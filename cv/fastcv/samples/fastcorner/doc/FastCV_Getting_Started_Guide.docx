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639" w:rsidRPr="000D4EEB" w:rsidRDefault="00D62FEB" w:rsidP="00870156">
      <w:pPr>
        <w:pStyle w:val="ProductName"/>
      </w:pPr>
      <w:r>
        <w:t xml:space="preserve">FastCV 1.0 -- Getting Started Guide </w:t>
      </w:r>
    </w:p>
    <w:p w:rsidR="00573639" w:rsidRPr="00D62FEB" w:rsidRDefault="00D62FEB" w:rsidP="00573639">
      <w:pPr>
        <w:pStyle w:val="DocumentType"/>
      </w:pPr>
      <w:r>
        <w:t>FastCV Sample App</w:t>
      </w:r>
      <w:r w:rsidR="00A80028">
        <w:t xml:space="preserve"> Install Guide</w:t>
      </w:r>
    </w:p>
    <w:p w:rsidR="00573639" w:rsidRPr="00D62FEB" w:rsidRDefault="00D17FA4" w:rsidP="00FF1F9D">
      <w:pPr>
        <w:pStyle w:val="docDCN"/>
      </w:pPr>
      <w:sdt>
        <w:sdtPr>
          <w:alias w:val="DCN and revision"/>
          <w:tag w:val="DCN"/>
          <w:id w:val="257936652"/>
          <w:placeholder>
            <w:docPart w:val="6C470E5B68DD45BDBAC95DFCC3860F2B"/>
          </w:placeholder>
          <w:temporary/>
          <w:showingPlcHdr/>
        </w:sdtPr>
        <w:sdtContent>
          <w:r w:rsidR="00573639" w:rsidRPr="00D62FEB">
            <w:t>80</w:t>
          </w:r>
          <w:r w:rsidR="00573639" w:rsidRPr="00D62FEB">
            <w:noBreakHyphen/>
            <w:t>xxxxx</w:t>
          </w:r>
          <w:r w:rsidR="00573639" w:rsidRPr="00D62FEB">
            <w:noBreakHyphen/>
            <w:t>x Rev. x</w:t>
          </w:r>
        </w:sdtContent>
      </w:sdt>
    </w:p>
    <w:p w:rsidR="00573639" w:rsidRPr="000D4EEB" w:rsidRDefault="00D17FA4" w:rsidP="00FF1F9D">
      <w:pPr>
        <w:pStyle w:val="docdate"/>
      </w:pPr>
      <w:sdt>
        <w:sdtPr>
          <w:alias w:val="Date Picker"/>
          <w:tag w:val="Date"/>
          <w:id w:val="259618449"/>
          <w:placeholder>
            <w:docPart w:val="884B6C9D96C44C34B53671195874DF92"/>
          </w:placeholder>
          <w:date w:fullDate="2011-10-08T00:00:00Z">
            <w:dateFormat w:val="MMMM d, yyyy"/>
            <w:lid w:val="en-US"/>
            <w:storeMappedDataAs w:val="text"/>
            <w:calendar w:val="gregorian"/>
          </w:date>
        </w:sdtPr>
        <w:sdtContent>
          <w:r w:rsidR="00D62FEB">
            <w:t>October 8, 2011</w:t>
          </w:r>
        </w:sdtContent>
      </w:sdt>
    </w:p>
    <w:p w:rsidR="00573639" w:rsidRPr="000D4EEB" w:rsidRDefault="00573639" w:rsidP="00FF1F9D">
      <w:pPr>
        <w:pStyle w:val="titlepg-line"/>
        <w:rPr>
          <w:noProof/>
        </w:rPr>
      </w:pPr>
    </w:p>
    <w:sdt>
      <w:sdtPr>
        <w:tag w:val="TechQuestionsHead"/>
        <w:id w:val="280518035"/>
        <w:placeholder>
          <w:docPart w:val="5A33201C149A4425BFFDFBBA1A7CDA18"/>
        </w:placeholder>
      </w:sdtPr>
      <w:sdtContent>
        <w:p w:rsidR="00450170" w:rsidRPr="000D4EEB" w:rsidRDefault="00450170" w:rsidP="00FF1F9D">
          <w:pPr>
            <w:pStyle w:val="docEmail"/>
          </w:pPr>
          <w:r w:rsidRPr="000D4EEB">
            <w:t>Submit technical questions at:</w:t>
          </w:r>
        </w:p>
      </w:sdtContent>
    </w:sdt>
    <w:sdt>
      <w:sdtPr>
        <w:tag w:val="TechQuestionsLink"/>
        <w:id w:val="280518034"/>
        <w:placeholder>
          <w:docPart w:val="5A33201C149A4425BFFDFBBA1A7CDA18"/>
        </w:placeholder>
      </w:sdtPr>
      <w:sdtContent>
        <w:p w:rsidR="00450170" w:rsidRPr="000D4EEB" w:rsidRDefault="00D17FA4" w:rsidP="00FF1F9D">
          <w:pPr>
            <w:pStyle w:val="docEmail"/>
          </w:pPr>
          <w:hyperlink r:id="rId12" w:history="1">
            <w:r w:rsidR="00450170" w:rsidRPr="000D4EEB">
              <w:rPr>
                <w:rStyle w:val="Hyperlink"/>
              </w:rPr>
              <w:t>https://support.cdmatech.com/</w:t>
            </w:r>
          </w:hyperlink>
        </w:p>
      </w:sdtContent>
    </w:sdt>
    <w:p w:rsidR="00573639" w:rsidRPr="000D4EEB" w:rsidRDefault="00573639" w:rsidP="00FF1F9D">
      <w:pPr>
        <w:pStyle w:val="docEmail"/>
      </w:pPr>
    </w:p>
    <w:p w:rsidR="00573639" w:rsidRPr="000D4EEB" w:rsidRDefault="00573639" w:rsidP="00FF1F9D">
      <w:pPr>
        <w:pStyle w:val="docEmail"/>
      </w:pPr>
    </w:p>
    <w:p w:rsidR="00573639" w:rsidRPr="000D4EEB" w:rsidRDefault="00573639" w:rsidP="00FF1F9D">
      <w:pPr>
        <w:pStyle w:val="docEmail"/>
        <w:rPr>
          <w:b w:val="0"/>
        </w:rPr>
        <w:sectPr w:rsidR="00573639" w:rsidRPr="000D4EEB" w:rsidSect="000D4EEB">
          <w:headerReference w:type="default" r:id="rId13"/>
          <w:footerReference w:type="default" r:id="rId14"/>
          <w:headerReference w:type="first" r:id="rId15"/>
          <w:footerReference w:type="first" r:id="rId16"/>
          <w:pgSz w:w="12240" w:h="15840" w:code="1"/>
          <w:pgMar w:top="3240" w:right="1440" w:bottom="1440" w:left="1440" w:header="720" w:footer="720" w:gutter="0"/>
          <w:cols w:space="720"/>
          <w:docGrid w:linePitch="326"/>
        </w:sectPr>
      </w:pPr>
    </w:p>
    <w:p w:rsidR="00573639" w:rsidRPr="000D4EEB" w:rsidRDefault="00573639" w:rsidP="00FF1F9D">
      <w:pPr>
        <w:pStyle w:val="xFMHead2"/>
      </w:pPr>
      <w:r w:rsidRPr="000D4EEB">
        <w:lastRenderedPageBreak/>
        <w:t>Revision history</w:t>
      </w:r>
    </w:p>
    <w:tbl>
      <w:tblPr>
        <w:tblStyle w:val="FormatA"/>
        <w:tblW w:w="8640" w:type="dxa"/>
        <w:tblLook w:val="06A0"/>
      </w:tblPr>
      <w:tblGrid>
        <w:gridCol w:w="1433"/>
        <w:gridCol w:w="1890"/>
        <w:gridCol w:w="5317"/>
      </w:tblGrid>
      <w:tr w:rsidR="00573639" w:rsidRPr="000D4EEB" w:rsidTr="00363984">
        <w:trPr>
          <w:cnfStyle w:val="100000000000"/>
          <w:tblHeader/>
        </w:trPr>
        <w:tc>
          <w:tcPr>
            <w:cnfStyle w:val="001000000000"/>
            <w:tcW w:w="1433" w:type="dxa"/>
          </w:tcPr>
          <w:p w:rsidR="00573639" w:rsidRPr="000D4EEB" w:rsidRDefault="00573639" w:rsidP="00363984">
            <w:pPr>
              <w:pStyle w:val="TH-TableHeading"/>
            </w:pPr>
            <w:r w:rsidRPr="000D4EEB">
              <w:t>Revision</w:t>
            </w:r>
          </w:p>
        </w:tc>
        <w:tc>
          <w:tcPr>
            <w:tcW w:w="1890" w:type="dxa"/>
          </w:tcPr>
          <w:p w:rsidR="00573639" w:rsidRPr="000D4EEB" w:rsidRDefault="00573639" w:rsidP="00363984">
            <w:pPr>
              <w:pStyle w:val="TH-TableHeading"/>
              <w:cnfStyle w:val="100000000000"/>
            </w:pPr>
            <w:r w:rsidRPr="000D4EEB">
              <w:t>Date</w:t>
            </w:r>
          </w:p>
        </w:tc>
        <w:tc>
          <w:tcPr>
            <w:tcW w:w="5317" w:type="dxa"/>
          </w:tcPr>
          <w:p w:rsidR="00573639" w:rsidRPr="000D4EEB" w:rsidRDefault="00573639" w:rsidP="00363984">
            <w:pPr>
              <w:pStyle w:val="TH-TableHeading"/>
              <w:cnfStyle w:val="100000000000"/>
            </w:pPr>
            <w:r w:rsidRPr="000D4EEB">
              <w:t>Description</w:t>
            </w:r>
          </w:p>
        </w:tc>
      </w:tr>
      <w:tr w:rsidR="00573639" w:rsidRPr="000D4EEB" w:rsidTr="00363984">
        <w:tc>
          <w:tcPr>
            <w:cnfStyle w:val="001000000000"/>
            <w:tcW w:w="1433" w:type="dxa"/>
          </w:tcPr>
          <w:p w:rsidR="00573639" w:rsidRPr="000D4EEB" w:rsidRDefault="00573639" w:rsidP="00363984">
            <w:pPr>
              <w:pStyle w:val="TC-TableBodyCenter"/>
            </w:pPr>
            <w:r w:rsidRPr="000D4EEB">
              <w:t>A</w:t>
            </w:r>
          </w:p>
        </w:tc>
        <w:tc>
          <w:tcPr>
            <w:tcW w:w="1890" w:type="dxa"/>
          </w:tcPr>
          <w:p w:rsidR="00573639" w:rsidRPr="000D4EEB" w:rsidRDefault="00573639" w:rsidP="00363984">
            <w:pPr>
              <w:pStyle w:val="TC-TableBodyCenter"/>
              <w:cnfStyle w:val="000000000000"/>
            </w:pPr>
            <w:r w:rsidRPr="000D4EEB">
              <w:t>Month Year</w:t>
            </w:r>
          </w:p>
        </w:tc>
        <w:tc>
          <w:tcPr>
            <w:tcW w:w="5317" w:type="dxa"/>
          </w:tcPr>
          <w:p w:rsidR="00573639" w:rsidRPr="000D4EEB" w:rsidRDefault="00573639" w:rsidP="00363984">
            <w:pPr>
              <w:pStyle w:val="TB-TableBody"/>
              <w:cnfStyle w:val="000000000000"/>
            </w:pPr>
            <w:r w:rsidRPr="000D4EEB">
              <w:t>Initial release</w:t>
            </w:r>
          </w:p>
        </w:tc>
      </w:tr>
    </w:tbl>
    <w:p w:rsidR="00573639" w:rsidRPr="000D4EEB" w:rsidRDefault="00573639" w:rsidP="00573639">
      <w:pPr>
        <w:pStyle w:val="B-Body"/>
      </w:pPr>
    </w:p>
    <w:p w:rsidR="00D62FEB" w:rsidRDefault="00D62FEB">
      <w:r>
        <w:br w:type="page"/>
      </w:r>
    </w:p>
    <w:sdt>
      <w:sdtPr>
        <w:rPr>
          <w:rFonts w:asciiTheme="minorHAnsi" w:eastAsiaTheme="minorHAnsi" w:hAnsiTheme="minorHAnsi" w:cstheme="minorBidi"/>
          <w:b w:val="0"/>
          <w:bCs w:val="0"/>
          <w:color w:val="auto"/>
          <w:sz w:val="22"/>
          <w:szCs w:val="22"/>
        </w:rPr>
        <w:id w:val="866232076"/>
        <w:docPartObj>
          <w:docPartGallery w:val="Table of Contents"/>
          <w:docPartUnique/>
        </w:docPartObj>
      </w:sdtPr>
      <w:sdtContent>
        <w:p w:rsidR="00D62FEB" w:rsidRDefault="00D62FEB">
          <w:pPr>
            <w:pStyle w:val="TOCHeading"/>
          </w:pPr>
          <w:r>
            <w:t>Table of Contents</w:t>
          </w:r>
        </w:p>
        <w:p w:rsidR="00FF1F9D" w:rsidRDefault="00D17FA4" w:rsidP="00FF1F9D">
          <w:pPr>
            <w:pStyle w:val="TOC1"/>
          </w:pPr>
          <w:r w:rsidRPr="00D17FA4">
            <w:fldChar w:fldCharType="begin"/>
          </w:r>
          <w:r w:rsidR="00D62FEB">
            <w:instrText xml:space="preserve"> TOC \o "1-3" \h \z \u </w:instrText>
          </w:r>
          <w:r w:rsidRPr="00D17FA4">
            <w:fldChar w:fldCharType="separate"/>
          </w:r>
          <w:hyperlink w:anchor="_Toc305852410" w:history="1">
            <w:r w:rsidR="00FF1F9D" w:rsidRPr="006D1591">
              <w:rPr>
                <w:rStyle w:val="Hyperlink"/>
                <w:rFonts w:cs="Arial"/>
              </w:rPr>
              <w:t>1</w:t>
            </w:r>
            <w:r w:rsidR="00FF1F9D" w:rsidRPr="006D1591">
              <w:rPr>
                <w:rStyle w:val="Hyperlink"/>
              </w:rPr>
              <w:t xml:space="preserve"> What is FastCV</w:t>
            </w:r>
            <w:r w:rsidR="00FF1F9D">
              <w:rPr>
                <w:webHidden/>
              </w:rPr>
              <w:tab/>
            </w:r>
            <w:r>
              <w:rPr>
                <w:webHidden/>
              </w:rPr>
              <w:fldChar w:fldCharType="begin"/>
            </w:r>
            <w:r w:rsidR="00FF1F9D">
              <w:rPr>
                <w:webHidden/>
              </w:rPr>
              <w:instrText xml:space="preserve"> PAGEREF _Toc305852410 \h </w:instrText>
            </w:r>
            <w:r>
              <w:rPr>
                <w:webHidden/>
              </w:rPr>
            </w:r>
            <w:r>
              <w:rPr>
                <w:webHidden/>
              </w:rPr>
              <w:fldChar w:fldCharType="separate"/>
            </w:r>
            <w:r w:rsidR="00FF1F9D">
              <w:rPr>
                <w:webHidden/>
              </w:rPr>
              <w:t>4</w:t>
            </w:r>
            <w:r>
              <w:rPr>
                <w:webHidden/>
              </w:rPr>
              <w:fldChar w:fldCharType="end"/>
            </w:r>
          </w:hyperlink>
        </w:p>
        <w:p w:rsidR="00FF1F9D" w:rsidRDefault="00D17FA4" w:rsidP="00FF1F9D">
          <w:pPr>
            <w:pStyle w:val="TOC1"/>
          </w:pPr>
          <w:hyperlink w:anchor="_Toc305852411" w:history="1">
            <w:r w:rsidR="00FF1F9D" w:rsidRPr="006D1591">
              <w:rPr>
                <w:rStyle w:val="Hyperlink"/>
                <w:rFonts w:cs="Arial"/>
              </w:rPr>
              <w:t>2</w:t>
            </w:r>
            <w:r w:rsidR="00FF1F9D" w:rsidRPr="006D1591">
              <w:rPr>
                <w:rStyle w:val="Hyperlink"/>
              </w:rPr>
              <w:t xml:space="preserve"> Document Overview</w:t>
            </w:r>
            <w:r w:rsidR="00FF1F9D">
              <w:rPr>
                <w:webHidden/>
              </w:rPr>
              <w:tab/>
            </w:r>
            <w:r>
              <w:rPr>
                <w:webHidden/>
              </w:rPr>
              <w:fldChar w:fldCharType="begin"/>
            </w:r>
            <w:r w:rsidR="00FF1F9D">
              <w:rPr>
                <w:webHidden/>
              </w:rPr>
              <w:instrText xml:space="preserve"> PAGEREF _Toc305852411 \h </w:instrText>
            </w:r>
            <w:r>
              <w:rPr>
                <w:webHidden/>
              </w:rPr>
            </w:r>
            <w:r>
              <w:rPr>
                <w:webHidden/>
              </w:rPr>
              <w:fldChar w:fldCharType="separate"/>
            </w:r>
            <w:r w:rsidR="00FF1F9D">
              <w:rPr>
                <w:webHidden/>
              </w:rPr>
              <w:t>4</w:t>
            </w:r>
            <w:r>
              <w:rPr>
                <w:webHidden/>
              </w:rPr>
              <w:fldChar w:fldCharType="end"/>
            </w:r>
          </w:hyperlink>
        </w:p>
        <w:p w:rsidR="00FF1F9D" w:rsidRDefault="00D17FA4" w:rsidP="00FF1F9D">
          <w:pPr>
            <w:pStyle w:val="TOC1"/>
          </w:pPr>
          <w:hyperlink w:anchor="_Toc305852412" w:history="1">
            <w:r w:rsidR="00FF1F9D" w:rsidRPr="006D1591">
              <w:rPr>
                <w:rStyle w:val="Hyperlink"/>
                <w:rFonts w:cs="Arial"/>
              </w:rPr>
              <w:t>3</w:t>
            </w:r>
            <w:r w:rsidR="00FF1F9D" w:rsidRPr="006D1591">
              <w:rPr>
                <w:rStyle w:val="Hyperlink"/>
              </w:rPr>
              <w:t xml:space="preserve"> Step1: Setting up the Developer Environment</w:t>
            </w:r>
            <w:r w:rsidR="00FF1F9D">
              <w:rPr>
                <w:webHidden/>
              </w:rPr>
              <w:tab/>
            </w:r>
            <w:r>
              <w:rPr>
                <w:webHidden/>
              </w:rPr>
              <w:fldChar w:fldCharType="begin"/>
            </w:r>
            <w:r w:rsidR="00FF1F9D">
              <w:rPr>
                <w:webHidden/>
              </w:rPr>
              <w:instrText xml:space="preserve"> PAGEREF _Toc305852412 \h </w:instrText>
            </w:r>
            <w:r>
              <w:rPr>
                <w:webHidden/>
              </w:rPr>
            </w:r>
            <w:r>
              <w:rPr>
                <w:webHidden/>
              </w:rPr>
              <w:fldChar w:fldCharType="separate"/>
            </w:r>
            <w:r w:rsidR="00FF1F9D">
              <w:rPr>
                <w:webHidden/>
              </w:rPr>
              <w:t>5</w:t>
            </w:r>
            <w:r>
              <w:rPr>
                <w:webHidden/>
              </w:rPr>
              <w:fldChar w:fldCharType="end"/>
            </w:r>
          </w:hyperlink>
        </w:p>
        <w:p w:rsidR="00FF1F9D" w:rsidRDefault="00D17FA4" w:rsidP="00FF1F9D">
          <w:pPr>
            <w:pStyle w:val="TOC2"/>
          </w:pPr>
          <w:hyperlink w:anchor="_Toc305852413" w:history="1">
            <w:r w:rsidR="00FF1F9D" w:rsidRPr="006D1591">
              <w:rPr>
                <w:rStyle w:val="Hyperlink"/>
                <w:rFonts w:cs="Arial"/>
              </w:rPr>
              <w:t>3.1</w:t>
            </w:r>
            <w:r w:rsidR="00FF1F9D" w:rsidRPr="006D1591">
              <w:rPr>
                <w:rStyle w:val="Hyperlink"/>
                <w:shd w:val="clear" w:color="auto" w:fill="EEF4F6"/>
              </w:rPr>
              <w:t xml:space="preserve"> Supported Development Platforms</w:t>
            </w:r>
            <w:r w:rsidR="00FF1F9D">
              <w:rPr>
                <w:webHidden/>
              </w:rPr>
              <w:tab/>
            </w:r>
            <w:r>
              <w:rPr>
                <w:webHidden/>
              </w:rPr>
              <w:fldChar w:fldCharType="begin"/>
            </w:r>
            <w:r w:rsidR="00FF1F9D">
              <w:rPr>
                <w:webHidden/>
              </w:rPr>
              <w:instrText xml:space="preserve"> PAGEREF _Toc305852413 \h </w:instrText>
            </w:r>
            <w:r>
              <w:rPr>
                <w:webHidden/>
              </w:rPr>
            </w:r>
            <w:r>
              <w:rPr>
                <w:webHidden/>
              </w:rPr>
              <w:fldChar w:fldCharType="separate"/>
            </w:r>
            <w:r w:rsidR="00FF1F9D">
              <w:rPr>
                <w:webHidden/>
              </w:rPr>
              <w:t>5</w:t>
            </w:r>
            <w:r>
              <w:rPr>
                <w:webHidden/>
              </w:rPr>
              <w:fldChar w:fldCharType="end"/>
            </w:r>
          </w:hyperlink>
        </w:p>
        <w:p w:rsidR="00FF1F9D" w:rsidRDefault="00D17FA4" w:rsidP="00FF1F9D">
          <w:pPr>
            <w:pStyle w:val="TOC2"/>
          </w:pPr>
          <w:hyperlink w:anchor="_Toc305852414" w:history="1">
            <w:r w:rsidR="00FF1F9D" w:rsidRPr="006D1591">
              <w:rPr>
                <w:rStyle w:val="Hyperlink"/>
                <w:rFonts w:cs="Arial"/>
              </w:rPr>
              <w:t>3.2</w:t>
            </w:r>
            <w:r w:rsidR="00FF1F9D" w:rsidRPr="006D1591">
              <w:rPr>
                <w:rStyle w:val="Hyperlink"/>
                <w:shd w:val="clear" w:color="auto" w:fill="EEF4F6"/>
              </w:rPr>
              <w:t xml:space="preserve"> Set-up the Android Development Environment</w:t>
            </w:r>
            <w:r w:rsidR="00FF1F9D">
              <w:rPr>
                <w:webHidden/>
              </w:rPr>
              <w:tab/>
            </w:r>
            <w:r>
              <w:rPr>
                <w:webHidden/>
              </w:rPr>
              <w:fldChar w:fldCharType="begin"/>
            </w:r>
            <w:r w:rsidR="00FF1F9D">
              <w:rPr>
                <w:webHidden/>
              </w:rPr>
              <w:instrText xml:space="preserve"> PAGEREF _Toc305852414 \h </w:instrText>
            </w:r>
            <w:r>
              <w:rPr>
                <w:webHidden/>
              </w:rPr>
            </w:r>
            <w:r>
              <w:rPr>
                <w:webHidden/>
              </w:rPr>
              <w:fldChar w:fldCharType="separate"/>
            </w:r>
            <w:r w:rsidR="00FF1F9D">
              <w:rPr>
                <w:webHidden/>
              </w:rPr>
              <w:t>5</w:t>
            </w:r>
            <w:r>
              <w:rPr>
                <w:webHidden/>
              </w:rPr>
              <w:fldChar w:fldCharType="end"/>
            </w:r>
          </w:hyperlink>
        </w:p>
        <w:p w:rsidR="00FF1F9D" w:rsidRDefault="00D17FA4" w:rsidP="00FF1F9D">
          <w:pPr>
            <w:pStyle w:val="TOC3"/>
          </w:pPr>
          <w:hyperlink w:anchor="_Toc305852415" w:history="1">
            <w:r w:rsidR="00FF1F9D" w:rsidRPr="006D1591">
              <w:rPr>
                <w:rStyle w:val="Hyperlink"/>
              </w:rPr>
              <w:t>3.2.1</w:t>
            </w:r>
            <w:r w:rsidR="00FF1F9D" w:rsidRPr="006D1591">
              <w:rPr>
                <w:rStyle w:val="Hyperlink"/>
                <w:shd w:val="clear" w:color="auto" w:fill="EEF4F6"/>
              </w:rPr>
              <w:t xml:space="preserve"> JDK</w:t>
            </w:r>
            <w:r w:rsidR="00FF1F9D">
              <w:rPr>
                <w:webHidden/>
              </w:rPr>
              <w:tab/>
            </w:r>
            <w:r>
              <w:rPr>
                <w:webHidden/>
              </w:rPr>
              <w:fldChar w:fldCharType="begin"/>
            </w:r>
            <w:r w:rsidR="00FF1F9D">
              <w:rPr>
                <w:webHidden/>
              </w:rPr>
              <w:instrText xml:space="preserve"> PAGEREF _Toc305852415 \h </w:instrText>
            </w:r>
            <w:r>
              <w:rPr>
                <w:webHidden/>
              </w:rPr>
            </w:r>
            <w:r>
              <w:rPr>
                <w:webHidden/>
              </w:rPr>
              <w:fldChar w:fldCharType="separate"/>
            </w:r>
            <w:r w:rsidR="00FF1F9D">
              <w:rPr>
                <w:webHidden/>
              </w:rPr>
              <w:t>5</w:t>
            </w:r>
            <w:r>
              <w:rPr>
                <w:webHidden/>
              </w:rPr>
              <w:fldChar w:fldCharType="end"/>
            </w:r>
          </w:hyperlink>
        </w:p>
        <w:p w:rsidR="00FF1F9D" w:rsidRDefault="00D17FA4" w:rsidP="00FF1F9D">
          <w:pPr>
            <w:pStyle w:val="TOC3"/>
          </w:pPr>
          <w:hyperlink w:anchor="_Toc305852416" w:history="1">
            <w:r w:rsidR="00FF1F9D" w:rsidRPr="006D1591">
              <w:rPr>
                <w:rStyle w:val="Hyperlink"/>
              </w:rPr>
              <w:t>3.2.2</w:t>
            </w:r>
            <w:r w:rsidR="00FF1F9D" w:rsidRPr="006D1591">
              <w:rPr>
                <w:rStyle w:val="Hyperlink"/>
                <w:shd w:val="clear" w:color="auto" w:fill="EEF4F6"/>
              </w:rPr>
              <w:t xml:space="preserve"> Eclipse IDE</w:t>
            </w:r>
            <w:r w:rsidR="00FF1F9D">
              <w:rPr>
                <w:webHidden/>
              </w:rPr>
              <w:tab/>
            </w:r>
            <w:r>
              <w:rPr>
                <w:webHidden/>
              </w:rPr>
              <w:fldChar w:fldCharType="begin"/>
            </w:r>
            <w:r w:rsidR="00FF1F9D">
              <w:rPr>
                <w:webHidden/>
              </w:rPr>
              <w:instrText xml:space="preserve"> PAGEREF _Toc305852416 \h </w:instrText>
            </w:r>
            <w:r>
              <w:rPr>
                <w:webHidden/>
              </w:rPr>
            </w:r>
            <w:r>
              <w:rPr>
                <w:webHidden/>
              </w:rPr>
              <w:fldChar w:fldCharType="separate"/>
            </w:r>
            <w:r w:rsidR="00FF1F9D">
              <w:rPr>
                <w:webHidden/>
              </w:rPr>
              <w:t>6</w:t>
            </w:r>
            <w:r>
              <w:rPr>
                <w:webHidden/>
              </w:rPr>
              <w:fldChar w:fldCharType="end"/>
            </w:r>
          </w:hyperlink>
        </w:p>
        <w:p w:rsidR="00FF1F9D" w:rsidRDefault="00D17FA4" w:rsidP="00FF1F9D">
          <w:pPr>
            <w:pStyle w:val="TOC3"/>
          </w:pPr>
          <w:hyperlink w:anchor="_Toc305852417" w:history="1">
            <w:r w:rsidR="00FF1F9D" w:rsidRPr="006D1591">
              <w:rPr>
                <w:rStyle w:val="Hyperlink"/>
              </w:rPr>
              <w:t>3.2.3</w:t>
            </w:r>
            <w:r w:rsidR="00FF1F9D" w:rsidRPr="006D1591">
              <w:rPr>
                <w:rStyle w:val="Hyperlink"/>
                <w:shd w:val="clear" w:color="auto" w:fill="EEF4F6"/>
              </w:rPr>
              <w:t xml:space="preserve"> Android SDK Downloader</w:t>
            </w:r>
            <w:r w:rsidR="00FF1F9D">
              <w:rPr>
                <w:webHidden/>
              </w:rPr>
              <w:tab/>
            </w:r>
            <w:r>
              <w:rPr>
                <w:webHidden/>
              </w:rPr>
              <w:fldChar w:fldCharType="begin"/>
            </w:r>
            <w:r w:rsidR="00FF1F9D">
              <w:rPr>
                <w:webHidden/>
              </w:rPr>
              <w:instrText xml:space="preserve"> PAGEREF _Toc305852417 \h </w:instrText>
            </w:r>
            <w:r>
              <w:rPr>
                <w:webHidden/>
              </w:rPr>
            </w:r>
            <w:r>
              <w:rPr>
                <w:webHidden/>
              </w:rPr>
              <w:fldChar w:fldCharType="separate"/>
            </w:r>
            <w:r w:rsidR="00FF1F9D">
              <w:rPr>
                <w:webHidden/>
              </w:rPr>
              <w:t>6</w:t>
            </w:r>
            <w:r>
              <w:rPr>
                <w:webHidden/>
              </w:rPr>
              <w:fldChar w:fldCharType="end"/>
            </w:r>
          </w:hyperlink>
        </w:p>
        <w:p w:rsidR="00FF1F9D" w:rsidRDefault="00D17FA4" w:rsidP="00FF1F9D">
          <w:pPr>
            <w:pStyle w:val="TOC3"/>
          </w:pPr>
          <w:hyperlink w:anchor="_Toc305852418" w:history="1">
            <w:r w:rsidR="00FF1F9D" w:rsidRPr="006D1591">
              <w:rPr>
                <w:rStyle w:val="Hyperlink"/>
              </w:rPr>
              <w:t>3.2.4</w:t>
            </w:r>
            <w:r w:rsidR="00FF1F9D" w:rsidRPr="006D1591">
              <w:rPr>
                <w:rStyle w:val="Hyperlink"/>
                <w:shd w:val="clear" w:color="auto" w:fill="EEF4F6"/>
              </w:rPr>
              <w:t xml:space="preserve"> Android ADT</w:t>
            </w:r>
            <w:r w:rsidR="00FF1F9D">
              <w:rPr>
                <w:webHidden/>
              </w:rPr>
              <w:tab/>
            </w:r>
            <w:r>
              <w:rPr>
                <w:webHidden/>
              </w:rPr>
              <w:fldChar w:fldCharType="begin"/>
            </w:r>
            <w:r w:rsidR="00FF1F9D">
              <w:rPr>
                <w:webHidden/>
              </w:rPr>
              <w:instrText xml:space="preserve"> PAGEREF _Toc305852418 \h </w:instrText>
            </w:r>
            <w:r>
              <w:rPr>
                <w:webHidden/>
              </w:rPr>
            </w:r>
            <w:r>
              <w:rPr>
                <w:webHidden/>
              </w:rPr>
              <w:fldChar w:fldCharType="separate"/>
            </w:r>
            <w:r w:rsidR="00FF1F9D">
              <w:rPr>
                <w:webHidden/>
              </w:rPr>
              <w:t>7</w:t>
            </w:r>
            <w:r>
              <w:rPr>
                <w:webHidden/>
              </w:rPr>
              <w:fldChar w:fldCharType="end"/>
            </w:r>
          </w:hyperlink>
        </w:p>
        <w:p w:rsidR="00FF1F9D" w:rsidRDefault="00D17FA4" w:rsidP="00FF1F9D">
          <w:pPr>
            <w:pStyle w:val="TOC3"/>
          </w:pPr>
          <w:hyperlink w:anchor="_Toc305852419" w:history="1">
            <w:r w:rsidR="00FF1F9D" w:rsidRPr="006D1591">
              <w:rPr>
                <w:rStyle w:val="Hyperlink"/>
              </w:rPr>
              <w:t>3.2.5</w:t>
            </w:r>
            <w:r w:rsidR="00FF1F9D" w:rsidRPr="006D1591">
              <w:rPr>
                <w:rStyle w:val="Hyperlink"/>
                <w:shd w:val="clear" w:color="auto" w:fill="EEF4F6"/>
              </w:rPr>
              <w:t xml:space="preserve"> Android SDK Platform Support</w:t>
            </w:r>
            <w:r w:rsidR="00FF1F9D">
              <w:rPr>
                <w:webHidden/>
              </w:rPr>
              <w:tab/>
            </w:r>
            <w:r>
              <w:rPr>
                <w:webHidden/>
              </w:rPr>
              <w:fldChar w:fldCharType="begin"/>
            </w:r>
            <w:r w:rsidR="00FF1F9D">
              <w:rPr>
                <w:webHidden/>
              </w:rPr>
              <w:instrText xml:space="preserve"> PAGEREF _Toc305852419 \h </w:instrText>
            </w:r>
            <w:r>
              <w:rPr>
                <w:webHidden/>
              </w:rPr>
            </w:r>
            <w:r>
              <w:rPr>
                <w:webHidden/>
              </w:rPr>
              <w:fldChar w:fldCharType="separate"/>
            </w:r>
            <w:r w:rsidR="00FF1F9D">
              <w:rPr>
                <w:webHidden/>
              </w:rPr>
              <w:t>8</w:t>
            </w:r>
            <w:r>
              <w:rPr>
                <w:webHidden/>
              </w:rPr>
              <w:fldChar w:fldCharType="end"/>
            </w:r>
          </w:hyperlink>
        </w:p>
        <w:p w:rsidR="00FF1F9D" w:rsidRDefault="00D17FA4" w:rsidP="00FF1F9D">
          <w:pPr>
            <w:pStyle w:val="TOC3"/>
          </w:pPr>
          <w:hyperlink w:anchor="_Toc305852420" w:history="1">
            <w:r w:rsidR="00FF1F9D" w:rsidRPr="006D1591">
              <w:rPr>
                <w:rStyle w:val="Hyperlink"/>
              </w:rPr>
              <w:t>3.2.6</w:t>
            </w:r>
            <w:r w:rsidR="00FF1F9D" w:rsidRPr="006D1591">
              <w:rPr>
                <w:rStyle w:val="Hyperlink"/>
                <w:shd w:val="clear" w:color="auto" w:fill="EEF4F6"/>
              </w:rPr>
              <w:t xml:space="preserve"> Cygwin Environment</w:t>
            </w:r>
            <w:r w:rsidR="00FF1F9D">
              <w:rPr>
                <w:webHidden/>
              </w:rPr>
              <w:tab/>
            </w:r>
            <w:r>
              <w:rPr>
                <w:webHidden/>
              </w:rPr>
              <w:fldChar w:fldCharType="begin"/>
            </w:r>
            <w:r w:rsidR="00FF1F9D">
              <w:rPr>
                <w:webHidden/>
              </w:rPr>
              <w:instrText xml:space="preserve"> PAGEREF _Toc305852420 \h </w:instrText>
            </w:r>
            <w:r>
              <w:rPr>
                <w:webHidden/>
              </w:rPr>
            </w:r>
            <w:r>
              <w:rPr>
                <w:webHidden/>
              </w:rPr>
              <w:fldChar w:fldCharType="separate"/>
            </w:r>
            <w:r w:rsidR="00FF1F9D">
              <w:rPr>
                <w:webHidden/>
              </w:rPr>
              <w:t>10</w:t>
            </w:r>
            <w:r>
              <w:rPr>
                <w:webHidden/>
              </w:rPr>
              <w:fldChar w:fldCharType="end"/>
            </w:r>
          </w:hyperlink>
        </w:p>
        <w:p w:rsidR="00FF1F9D" w:rsidRDefault="00D17FA4" w:rsidP="00FF1F9D">
          <w:pPr>
            <w:pStyle w:val="TOC3"/>
          </w:pPr>
          <w:hyperlink w:anchor="_Toc305852421" w:history="1">
            <w:r w:rsidR="00FF1F9D" w:rsidRPr="006D1591">
              <w:rPr>
                <w:rStyle w:val="Hyperlink"/>
              </w:rPr>
              <w:t>3.2.7</w:t>
            </w:r>
            <w:r w:rsidR="00FF1F9D" w:rsidRPr="006D1591">
              <w:rPr>
                <w:rStyle w:val="Hyperlink"/>
                <w:shd w:val="clear" w:color="auto" w:fill="EEF4F6"/>
              </w:rPr>
              <w:t xml:space="preserve"> Android NDK</w:t>
            </w:r>
            <w:r w:rsidR="00FF1F9D">
              <w:rPr>
                <w:webHidden/>
              </w:rPr>
              <w:tab/>
            </w:r>
            <w:r>
              <w:rPr>
                <w:webHidden/>
              </w:rPr>
              <w:fldChar w:fldCharType="begin"/>
            </w:r>
            <w:r w:rsidR="00FF1F9D">
              <w:rPr>
                <w:webHidden/>
              </w:rPr>
              <w:instrText xml:space="preserve"> PAGEREF _Toc305852421 \h </w:instrText>
            </w:r>
            <w:r>
              <w:rPr>
                <w:webHidden/>
              </w:rPr>
            </w:r>
            <w:r>
              <w:rPr>
                <w:webHidden/>
              </w:rPr>
              <w:fldChar w:fldCharType="separate"/>
            </w:r>
            <w:r w:rsidR="00FF1F9D">
              <w:rPr>
                <w:webHidden/>
              </w:rPr>
              <w:t>11</w:t>
            </w:r>
            <w:r>
              <w:rPr>
                <w:webHidden/>
              </w:rPr>
              <w:fldChar w:fldCharType="end"/>
            </w:r>
          </w:hyperlink>
        </w:p>
        <w:p w:rsidR="00FF1F9D" w:rsidRDefault="00D17FA4" w:rsidP="00FF1F9D">
          <w:pPr>
            <w:pStyle w:val="TOC3"/>
          </w:pPr>
          <w:hyperlink w:anchor="_Toc305852422" w:history="1">
            <w:r w:rsidR="00FF1F9D" w:rsidRPr="006D1591">
              <w:rPr>
                <w:rStyle w:val="Hyperlink"/>
                <w:kern w:val="36"/>
              </w:rPr>
              <w:t>3.2.8</w:t>
            </w:r>
            <w:r w:rsidR="00FF1F9D" w:rsidRPr="006D1591">
              <w:rPr>
                <w:rStyle w:val="Hyperlink"/>
                <w:kern w:val="36"/>
                <w:shd w:val="clear" w:color="auto" w:fill="EEF4F6"/>
              </w:rPr>
              <w:t xml:space="preserve"> C/C++ Development Toolkit (CDT)</w:t>
            </w:r>
            <w:r w:rsidR="00FF1F9D">
              <w:rPr>
                <w:webHidden/>
              </w:rPr>
              <w:tab/>
            </w:r>
            <w:r>
              <w:rPr>
                <w:webHidden/>
              </w:rPr>
              <w:fldChar w:fldCharType="begin"/>
            </w:r>
            <w:r w:rsidR="00FF1F9D">
              <w:rPr>
                <w:webHidden/>
              </w:rPr>
              <w:instrText xml:space="preserve"> PAGEREF _Toc305852422 \h </w:instrText>
            </w:r>
            <w:r>
              <w:rPr>
                <w:webHidden/>
              </w:rPr>
            </w:r>
            <w:r>
              <w:rPr>
                <w:webHidden/>
              </w:rPr>
              <w:fldChar w:fldCharType="separate"/>
            </w:r>
            <w:r w:rsidR="00FF1F9D">
              <w:rPr>
                <w:webHidden/>
              </w:rPr>
              <w:t>12</w:t>
            </w:r>
            <w:r>
              <w:rPr>
                <w:webHidden/>
              </w:rPr>
              <w:fldChar w:fldCharType="end"/>
            </w:r>
          </w:hyperlink>
        </w:p>
        <w:p w:rsidR="00FF1F9D" w:rsidRDefault="00D17FA4" w:rsidP="00FF1F9D">
          <w:pPr>
            <w:pStyle w:val="TOC1"/>
          </w:pPr>
          <w:hyperlink w:anchor="_Toc305852423" w:history="1">
            <w:r w:rsidR="00FF1F9D" w:rsidRPr="006D1591">
              <w:rPr>
                <w:rStyle w:val="Hyperlink"/>
                <w:rFonts w:cs="Arial"/>
              </w:rPr>
              <w:t>4</w:t>
            </w:r>
            <w:r w:rsidR="00FF1F9D" w:rsidRPr="006D1591">
              <w:rPr>
                <w:rStyle w:val="Hyperlink"/>
                <w:shd w:val="clear" w:color="auto" w:fill="EEF4F6"/>
              </w:rPr>
              <w:t xml:space="preserve"> Step 2: Installing the FastCV SDK</w:t>
            </w:r>
            <w:r w:rsidR="00FF1F9D">
              <w:rPr>
                <w:webHidden/>
              </w:rPr>
              <w:tab/>
            </w:r>
            <w:r>
              <w:rPr>
                <w:webHidden/>
              </w:rPr>
              <w:fldChar w:fldCharType="begin"/>
            </w:r>
            <w:r w:rsidR="00FF1F9D">
              <w:rPr>
                <w:webHidden/>
              </w:rPr>
              <w:instrText xml:space="preserve"> PAGEREF _Toc305852423 \h </w:instrText>
            </w:r>
            <w:r>
              <w:rPr>
                <w:webHidden/>
              </w:rPr>
            </w:r>
            <w:r>
              <w:rPr>
                <w:webHidden/>
              </w:rPr>
              <w:fldChar w:fldCharType="separate"/>
            </w:r>
            <w:r w:rsidR="00FF1F9D">
              <w:rPr>
                <w:webHidden/>
              </w:rPr>
              <w:t>13</w:t>
            </w:r>
            <w:r>
              <w:rPr>
                <w:webHidden/>
              </w:rPr>
              <w:fldChar w:fldCharType="end"/>
            </w:r>
          </w:hyperlink>
        </w:p>
        <w:p w:rsidR="00FF1F9D" w:rsidRDefault="00D17FA4" w:rsidP="00FF1F9D">
          <w:pPr>
            <w:pStyle w:val="TOC2"/>
          </w:pPr>
          <w:hyperlink w:anchor="_Toc305852424" w:history="1">
            <w:r w:rsidR="00FF1F9D" w:rsidRPr="006D1591">
              <w:rPr>
                <w:rStyle w:val="Hyperlink"/>
                <w:rFonts w:cs="Arial"/>
              </w:rPr>
              <w:t>4.1</w:t>
            </w:r>
            <w:r w:rsidR="00FF1F9D" w:rsidRPr="006D1591">
              <w:rPr>
                <w:rStyle w:val="Hyperlink"/>
                <w:shd w:val="clear" w:color="auto" w:fill="EEF4F6"/>
              </w:rPr>
              <w:t xml:space="preserve"> Download</w:t>
            </w:r>
            <w:r w:rsidR="00FF1F9D">
              <w:rPr>
                <w:webHidden/>
              </w:rPr>
              <w:tab/>
            </w:r>
            <w:r>
              <w:rPr>
                <w:webHidden/>
              </w:rPr>
              <w:fldChar w:fldCharType="begin"/>
            </w:r>
            <w:r w:rsidR="00FF1F9D">
              <w:rPr>
                <w:webHidden/>
              </w:rPr>
              <w:instrText xml:space="preserve"> PAGEREF _Toc305852424 \h </w:instrText>
            </w:r>
            <w:r>
              <w:rPr>
                <w:webHidden/>
              </w:rPr>
            </w:r>
            <w:r>
              <w:rPr>
                <w:webHidden/>
              </w:rPr>
              <w:fldChar w:fldCharType="separate"/>
            </w:r>
            <w:r w:rsidR="00FF1F9D">
              <w:rPr>
                <w:webHidden/>
              </w:rPr>
              <w:t>13</w:t>
            </w:r>
            <w:r>
              <w:rPr>
                <w:webHidden/>
              </w:rPr>
              <w:fldChar w:fldCharType="end"/>
            </w:r>
          </w:hyperlink>
        </w:p>
        <w:p w:rsidR="00FF1F9D" w:rsidRDefault="00D17FA4" w:rsidP="00FF1F9D">
          <w:pPr>
            <w:pStyle w:val="TOC3"/>
          </w:pPr>
          <w:hyperlink w:anchor="_Toc305852425" w:history="1">
            <w:r w:rsidR="00FF1F9D" w:rsidRPr="006D1591">
              <w:rPr>
                <w:rStyle w:val="Hyperlink"/>
              </w:rPr>
              <w:t>4.1.1</w:t>
            </w:r>
            <w:r w:rsidR="00FF1F9D" w:rsidRPr="006D1591">
              <w:rPr>
                <w:rStyle w:val="Hyperlink"/>
                <w:shd w:val="clear" w:color="auto" w:fill="EEF4F6"/>
              </w:rPr>
              <w:t xml:space="preserve"> Windows</w:t>
            </w:r>
            <w:r w:rsidR="00FF1F9D">
              <w:rPr>
                <w:webHidden/>
              </w:rPr>
              <w:tab/>
            </w:r>
            <w:r>
              <w:rPr>
                <w:webHidden/>
              </w:rPr>
              <w:fldChar w:fldCharType="begin"/>
            </w:r>
            <w:r w:rsidR="00FF1F9D">
              <w:rPr>
                <w:webHidden/>
              </w:rPr>
              <w:instrText xml:space="preserve"> PAGEREF _Toc305852425 \h </w:instrText>
            </w:r>
            <w:r>
              <w:rPr>
                <w:webHidden/>
              </w:rPr>
            </w:r>
            <w:r>
              <w:rPr>
                <w:webHidden/>
              </w:rPr>
              <w:fldChar w:fldCharType="separate"/>
            </w:r>
            <w:r w:rsidR="00FF1F9D">
              <w:rPr>
                <w:webHidden/>
              </w:rPr>
              <w:t>13</w:t>
            </w:r>
            <w:r>
              <w:rPr>
                <w:webHidden/>
              </w:rPr>
              <w:fldChar w:fldCharType="end"/>
            </w:r>
          </w:hyperlink>
        </w:p>
        <w:p w:rsidR="00FF1F9D" w:rsidRDefault="00D17FA4" w:rsidP="00FF1F9D">
          <w:pPr>
            <w:pStyle w:val="TOC3"/>
          </w:pPr>
          <w:hyperlink w:anchor="_Toc305852426" w:history="1">
            <w:r w:rsidR="00FF1F9D" w:rsidRPr="006D1591">
              <w:rPr>
                <w:rStyle w:val="Hyperlink"/>
              </w:rPr>
              <w:t>4.1.2</w:t>
            </w:r>
            <w:r w:rsidR="00FF1F9D" w:rsidRPr="006D1591">
              <w:rPr>
                <w:rStyle w:val="Hyperlink"/>
                <w:shd w:val="clear" w:color="auto" w:fill="EEF4F6"/>
              </w:rPr>
              <w:t xml:space="preserve"> Mac OS X</w:t>
            </w:r>
            <w:r w:rsidR="00FF1F9D">
              <w:rPr>
                <w:webHidden/>
              </w:rPr>
              <w:tab/>
            </w:r>
            <w:r>
              <w:rPr>
                <w:webHidden/>
              </w:rPr>
              <w:fldChar w:fldCharType="begin"/>
            </w:r>
            <w:r w:rsidR="00FF1F9D">
              <w:rPr>
                <w:webHidden/>
              </w:rPr>
              <w:instrText xml:space="preserve"> PAGEREF _Toc305852426 \h </w:instrText>
            </w:r>
            <w:r>
              <w:rPr>
                <w:webHidden/>
              </w:rPr>
            </w:r>
            <w:r>
              <w:rPr>
                <w:webHidden/>
              </w:rPr>
              <w:fldChar w:fldCharType="separate"/>
            </w:r>
            <w:r w:rsidR="00FF1F9D">
              <w:rPr>
                <w:webHidden/>
              </w:rPr>
              <w:t>13</w:t>
            </w:r>
            <w:r>
              <w:rPr>
                <w:webHidden/>
              </w:rPr>
              <w:fldChar w:fldCharType="end"/>
            </w:r>
          </w:hyperlink>
        </w:p>
        <w:p w:rsidR="00FF1F9D" w:rsidRDefault="00D17FA4" w:rsidP="00FF1F9D">
          <w:pPr>
            <w:pStyle w:val="TOC3"/>
          </w:pPr>
          <w:hyperlink w:anchor="_Toc305852427" w:history="1">
            <w:r w:rsidR="00FF1F9D" w:rsidRPr="006D1591">
              <w:rPr>
                <w:rStyle w:val="Hyperlink"/>
              </w:rPr>
              <w:t>4.1.3</w:t>
            </w:r>
            <w:r w:rsidR="00FF1F9D" w:rsidRPr="006D1591">
              <w:rPr>
                <w:rStyle w:val="Hyperlink"/>
                <w:shd w:val="clear" w:color="auto" w:fill="EEF4F6"/>
              </w:rPr>
              <w:t xml:space="preserve"> Linux</w:t>
            </w:r>
            <w:r w:rsidR="00FF1F9D">
              <w:rPr>
                <w:webHidden/>
              </w:rPr>
              <w:tab/>
            </w:r>
            <w:r>
              <w:rPr>
                <w:webHidden/>
              </w:rPr>
              <w:fldChar w:fldCharType="begin"/>
            </w:r>
            <w:r w:rsidR="00FF1F9D">
              <w:rPr>
                <w:webHidden/>
              </w:rPr>
              <w:instrText xml:space="preserve"> PAGEREF _Toc305852427 \h </w:instrText>
            </w:r>
            <w:r>
              <w:rPr>
                <w:webHidden/>
              </w:rPr>
            </w:r>
            <w:r>
              <w:rPr>
                <w:webHidden/>
              </w:rPr>
              <w:fldChar w:fldCharType="separate"/>
            </w:r>
            <w:r w:rsidR="00FF1F9D">
              <w:rPr>
                <w:webHidden/>
              </w:rPr>
              <w:t>13</w:t>
            </w:r>
            <w:r>
              <w:rPr>
                <w:webHidden/>
              </w:rPr>
              <w:fldChar w:fldCharType="end"/>
            </w:r>
          </w:hyperlink>
        </w:p>
        <w:p w:rsidR="00FF1F9D" w:rsidRDefault="00D17FA4" w:rsidP="00FF1F9D">
          <w:pPr>
            <w:pStyle w:val="TOC2"/>
          </w:pPr>
          <w:hyperlink w:anchor="_Toc305852428" w:history="1">
            <w:r w:rsidR="00FF1F9D" w:rsidRPr="006D1591">
              <w:rPr>
                <w:rStyle w:val="Hyperlink"/>
                <w:rFonts w:cs="Arial"/>
              </w:rPr>
              <w:t>4.2</w:t>
            </w:r>
            <w:r w:rsidR="00FF1F9D" w:rsidRPr="006D1591">
              <w:rPr>
                <w:rStyle w:val="Hyperlink"/>
                <w:shd w:val="clear" w:color="auto" w:fill="EEF4F6"/>
              </w:rPr>
              <w:t xml:space="preserve"> Clean Installation</w:t>
            </w:r>
            <w:r w:rsidR="00FF1F9D">
              <w:rPr>
                <w:webHidden/>
              </w:rPr>
              <w:tab/>
            </w:r>
            <w:r>
              <w:rPr>
                <w:webHidden/>
              </w:rPr>
              <w:fldChar w:fldCharType="begin"/>
            </w:r>
            <w:r w:rsidR="00FF1F9D">
              <w:rPr>
                <w:webHidden/>
              </w:rPr>
              <w:instrText xml:space="preserve"> PAGEREF _Toc305852428 \h </w:instrText>
            </w:r>
            <w:r>
              <w:rPr>
                <w:webHidden/>
              </w:rPr>
            </w:r>
            <w:r>
              <w:rPr>
                <w:webHidden/>
              </w:rPr>
              <w:fldChar w:fldCharType="separate"/>
            </w:r>
            <w:r w:rsidR="00FF1F9D">
              <w:rPr>
                <w:webHidden/>
              </w:rPr>
              <w:t>13</w:t>
            </w:r>
            <w:r>
              <w:rPr>
                <w:webHidden/>
              </w:rPr>
              <w:fldChar w:fldCharType="end"/>
            </w:r>
          </w:hyperlink>
        </w:p>
        <w:p w:rsidR="00FF1F9D" w:rsidRDefault="00D17FA4" w:rsidP="00FF1F9D">
          <w:pPr>
            <w:pStyle w:val="TOC3"/>
          </w:pPr>
          <w:hyperlink w:anchor="_Toc305852429" w:history="1">
            <w:r w:rsidR="00FF1F9D" w:rsidRPr="006D1591">
              <w:rPr>
                <w:rStyle w:val="Hyperlink"/>
              </w:rPr>
              <w:t>4.2.1</w:t>
            </w:r>
            <w:r w:rsidR="00FF1F9D" w:rsidRPr="006D1591">
              <w:rPr>
                <w:rStyle w:val="Hyperlink"/>
                <w:shd w:val="clear" w:color="auto" w:fill="EEF4F6"/>
              </w:rPr>
              <w:t xml:space="preserve"> Resulting Directory Structure</w:t>
            </w:r>
            <w:r w:rsidR="00FF1F9D">
              <w:rPr>
                <w:webHidden/>
              </w:rPr>
              <w:tab/>
            </w:r>
            <w:r>
              <w:rPr>
                <w:webHidden/>
              </w:rPr>
              <w:fldChar w:fldCharType="begin"/>
            </w:r>
            <w:r w:rsidR="00FF1F9D">
              <w:rPr>
                <w:webHidden/>
              </w:rPr>
              <w:instrText xml:space="preserve"> PAGEREF _Toc305852429 \h </w:instrText>
            </w:r>
            <w:r>
              <w:rPr>
                <w:webHidden/>
              </w:rPr>
            </w:r>
            <w:r>
              <w:rPr>
                <w:webHidden/>
              </w:rPr>
              <w:fldChar w:fldCharType="separate"/>
            </w:r>
            <w:r w:rsidR="00FF1F9D">
              <w:rPr>
                <w:webHidden/>
              </w:rPr>
              <w:t>14</w:t>
            </w:r>
            <w:r>
              <w:rPr>
                <w:webHidden/>
              </w:rPr>
              <w:fldChar w:fldCharType="end"/>
            </w:r>
          </w:hyperlink>
        </w:p>
        <w:p w:rsidR="00FF1F9D" w:rsidRDefault="00D17FA4" w:rsidP="00FF1F9D">
          <w:pPr>
            <w:pStyle w:val="TOC2"/>
          </w:pPr>
          <w:hyperlink w:anchor="_Toc305852430" w:history="1">
            <w:r w:rsidR="00FF1F9D" w:rsidRPr="006D1591">
              <w:rPr>
                <w:rStyle w:val="Hyperlink"/>
                <w:rFonts w:cs="Arial"/>
              </w:rPr>
              <w:t>4.3</w:t>
            </w:r>
            <w:r w:rsidR="00FF1F9D" w:rsidRPr="006D1591">
              <w:rPr>
                <w:rStyle w:val="Hyperlink"/>
                <w:shd w:val="clear" w:color="auto" w:fill="EEF4F6"/>
              </w:rPr>
              <w:t xml:space="preserve"> Install the FastCV SDK</w:t>
            </w:r>
            <w:r w:rsidR="00FF1F9D">
              <w:rPr>
                <w:webHidden/>
              </w:rPr>
              <w:tab/>
            </w:r>
            <w:r>
              <w:rPr>
                <w:webHidden/>
              </w:rPr>
              <w:fldChar w:fldCharType="begin"/>
            </w:r>
            <w:r w:rsidR="00FF1F9D">
              <w:rPr>
                <w:webHidden/>
              </w:rPr>
              <w:instrText xml:space="preserve"> PAGEREF _Toc305852430 \h </w:instrText>
            </w:r>
            <w:r>
              <w:rPr>
                <w:webHidden/>
              </w:rPr>
            </w:r>
            <w:r>
              <w:rPr>
                <w:webHidden/>
              </w:rPr>
              <w:fldChar w:fldCharType="separate"/>
            </w:r>
            <w:r w:rsidR="00FF1F9D">
              <w:rPr>
                <w:webHidden/>
              </w:rPr>
              <w:t>15</w:t>
            </w:r>
            <w:r>
              <w:rPr>
                <w:webHidden/>
              </w:rPr>
              <w:fldChar w:fldCharType="end"/>
            </w:r>
          </w:hyperlink>
        </w:p>
        <w:p w:rsidR="00FF1F9D" w:rsidRDefault="00D17FA4" w:rsidP="00FF1F9D">
          <w:pPr>
            <w:pStyle w:val="TOC3"/>
          </w:pPr>
          <w:hyperlink w:anchor="_Toc305852431" w:history="1">
            <w:r w:rsidR="00FF1F9D" w:rsidRPr="006D1591">
              <w:rPr>
                <w:rStyle w:val="Hyperlink"/>
              </w:rPr>
              <w:t>4.3.1</w:t>
            </w:r>
            <w:r w:rsidR="00FF1F9D" w:rsidRPr="006D1591">
              <w:rPr>
                <w:rStyle w:val="Hyperlink"/>
                <w:shd w:val="clear" w:color="auto" w:fill="EEF4F6"/>
              </w:rPr>
              <w:t xml:space="preserve"> Download</w:t>
            </w:r>
            <w:r w:rsidR="00FF1F9D">
              <w:rPr>
                <w:webHidden/>
              </w:rPr>
              <w:tab/>
            </w:r>
            <w:r>
              <w:rPr>
                <w:webHidden/>
              </w:rPr>
              <w:fldChar w:fldCharType="begin"/>
            </w:r>
            <w:r w:rsidR="00FF1F9D">
              <w:rPr>
                <w:webHidden/>
              </w:rPr>
              <w:instrText xml:space="preserve"> PAGEREF _Toc305852431 \h </w:instrText>
            </w:r>
            <w:r>
              <w:rPr>
                <w:webHidden/>
              </w:rPr>
            </w:r>
            <w:r>
              <w:rPr>
                <w:webHidden/>
              </w:rPr>
              <w:fldChar w:fldCharType="separate"/>
            </w:r>
            <w:r w:rsidR="00FF1F9D">
              <w:rPr>
                <w:webHidden/>
              </w:rPr>
              <w:t>15</w:t>
            </w:r>
            <w:r>
              <w:rPr>
                <w:webHidden/>
              </w:rPr>
              <w:fldChar w:fldCharType="end"/>
            </w:r>
          </w:hyperlink>
        </w:p>
        <w:p w:rsidR="00FF1F9D" w:rsidRDefault="00D17FA4" w:rsidP="00FF1F9D">
          <w:pPr>
            <w:pStyle w:val="TOC3"/>
          </w:pPr>
          <w:hyperlink w:anchor="_Toc305852432" w:history="1">
            <w:r w:rsidR="00FF1F9D" w:rsidRPr="006D1591">
              <w:rPr>
                <w:rStyle w:val="Hyperlink"/>
              </w:rPr>
              <w:t>4.3.2</w:t>
            </w:r>
            <w:r w:rsidR="00FF1F9D" w:rsidRPr="006D1591">
              <w:rPr>
                <w:rStyle w:val="Hyperlink"/>
                <w:shd w:val="clear" w:color="auto" w:fill="EEF4F6"/>
              </w:rPr>
              <w:t xml:space="preserve"> Windows</w:t>
            </w:r>
            <w:r w:rsidR="00FF1F9D">
              <w:rPr>
                <w:webHidden/>
              </w:rPr>
              <w:tab/>
            </w:r>
            <w:r>
              <w:rPr>
                <w:webHidden/>
              </w:rPr>
              <w:fldChar w:fldCharType="begin"/>
            </w:r>
            <w:r w:rsidR="00FF1F9D">
              <w:rPr>
                <w:webHidden/>
              </w:rPr>
              <w:instrText xml:space="preserve"> PAGEREF _Toc305852432 \h </w:instrText>
            </w:r>
            <w:r>
              <w:rPr>
                <w:webHidden/>
              </w:rPr>
            </w:r>
            <w:r>
              <w:rPr>
                <w:webHidden/>
              </w:rPr>
              <w:fldChar w:fldCharType="separate"/>
            </w:r>
            <w:r w:rsidR="00FF1F9D">
              <w:rPr>
                <w:webHidden/>
              </w:rPr>
              <w:t>15</w:t>
            </w:r>
            <w:r>
              <w:rPr>
                <w:webHidden/>
              </w:rPr>
              <w:fldChar w:fldCharType="end"/>
            </w:r>
          </w:hyperlink>
        </w:p>
        <w:p w:rsidR="00FF1F9D" w:rsidRDefault="00D17FA4" w:rsidP="00FF1F9D">
          <w:pPr>
            <w:pStyle w:val="TOC2"/>
          </w:pPr>
          <w:hyperlink w:anchor="_Toc305852433" w:history="1">
            <w:r w:rsidR="00FF1F9D" w:rsidRPr="006D1591">
              <w:rPr>
                <w:rStyle w:val="Hyperlink"/>
                <w:rFonts w:cs="Arial"/>
              </w:rPr>
              <w:t>4.4</w:t>
            </w:r>
            <w:r w:rsidR="00FF1F9D" w:rsidRPr="006D1591">
              <w:rPr>
                <w:rStyle w:val="Hyperlink"/>
                <w:shd w:val="clear" w:color="auto" w:fill="EEF4F6"/>
              </w:rPr>
              <w:t xml:space="preserve"> Prepare Test Device for Development</w:t>
            </w:r>
            <w:r w:rsidR="00FF1F9D">
              <w:rPr>
                <w:webHidden/>
              </w:rPr>
              <w:tab/>
            </w:r>
            <w:r>
              <w:rPr>
                <w:webHidden/>
              </w:rPr>
              <w:fldChar w:fldCharType="begin"/>
            </w:r>
            <w:r w:rsidR="00FF1F9D">
              <w:rPr>
                <w:webHidden/>
              </w:rPr>
              <w:instrText xml:space="preserve"> PAGEREF _Toc305852433 \h </w:instrText>
            </w:r>
            <w:r>
              <w:rPr>
                <w:webHidden/>
              </w:rPr>
            </w:r>
            <w:r>
              <w:rPr>
                <w:webHidden/>
              </w:rPr>
              <w:fldChar w:fldCharType="separate"/>
            </w:r>
            <w:r w:rsidR="00FF1F9D">
              <w:rPr>
                <w:webHidden/>
              </w:rPr>
              <w:t>15</w:t>
            </w:r>
            <w:r>
              <w:rPr>
                <w:webHidden/>
              </w:rPr>
              <w:fldChar w:fldCharType="end"/>
            </w:r>
          </w:hyperlink>
        </w:p>
        <w:p w:rsidR="00FF1F9D" w:rsidRDefault="00D17FA4" w:rsidP="00FF1F9D">
          <w:pPr>
            <w:pStyle w:val="TOC3"/>
          </w:pPr>
          <w:hyperlink w:anchor="_Toc305852434" w:history="1">
            <w:r w:rsidR="00FF1F9D" w:rsidRPr="006D1591">
              <w:rPr>
                <w:rStyle w:val="Hyperlink"/>
              </w:rPr>
              <w:t>4.4.1</w:t>
            </w:r>
            <w:r w:rsidR="00FF1F9D" w:rsidRPr="006D1591">
              <w:rPr>
                <w:rStyle w:val="Hyperlink"/>
                <w:shd w:val="clear" w:color="auto" w:fill="EEF4F6"/>
              </w:rPr>
              <w:t xml:space="preserve"> Developer Settings on the Phone</w:t>
            </w:r>
            <w:r w:rsidR="00FF1F9D">
              <w:rPr>
                <w:webHidden/>
              </w:rPr>
              <w:tab/>
            </w:r>
            <w:r>
              <w:rPr>
                <w:webHidden/>
              </w:rPr>
              <w:fldChar w:fldCharType="begin"/>
            </w:r>
            <w:r w:rsidR="00FF1F9D">
              <w:rPr>
                <w:webHidden/>
              </w:rPr>
              <w:instrText xml:space="preserve"> PAGEREF _Toc305852434 \h </w:instrText>
            </w:r>
            <w:r>
              <w:rPr>
                <w:webHidden/>
              </w:rPr>
            </w:r>
            <w:r>
              <w:rPr>
                <w:webHidden/>
              </w:rPr>
              <w:fldChar w:fldCharType="separate"/>
            </w:r>
            <w:r w:rsidR="00FF1F9D">
              <w:rPr>
                <w:webHidden/>
              </w:rPr>
              <w:t>15</w:t>
            </w:r>
            <w:r>
              <w:rPr>
                <w:webHidden/>
              </w:rPr>
              <w:fldChar w:fldCharType="end"/>
            </w:r>
          </w:hyperlink>
        </w:p>
        <w:p w:rsidR="00FF1F9D" w:rsidRDefault="00D17FA4" w:rsidP="00FF1F9D">
          <w:pPr>
            <w:pStyle w:val="TOC3"/>
          </w:pPr>
          <w:hyperlink w:anchor="_Toc305852435" w:history="1">
            <w:r w:rsidR="00FF1F9D" w:rsidRPr="006D1591">
              <w:rPr>
                <w:rStyle w:val="Hyperlink"/>
              </w:rPr>
              <w:t>4.4.2</w:t>
            </w:r>
            <w:r w:rsidR="00FF1F9D" w:rsidRPr="006D1591">
              <w:rPr>
                <w:rStyle w:val="Hyperlink"/>
                <w:shd w:val="clear" w:color="auto" w:fill="EEF4F6"/>
              </w:rPr>
              <w:t xml:space="preserve"> Install the USB Driver</w:t>
            </w:r>
            <w:r w:rsidR="00FF1F9D">
              <w:rPr>
                <w:webHidden/>
              </w:rPr>
              <w:tab/>
            </w:r>
            <w:r>
              <w:rPr>
                <w:webHidden/>
              </w:rPr>
              <w:fldChar w:fldCharType="begin"/>
            </w:r>
            <w:r w:rsidR="00FF1F9D">
              <w:rPr>
                <w:webHidden/>
              </w:rPr>
              <w:instrText xml:space="preserve"> PAGEREF _Toc305852435 \h </w:instrText>
            </w:r>
            <w:r>
              <w:rPr>
                <w:webHidden/>
              </w:rPr>
            </w:r>
            <w:r>
              <w:rPr>
                <w:webHidden/>
              </w:rPr>
              <w:fldChar w:fldCharType="separate"/>
            </w:r>
            <w:r w:rsidR="00FF1F9D">
              <w:rPr>
                <w:webHidden/>
              </w:rPr>
              <w:t>17</w:t>
            </w:r>
            <w:r>
              <w:rPr>
                <w:webHidden/>
              </w:rPr>
              <w:fldChar w:fldCharType="end"/>
            </w:r>
          </w:hyperlink>
        </w:p>
        <w:p w:rsidR="00FF1F9D" w:rsidRDefault="00D17FA4" w:rsidP="00FF1F9D">
          <w:pPr>
            <w:pStyle w:val="TOC1"/>
          </w:pPr>
          <w:hyperlink w:anchor="_Toc305852436" w:history="1">
            <w:r w:rsidR="00FF1F9D" w:rsidRPr="006D1591">
              <w:rPr>
                <w:rStyle w:val="Hyperlink"/>
                <w:rFonts w:cs="Arial"/>
              </w:rPr>
              <w:t>5</w:t>
            </w:r>
            <w:r w:rsidR="00FF1F9D" w:rsidRPr="006D1591">
              <w:rPr>
                <w:rStyle w:val="Hyperlink"/>
              </w:rPr>
              <w:t xml:space="preserve"> Step 3: Compiling and Running a FastCV Sample App</w:t>
            </w:r>
            <w:r w:rsidR="00FF1F9D">
              <w:rPr>
                <w:webHidden/>
              </w:rPr>
              <w:tab/>
            </w:r>
            <w:r>
              <w:rPr>
                <w:webHidden/>
              </w:rPr>
              <w:fldChar w:fldCharType="begin"/>
            </w:r>
            <w:r w:rsidR="00FF1F9D">
              <w:rPr>
                <w:webHidden/>
              </w:rPr>
              <w:instrText xml:space="preserve"> PAGEREF _Toc305852436 \h </w:instrText>
            </w:r>
            <w:r>
              <w:rPr>
                <w:webHidden/>
              </w:rPr>
            </w:r>
            <w:r>
              <w:rPr>
                <w:webHidden/>
              </w:rPr>
              <w:fldChar w:fldCharType="separate"/>
            </w:r>
            <w:r w:rsidR="00FF1F9D">
              <w:rPr>
                <w:webHidden/>
              </w:rPr>
              <w:t>18</w:t>
            </w:r>
            <w:r>
              <w:rPr>
                <w:webHidden/>
              </w:rPr>
              <w:fldChar w:fldCharType="end"/>
            </w:r>
          </w:hyperlink>
        </w:p>
        <w:p w:rsidR="00FF1F9D" w:rsidRDefault="00D17FA4" w:rsidP="00FF1F9D">
          <w:pPr>
            <w:pStyle w:val="TOC2"/>
          </w:pPr>
          <w:hyperlink w:anchor="_Toc305852437" w:history="1">
            <w:r w:rsidR="00FF1F9D" w:rsidRPr="006D1591">
              <w:rPr>
                <w:rStyle w:val="Hyperlink"/>
                <w:rFonts w:cs="Arial"/>
              </w:rPr>
              <w:t>5.1</w:t>
            </w:r>
            <w:r w:rsidR="00FF1F9D" w:rsidRPr="006D1591">
              <w:rPr>
                <w:rStyle w:val="Hyperlink"/>
                <w:shd w:val="clear" w:color="auto" w:fill="EEF4F6"/>
              </w:rPr>
              <w:t xml:space="preserve"> Create the Android APK &amp; Compiling Shared object</w:t>
            </w:r>
            <w:r w:rsidR="00FF1F9D">
              <w:rPr>
                <w:webHidden/>
              </w:rPr>
              <w:tab/>
            </w:r>
            <w:r>
              <w:rPr>
                <w:webHidden/>
              </w:rPr>
              <w:fldChar w:fldCharType="begin"/>
            </w:r>
            <w:r w:rsidR="00FF1F9D">
              <w:rPr>
                <w:webHidden/>
              </w:rPr>
              <w:instrText xml:space="preserve"> PAGEREF _Toc305852437 \h </w:instrText>
            </w:r>
            <w:r>
              <w:rPr>
                <w:webHidden/>
              </w:rPr>
            </w:r>
            <w:r>
              <w:rPr>
                <w:webHidden/>
              </w:rPr>
              <w:fldChar w:fldCharType="separate"/>
            </w:r>
            <w:r w:rsidR="00FF1F9D">
              <w:rPr>
                <w:webHidden/>
              </w:rPr>
              <w:t>18</w:t>
            </w:r>
            <w:r>
              <w:rPr>
                <w:webHidden/>
              </w:rPr>
              <w:fldChar w:fldCharType="end"/>
            </w:r>
          </w:hyperlink>
        </w:p>
        <w:p w:rsidR="00FF1F9D" w:rsidRDefault="00D17FA4" w:rsidP="00FF1F9D">
          <w:pPr>
            <w:pStyle w:val="TOC3"/>
          </w:pPr>
          <w:hyperlink w:anchor="_Toc305852438" w:history="1">
            <w:r w:rsidR="00FF1F9D" w:rsidRPr="006D1591">
              <w:rPr>
                <w:rStyle w:val="Hyperlink"/>
              </w:rPr>
              <w:t>5.1.1</w:t>
            </w:r>
            <w:r w:rsidR="00FF1F9D" w:rsidRPr="006D1591">
              <w:rPr>
                <w:rStyle w:val="Hyperlink"/>
                <w:shd w:val="clear" w:color="auto" w:fill="EEF4F6"/>
              </w:rPr>
              <w:t xml:space="preserve"> Building the FastCVSample application</w:t>
            </w:r>
            <w:r w:rsidR="00FF1F9D">
              <w:rPr>
                <w:webHidden/>
              </w:rPr>
              <w:tab/>
            </w:r>
            <w:r>
              <w:rPr>
                <w:webHidden/>
              </w:rPr>
              <w:fldChar w:fldCharType="begin"/>
            </w:r>
            <w:r w:rsidR="00FF1F9D">
              <w:rPr>
                <w:webHidden/>
              </w:rPr>
              <w:instrText xml:space="preserve"> PAGEREF _Toc305852438 \h </w:instrText>
            </w:r>
            <w:r>
              <w:rPr>
                <w:webHidden/>
              </w:rPr>
            </w:r>
            <w:r>
              <w:rPr>
                <w:webHidden/>
              </w:rPr>
              <w:fldChar w:fldCharType="separate"/>
            </w:r>
            <w:r w:rsidR="00FF1F9D">
              <w:rPr>
                <w:webHidden/>
              </w:rPr>
              <w:t>18</w:t>
            </w:r>
            <w:r>
              <w:rPr>
                <w:webHidden/>
              </w:rPr>
              <w:fldChar w:fldCharType="end"/>
            </w:r>
          </w:hyperlink>
        </w:p>
        <w:p w:rsidR="00FF1F9D" w:rsidRDefault="00D17FA4" w:rsidP="00FF1F9D">
          <w:pPr>
            <w:pStyle w:val="TOC2"/>
          </w:pPr>
          <w:hyperlink w:anchor="_Toc305852439" w:history="1">
            <w:r w:rsidR="00FF1F9D" w:rsidRPr="006D1591">
              <w:rPr>
                <w:rStyle w:val="Hyperlink"/>
                <w:rFonts w:cs="Arial"/>
              </w:rPr>
              <w:t>5.2</w:t>
            </w:r>
            <w:r w:rsidR="00FF1F9D" w:rsidRPr="006D1591">
              <w:rPr>
                <w:rStyle w:val="Hyperlink"/>
              </w:rPr>
              <w:t xml:space="preserve"> Run the Sample Application</w:t>
            </w:r>
            <w:r w:rsidR="00FF1F9D">
              <w:rPr>
                <w:webHidden/>
              </w:rPr>
              <w:tab/>
            </w:r>
            <w:r>
              <w:rPr>
                <w:webHidden/>
              </w:rPr>
              <w:fldChar w:fldCharType="begin"/>
            </w:r>
            <w:r w:rsidR="00FF1F9D">
              <w:rPr>
                <w:webHidden/>
              </w:rPr>
              <w:instrText xml:space="preserve"> PAGEREF _Toc305852439 \h </w:instrText>
            </w:r>
            <w:r>
              <w:rPr>
                <w:webHidden/>
              </w:rPr>
            </w:r>
            <w:r>
              <w:rPr>
                <w:webHidden/>
              </w:rPr>
              <w:fldChar w:fldCharType="separate"/>
            </w:r>
            <w:r w:rsidR="00FF1F9D">
              <w:rPr>
                <w:webHidden/>
              </w:rPr>
              <w:t>22</w:t>
            </w:r>
            <w:r>
              <w:rPr>
                <w:webHidden/>
              </w:rPr>
              <w:fldChar w:fldCharType="end"/>
            </w:r>
          </w:hyperlink>
        </w:p>
        <w:p w:rsidR="00FF1F9D" w:rsidRDefault="00D17FA4" w:rsidP="00FF1F9D">
          <w:pPr>
            <w:pStyle w:val="TOC1"/>
          </w:pPr>
          <w:hyperlink w:anchor="_Toc305852440" w:history="1">
            <w:r w:rsidR="00FF1F9D" w:rsidRPr="006D1591">
              <w:rPr>
                <w:rStyle w:val="Hyperlink"/>
                <w:rFonts w:cs="Arial"/>
              </w:rPr>
              <w:t>6</w:t>
            </w:r>
            <w:r w:rsidR="00FF1F9D" w:rsidRPr="006D1591">
              <w:rPr>
                <w:rStyle w:val="Hyperlink"/>
              </w:rPr>
              <w:t xml:space="preserve"> Tips/Tricks:</w:t>
            </w:r>
            <w:r w:rsidR="00FF1F9D">
              <w:rPr>
                <w:webHidden/>
              </w:rPr>
              <w:tab/>
            </w:r>
            <w:r>
              <w:rPr>
                <w:webHidden/>
              </w:rPr>
              <w:fldChar w:fldCharType="begin"/>
            </w:r>
            <w:r w:rsidR="00FF1F9D">
              <w:rPr>
                <w:webHidden/>
              </w:rPr>
              <w:instrText xml:space="preserve"> PAGEREF _Toc305852440 \h </w:instrText>
            </w:r>
            <w:r>
              <w:rPr>
                <w:webHidden/>
              </w:rPr>
            </w:r>
            <w:r>
              <w:rPr>
                <w:webHidden/>
              </w:rPr>
              <w:fldChar w:fldCharType="separate"/>
            </w:r>
            <w:r w:rsidR="00FF1F9D">
              <w:rPr>
                <w:webHidden/>
              </w:rPr>
              <w:t>23</w:t>
            </w:r>
            <w:r>
              <w:rPr>
                <w:webHidden/>
              </w:rPr>
              <w:fldChar w:fldCharType="end"/>
            </w:r>
          </w:hyperlink>
        </w:p>
        <w:p w:rsidR="00FF1F9D" w:rsidRDefault="00D17FA4" w:rsidP="00FF1F9D">
          <w:pPr>
            <w:pStyle w:val="TOC2"/>
          </w:pPr>
          <w:hyperlink w:anchor="_Toc305852441" w:history="1">
            <w:r w:rsidR="00FF1F9D" w:rsidRPr="006D1591">
              <w:rPr>
                <w:rStyle w:val="Hyperlink"/>
                <w:rFonts w:cs="Arial"/>
              </w:rPr>
              <w:t>6.1</w:t>
            </w:r>
            <w:r w:rsidR="00FF1F9D" w:rsidRPr="006D1591">
              <w:rPr>
                <w:rStyle w:val="Hyperlink"/>
              </w:rPr>
              <w:t xml:space="preserve"> Tip 1:</w:t>
            </w:r>
            <w:r w:rsidR="00FF1F9D">
              <w:rPr>
                <w:webHidden/>
              </w:rPr>
              <w:tab/>
            </w:r>
            <w:r>
              <w:rPr>
                <w:webHidden/>
              </w:rPr>
              <w:fldChar w:fldCharType="begin"/>
            </w:r>
            <w:r w:rsidR="00FF1F9D">
              <w:rPr>
                <w:webHidden/>
              </w:rPr>
              <w:instrText xml:space="preserve"> PAGEREF _Toc305852441 \h </w:instrText>
            </w:r>
            <w:r>
              <w:rPr>
                <w:webHidden/>
              </w:rPr>
            </w:r>
            <w:r>
              <w:rPr>
                <w:webHidden/>
              </w:rPr>
              <w:fldChar w:fldCharType="separate"/>
            </w:r>
            <w:r w:rsidR="00FF1F9D">
              <w:rPr>
                <w:webHidden/>
              </w:rPr>
              <w:t>23</w:t>
            </w:r>
            <w:r>
              <w:rPr>
                <w:webHidden/>
              </w:rPr>
              <w:fldChar w:fldCharType="end"/>
            </w:r>
          </w:hyperlink>
        </w:p>
        <w:p w:rsidR="00FF1F9D" w:rsidRDefault="00D17FA4" w:rsidP="00FF1F9D">
          <w:pPr>
            <w:pStyle w:val="TOC2"/>
          </w:pPr>
          <w:hyperlink w:anchor="_Toc305852442" w:history="1">
            <w:r w:rsidR="00FF1F9D" w:rsidRPr="006D1591">
              <w:rPr>
                <w:rStyle w:val="Hyperlink"/>
                <w:rFonts w:cs="Arial"/>
              </w:rPr>
              <w:t>6.2</w:t>
            </w:r>
            <w:r w:rsidR="00FF1F9D" w:rsidRPr="006D1591">
              <w:rPr>
                <w:rStyle w:val="Hyperlink"/>
              </w:rPr>
              <w:t xml:space="preserve"> Tip 2:</w:t>
            </w:r>
            <w:r w:rsidR="00FF1F9D">
              <w:rPr>
                <w:webHidden/>
              </w:rPr>
              <w:tab/>
            </w:r>
            <w:r>
              <w:rPr>
                <w:webHidden/>
              </w:rPr>
              <w:fldChar w:fldCharType="begin"/>
            </w:r>
            <w:r w:rsidR="00FF1F9D">
              <w:rPr>
                <w:webHidden/>
              </w:rPr>
              <w:instrText xml:space="preserve"> PAGEREF _Toc305852442 \h </w:instrText>
            </w:r>
            <w:r>
              <w:rPr>
                <w:webHidden/>
              </w:rPr>
            </w:r>
            <w:r>
              <w:rPr>
                <w:webHidden/>
              </w:rPr>
              <w:fldChar w:fldCharType="separate"/>
            </w:r>
            <w:r w:rsidR="00FF1F9D">
              <w:rPr>
                <w:webHidden/>
              </w:rPr>
              <w:t>23</w:t>
            </w:r>
            <w:r>
              <w:rPr>
                <w:webHidden/>
              </w:rPr>
              <w:fldChar w:fldCharType="end"/>
            </w:r>
          </w:hyperlink>
        </w:p>
        <w:p w:rsidR="00FF1F9D" w:rsidRDefault="00D17FA4" w:rsidP="00FF1F9D">
          <w:pPr>
            <w:pStyle w:val="TOC2"/>
          </w:pPr>
          <w:hyperlink w:anchor="_Toc305852443" w:history="1">
            <w:r w:rsidR="00FF1F9D" w:rsidRPr="006D1591">
              <w:rPr>
                <w:rStyle w:val="Hyperlink"/>
                <w:rFonts w:cs="Arial"/>
              </w:rPr>
              <w:t>6.3</w:t>
            </w:r>
            <w:r w:rsidR="00FF1F9D" w:rsidRPr="006D1591">
              <w:rPr>
                <w:rStyle w:val="Hyperlink"/>
              </w:rPr>
              <w:t xml:space="preserve"> Tip3:</w:t>
            </w:r>
            <w:r w:rsidR="00FF1F9D">
              <w:rPr>
                <w:webHidden/>
              </w:rPr>
              <w:tab/>
            </w:r>
            <w:r>
              <w:rPr>
                <w:webHidden/>
              </w:rPr>
              <w:fldChar w:fldCharType="begin"/>
            </w:r>
            <w:r w:rsidR="00FF1F9D">
              <w:rPr>
                <w:webHidden/>
              </w:rPr>
              <w:instrText xml:space="preserve"> PAGEREF _Toc305852443 \h </w:instrText>
            </w:r>
            <w:r>
              <w:rPr>
                <w:webHidden/>
              </w:rPr>
            </w:r>
            <w:r>
              <w:rPr>
                <w:webHidden/>
              </w:rPr>
              <w:fldChar w:fldCharType="separate"/>
            </w:r>
            <w:r w:rsidR="00FF1F9D">
              <w:rPr>
                <w:webHidden/>
              </w:rPr>
              <w:t>23</w:t>
            </w:r>
            <w:r>
              <w:rPr>
                <w:webHidden/>
              </w:rPr>
              <w:fldChar w:fldCharType="end"/>
            </w:r>
          </w:hyperlink>
        </w:p>
        <w:p w:rsidR="00D62FEB" w:rsidRDefault="00D17FA4">
          <w:r>
            <w:fldChar w:fldCharType="end"/>
          </w:r>
        </w:p>
      </w:sdtContent>
    </w:sdt>
    <w:p w:rsidR="00573639" w:rsidRPr="000D4EEB" w:rsidRDefault="00573639" w:rsidP="00D62FEB">
      <w:pPr>
        <w:sectPr w:rsidR="00573639" w:rsidRPr="000D4EEB" w:rsidSect="000D4EEB">
          <w:headerReference w:type="default" r:id="rId17"/>
          <w:footerReference w:type="default" r:id="rId18"/>
          <w:headerReference w:type="first" r:id="rId19"/>
          <w:footerReference w:type="first" r:id="rId20"/>
          <w:pgSz w:w="12240" w:h="15840"/>
          <w:pgMar w:top="1440" w:right="1440" w:bottom="1440" w:left="1440" w:header="720" w:footer="432" w:gutter="0"/>
          <w:cols w:space="720"/>
          <w:titlePg/>
          <w:docGrid w:linePitch="326"/>
        </w:sectPr>
      </w:pPr>
    </w:p>
    <w:p w:rsidR="00D62FEB" w:rsidRDefault="00D62FEB" w:rsidP="00FF1F9D">
      <w:pPr>
        <w:pStyle w:val="Heading1"/>
      </w:pPr>
      <w:bookmarkStart w:id="0" w:name="_Toc305852410"/>
      <w:r>
        <w:lastRenderedPageBreak/>
        <w:t>What is FastCV</w:t>
      </w:r>
      <w:bookmarkEnd w:id="0"/>
      <w:r>
        <w:t xml:space="preserve"> </w:t>
      </w:r>
    </w:p>
    <w:p w:rsidR="00D62FEB" w:rsidRDefault="00D62FEB" w:rsidP="00D62FEB">
      <w:pPr>
        <w:pStyle w:val="B-Body"/>
        <w:ind w:left="0"/>
        <w:rPr>
          <w:lang w:eastAsia="ja-JP"/>
        </w:rPr>
      </w:pPr>
      <w:r>
        <w:rPr>
          <w:lang w:eastAsia="ja-JP"/>
        </w:rPr>
        <w:t xml:space="preserve">FastCV is a computer vision library being released free of charge by Qualcomm.  The library is targeted toward very sophisticated Computer Vision (CV) application developers who are interesting in writing CV applications that run on mobile devices.  FastCV 1.0 is specifically designed to run efficiently on Android mobile devices, but subsequent versions of FastCV will support mobile devices running iOS, and WinPhone operating systems.   </w:t>
      </w:r>
    </w:p>
    <w:p w:rsidR="00D62FEB" w:rsidRDefault="00D62FEB" w:rsidP="00D62FEB">
      <w:pPr>
        <w:pStyle w:val="B-Body"/>
        <w:ind w:left="0"/>
        <w:rPr>
          <w:lang w:eastAsia="ja-JP"/>
        </w:rPr>
      </w:pPr>
      <w:r>
        <w:rPr>
          <w:lang w:eastAsia="ja-JP"/>
        </w:rPr>
        <w:t>The FastCV 1.0 library will be released as a unified binary.  This unified binary file has a single API, but contains two implementations.  The first implementation will run efficiently on any ARM processor, and is named ‘FastCV for ARM’.  The second FastCV implementation runs only on Qualcomm SoC’s and is called ‘FastCV for Snapdragon’.  ‘FastCV for Snapdragon’ has the same API as ‘FastCV for ARM’, but provides hardware accelerated implementations of the CV functions included in the library.</w:t>
      </w:r>
    </w:p>
    <w:p w:rsidR="00D62FEB" w:rsidRDefault="00D62FEB" w:rsidP="00D62FEB">
      <w:pPr>
        <w:pStyle w:val="B-Body"/>
        <w:ind w:left="0"/>
        <w:rPr>
          <w:lang w:eastAsia="ja-JP"/>
        </w:rPr>
      </w:pPr>
    </w:p>
    <w:p w:rsidR="00D62FEB" w:rsidRDefault="00D62FEB" w:rsidP="00D62FEB">
      <w:pPr>
        <w:pStyle w:val="B-Body"/>
        <w:ind w:left="0"/>
        <w:rPr>
          <w:lang w:eastAsia="ja-JP"/>
        </w:rPr>
      </w:pPr>
      <w:r>
        <w:rPr>
          <w:lang w:eastAsia="ja-JP"/>
        </w:rPr>
        <w:t xml:space="preserve">For more information on the specific functions supported by FastCV please refer to the online documentation located at:  </w:t>
      </w:r>
      <w:hyperlink r:id="rId21" w:history="1">
        <w:r w:rsidRPr="00D62FEB">
          <w:rPr>
            <w:rStyle w:val="Hyperlink"/>
            <w:u w:val="single"/>
            <w:lang w:eastAsia="ja-JP"/>
          </w:rPr>
          <w:t>http://fastcv.qualcomm.com</w:t>
        </w:r>
      </w:hyperlink>
      <w:r w:rsidRPr="00D62FEB">
        <w:rPr>
          <w:u w:val="single"/>
          <w:lang w:eastAsia="ja-JP"/>
        </w:rPr>
        <w:t xml:space="preserve"> </w:t>
      </w:r>
      <w:r w:rsidRPr="00D62FEB">
        <w:rPr>
          <w:lang w:eastAsia="ja-JP"/>
        </w:rPr>
        <w:t xml:space="preserve">.  </w:t>
      </w:r>
      <w:r>
        <w:rPr>
          <w:lang w:eastAsia="ja-JP"/>
        </w:rPr>
        <w:t xml:space="preserve">Additionally, please feel free to download the FastCV unified binary, a sample application and accompanying documentation free of charge at our developer site: </w:t>
      </w:r>
      <w:hyperlink r:id="rId22" w:history="1">
        <w:r w:rsidRPr="00D62FEB">
          <w:rPr>
            <w:rStyle w:val="Hyperlink"/>
            <w:u w:val="single"/>
            <w:lang w:eastAsia="ja-JP"/>
          </w:rPr>
          <w:t>http://fastcv.qualcomm.com/download</w:t>
        </w:r>
      </w:hyperlink>
      <w:r>
        <w:rPr>
          <w:lang w:eastAsia="ja-JP"/>
        </w:rPr>
        <w:t>..</w:t>
      </w:r>
    </w:p>
    <w:p w:rsidR="00D62FEB" w:rsidRDefault="00D62FEB" w:rsidP="00FF1F9D">
      <w:pPr>
        <w:pStyle w:val="Heading1"/>
      </w:pPr>
      <w:bookmarkStart w:id="1" w:name="_Toc305852411"/>
      <w:r>
        <w:t>Document Overview</w:t>
      </w:r>
      <w:bookmarkEnd w:id="1"/>
    </w:p>
    <w:p w:rsidR="00D62FEB" w:rsidRDefault="00D62FEB" w:rsidP="00D62FEB">
      <w:pPr>
        <w:pStyle w:val="B-Body"/>
        <w:ind w:left="0"/>
        <w:rPr>
          <w:lang w:eastAsia="ja-JP"/>
        </w:rPr>
      </w:pPr>
      <w:r>
        <w:rPr>
          <w:lang w:eastAsia="ja-JP"/>
        </w:rPr>
        <w:t xml:space="preserve">The purpose of this document is to help a developer  get started evaluating our FastCV 1.0 Library.  A copy of the FastCV SDK can be downloaded from </w:t>
      </w:r>
      <w:hyperlink r:id="rId23" w:history="1">
        <w:r w:rsidRPr="00D62FEB">
          <w:rPr>
            <w:rStyle w:val="Hyperlink"/>
            <w:u w:val="single"/>
            <w:lang w:eastAsia="ja-JP"/>
          </w:rPr>
          <w:t>http://fastcv.qualcomm.com</w:t>
        </w:r>
      </w:hyperlink>
      <w:r w:rsidRPr="00D62FEB">
        <w:rPr>
          <w:u w:val="single"/>
          <w:lang w:eastAsia="ja-JP"/>
        </w:rPr>
        <w:t xml:space="preserve"> </w:t>
      </w:r>
    </w:p>
    <w:p w:rsidR="00D62FEB" w:rsidRDefault="00D62FEB" w:rsidP="00D62FEB">
      <w:pPr>
        <w:pStyle w:val="B-Body"/>
        <w:ind w:left="0"/>
        <w:rPr>
          <w:lang w:eastAsia="ja-JP"/>
        </w:rPr>
      </w:pPr>
      <w:r>
        <w:rPr>
          <w:lang w:eastAsia="ja-JP"/>
        </w:rPr>
        <w:t xml:space="preserve">Step 1: </w:t>
      </w:r>
      <w:r w:rsidR="00C81BFB">
        <w:rPr>
          <w:lang w:eastAsia="ja-JP"/>
        </w:rPr>
        <w:t xml:space="preserve">Settting up the </w:t>
      </w:r>
      <w:r>
        <w:rPr>
          <w:lang w:eastAsia="ja-JP"/>
        </w:rPr>
        <w:t>Developer Environment:</w:t>
      </w:r>
    </w:p>
    <w:p w:rsidR="00D62FEB" w:rsidRDefault="00D62FEB" w:rsidP="00D62FEB">
      <w:pPr>
        <w:pStyle w:val="B-Body"/>
        <w:numPr>
          <w:ilvl w:val="0"/>
          <w:numId w:val="29"/>
        </w:numPr>
        <w:rPr>
          <w:lang w:eastAsia="ja-JP"/>
        </w:rPr>
      </w:pPr>
      <w:r>
        <w:rPr>
          <w:lang w:eastAsia="ja-JP"/>
        </w:rPr>
        <w:t xml:space="preserve">Explain how to configure a devlopment environment so that the FastCV Sample Application can be tried out.  </w:t>
      </w:r>
      <w:r w:rsidR="00C81BFB">
        <w:rPr>
          <w:lang w:eastAsia="ja-JP"/>
        </w:rPr>
        <w:tab/>
      </w:r>
    </w:p>
    <w:p w:rsidR="00D62FEB" w:rsidRDefault="00D62FEB" w:rsidP="00D62FEB">
      <w:pPr>
        <w:pStyle w:val="B-Body"/>
        <w:ind w:left="0"/>
        <w:rPr>
          <w:lang w:eastAsia="ja-JP"/>
        </w:rPr>
      </w:pPr>
      <w:r>
        <w:rPr>
          <w:lang w:eastAsia="ja-JP"/>
        </w:rPr>
        <w:t xml:space="preserve">Step 2: Install the FastCV SDK </w:t>
      </w:r>
    </w:p>
    <w:p w:rsidR="00D62FEB" w:rsidRDefault="00D62FEB" w:rsidP="00D62FEB">
      <w:pPr>
        <w:pStyle w:val="B-Body"/>
        <w:numPr>
          <w:ilvl w:val="0"/>
          <w:numId w:val="29"/>
        </w:numPr>
        <w:rPr>
          <w:lang w:eastAsia="ja-JP"/>
        </w:rPr>
      </w:pPr>
      <w:r>
        <w:rPr>
          <w:lang w:eastAsia="ja-JP"/>
        </w:rPr>
        <w:t>Explain how to install the FastCV SDK</w:t>
      </w:r>
    </w:p>
    <w:p w:rsidR="00D62FEB" w:rsidRDefault="00D62FEB" w:rsidP="00D62FEB">
      <w:pPr>
        <w:pStyle w:val="B-Body"/>
        <w:ind w:left="0"/>
        <w:rPr>
          <w:lang w:eastAsia="ja-JP"/>
        </w:rPr>
      </w:pPr>
      <w:r>
        <w:rPr>
          <w:lang w:eastAsia="ja-JP"/>
        </w:rPr>
        <w:t xml:space="preserve">Step3: Compile and </w:t>
      </w:r>
      <w:r w:rsidR="00C81BFB">
        <w:rPr>
          <w:lang w:eastAsia="ja-JP"/>
        </w:rPr>
        <w:t xml:space="preserve">running a </w:t>
      </w:r>
      <w:r>
        <w:rPr>
          <w:lang w:eastAsia="ja-JP"/>
        </w:rPr>
        <w:t xml:space="preserve">FastCV </w:t>
      </w:r>
      <w:r w:rsidR="00C81BFB">
        <w:rPr>
          <w:lang w:eastAsia="ja-JP"/>
        </w:rPr>
        <w:t>s</w:t>
      </w:r>
      <w:r>
        <w:rPr>
          <w:lang w:eastAsia="ja-JP"/>
        </w:rPr>
        <w:t xml:space="preserve">ample </w:t>
      </w:r>
      <w:r w:rsidR="00C81BFB">
        <w:rPr>
          <w:lang w:eastAsia="ja-JP"/>
        </w:rPr>
        <w:t>a</w:t>
      </w:r>
      <w:r>
        <w:rPr>
          <w:lang w:eastAsia="ja-JP"/>
        </w:rPr>
        <w:t>pplication</w:t>
      </w:r>
    </w:p>
    <w:p w:rsidR="00D62FEB" w:rsidRDefault="00D62FEB" w:rsidP="00D62FEB">
      <w:pPr>
        <w:pStyle w:val="B-Body"/>
        <w:numPr>
          <w:ilvl w:val="0"/>
          <w:numId w:val="29"/>
        </w:numPr>
        <w:rPr>
          <w:lang w:eastAsia="ja-JP"/>
        </w:rPr>
      </w:pPr>
      <w:r>
        <w:rPr>
          <w:lang w:eastAsia="ja-JP"/>
        </w:rPr>
        <w:t>Compilation and installation instructions for our Android Fast Corner Dectection Sample Applicatio</w:t>
      </w:r>
      <w:r w:rsidR="00C81BFB">
        <w:rPr>
          <w:lang w:eastAsia="ja-JP"/>
        </w:rPr>
        <w:t>n that utilizes our FastCV1.0 library.</w:t>
      </w:r>
    </w:p>
    <w:p w:rsidR="00D62FEB" w:rsidRDefault="00D62FEB">
      <w:pPr>
        <w:rPr>
          <w:rFonts w:ascii="Arial" w:eastAsia="MS Mincho" w:hAnsi="Arial" w:cs="Times New Roman"/>
          <w:b/>
          <w:sz w:val="32"/>
          <w:szCs w:val="20"/>
          <w:lang w:eastAsia="ja-JP"/>
        </w:rPr>
      </w:pPr>
      <w:r>
        <w:br w:type="page"/>
      </w:r>
    </w:p>
    <w:p w:rsidR="00C81BFB" w:rsidRDefault="001E7B72" w:rsidP="00FF1F9D">
      <w:pPr>
        <w:pStyle w:val="Heading1"/>
      </w:pPr>
      <w:bookmarkStart w:id="2" w:name="_Toc305852412"/>
      <w:r>
        <w:lastRenderedPageBreak/>
        <w:t xml:space="preserve">Step1: </w:t>
      </w:r>
      <w:r w:rsidR="00C81BFB">
        <w:t>Setting up the Developer Environment</w:t>
      </w:r>
      <w:bookmarkEnd w:id="2"/>
      <w:r w:rsidR="00D62FEB">
        <w:tab/>
      </w:r>
    </w:p>
    <w:p w:rsidR="00C81BFB" w:rsidRDefault="00C81BFB" w:rsidP="00FF1F9D">
      <w:pPr>
        <w:pStyle w:val="Heading2"/>
        <w:rPr>
          <w:shd w:val="clear" w:color="auto" w:fill="EEF4F6"/>
        </w:rPr>
      </w:pPr>
      <w:bookmarkStart w:id="3" w:name="_Toc305852413"/>
      <w:r>
        <w:rPr>
          <w:shd w:val="clear" w:color="auto" w:fill="EEF4F6"/>
        </w:rPr>
        <w:t>Supported Development Platforms</w:t>
      </w:r>
      <w:bookmarkEnd w:id="3"/>
    </w:p>
    <w:p w:rsidR="00C81BFB" w:rsidRPr="00C81BFB" w:rsidRDefault="00C81BFB" w:rsidP="00C81BFB">
      <w:pPr>
        <w:rPr>
          <w:rFonts w:ascii="Times New Roman" w:hAnsi="Times New Roman" w:cs="Times New Roman"/>
          <w:shd w:val="clear" w:color="auto" w:fill="EEF4F6"/>
        </w:rPr>
      </w:pPr>
      <w:r w:rsidRPr="00C81BFB">
        <w:rPr>
          <w:rFonts w:ascii="Times New Roman" w:hAnsi="Times New Roman" w:cs="Times New Roman"/>
          <w:shd w:val="clear" w:color="auto" w:fill="EEF4F6"/>
        </w:rPr>
        <w:t>The FastCV SDK supports Android OS 2.1 and above.</w:t>
      </w:r>
    </w:p>
    <w:p w:rsidR="00C81BFB" w:rsidRPr="00C81BFB" w:rsidRDefault="00C81BFB" w:rsidP="00C81BFB">
      <w:pPr>
        <w:rPr>
          <w:rFonts w:ascii="Times New Roman" w:hAnsi="Times New Roman" w:cs="Times New Roman"/>
          <w:shd w:val="clear" w:color="auto" w:fill="EEF4F6"/>
        </w:rPr>
      </w:pPr>
      <w:r w:rsidRPr="00C81BFB">
        <w:rPr>
          <w:rFonts w:ascii="Times New Roman" w:hAnsi="Times New Roman" w:cs="Times New Roman"/>
          <w:shd w:val="clear" w:color="auto" w:fill="EEF4F6"/>
        </w:rPr>
        <w:t>The recommended development environment is Microsoft Windows 7 32/64bit or Windows XP.</w:t>
      </w:r>
    </w:p>
    <w:p w:rsidR="00C81BFB" w:rsidRPr="00C81BFB" w:rsidRDefault="00C81BFB" w:rsidP="00C81BFB">
      <w:pPr>
        <w:rPr>
          <w:rFonts w:ascii="Times New Roman" w:hAnsi="Times New Roman" w:cs="Times New Roman"/>
          <w:shd w:val="clear" w:color="auto" w:fill="EEF4F6"/>
        </w:rPr>
      </w:pPr>
      <w:r w:rsidRPr="00C81BFB">
        <w:rPr>
          <w:rFonts w:ascii="Times New Roman" w:hAnsi="Times New Roman" w:cs="Times New Roman"/>
          <w:shd w:val="clear" w:color="auto" w:fill="EEF4F6"/>
        </w:rPr>
        <w:t>The components to build the actual code (JDK, Eclipse+ADT and gcc) are available across multiple platforms. While building on Linux Ubuntu and Mac OS X environments is possible, we will be unable to support those platforms with detailed documentation. However, we have included hints and notes to platform specific issues that will help you set up your development environment on Linux Ubuntu 10.10 or Mac OS X 10.6 (Snow Leopard). This set-up guide has been written for the Win7 32/64bit platform with special notes for WinXP.</w:t>
      </w:r>
    </w:p>
    <w:p w:rsidR="00C81BFB" w:rsidRPr="00C81BFB" w:rsidRDefault="00C81BFB" w:rsidP="00C81BFB">
      <w:pPr>
        <w:rPr>
          <w:rFonts w:ascii="Times New Roman" w:hAnsi="Times New Roman" w:cs="Times New Roman"/>
          <w:shd w:val="clear" w:color="auto" w:fill="EEF4F6"/>
        </w:rPr>
      </w:pPr>
      <w:r w:rsidRPr="00C81BFB">
        <w:rPr>
          <w:rStyle w:val="Strong"/>
          <w:rFonts w:ascii="Times New Roman" w:hAnsi="Times New Roman" w:cs="Times New Roman"/>
          <w:color w:val="262626"/>
          <w:shd w:val="clear" w:color="auto" w:fill="EEF4F6"/>
        </w:rPr>
        <w:t>NOTE</w:t>
      </w:r>
      <w:r w:rsidRPr="00C81BFB">
        <w:rPr>
          <w:rFonts w:ascii="Times New Roman" w:hAnsi="Times New Roman" w:cs="Times New Roman"/>
          <w:shd w:val="clear" w:color="auto" w:fill="EEF4F6"/>
        </w:rPr>
        <w:t>: If you already have both the Android SDK and the NDK setup, then please go directly to</w:t>
      </w:r>
      <w:r w:rsidRPr="00C81BFB">
        <w:rPr>
          <w:rStyle w:val="apple-converted-space"/>
          <w:rFonts w:ascii="Times New Roman" w:hAnsi="Times New Roman" w:cs="Times New Roman"/>
          <w:color w:val="262626"/>
          <w:shd w:val="clear" w:color="auto" w:fill="EEF4F6"/>
        </w:rPr>
        <w:t> Chapter 4</w:t>
      </w:r>
      <w:hyperlink r:id="rId24" w:history="1">
        <w:r w:rsidRPr="00C81BFB">
          <w:rPr>
            <w:rStyle w:val="Hyperlink"/>
            <w:rFonts w:ascii="Times New Roman" w:hAnsi="Times New Roman" w:cs="Times New Roman"/>
            <w:color w:val="535353"/>
            <w:shd w:val="clear" w:color="auto" w:fill="EEF4F6"/>
          </w:rPr>
          <w:t>: Installing the FastCV SDK</w:t>
        </w:r>
      </w:hyperlink>
      <w:r w:rsidRPr="00C81BFB">
        <w:rPr>
          <w:rFonts w:ascii="Times New Roman" w:hAnsi="Times New Roman" w:cs="Times New Roman"/>
          <w:shd w:val="clear" w:color="auto" w:fill="EEF4F6"/>
        </w:rPr>
        <w:t>.</w:t>
      </w:r>
    </w:p>
    <w:p w:rsidR="00C81BFB" w:rsidRDefault="00C81BFB" w:rsidP="00FF1F9D">
      <w:pPr>
        <w:pStyle w:val="Heading2"/>
        <w:rPr>
          <w:shd w:val="clear" w:color="auto" w:fill="EEF4F6"/>
        </w:rPr>
      </w:pPr>
      <w:bookmarkStart w:id="4" w:name="_Toc305852414"/>
      <w:r>
        <w:rPr>
          <w:shd w:val="clear" w:color="auto" w:fill="EEF4F6"/>
        </w:rPr>
        <w:t>Set-up the Android Development Environment</w:t>
      </w:r>
      <w:bookmarkEnd w:id="4"/>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 xml:space="preserve">The </w:t>
      </w:r>
      <w:r w:rsidR="0011525A">
        <w:rPr>
          <w:rFonts w:ascii="Times New Roman" w:hAnsi="Times New Roman"/>
          <w:color w:val="262626"/>
          <w:szCs w:val="22"/>
          <w:shd w:val="clear" w:color="auto" w:fill="EEF4F6"/>
        </w:rPr>
        <w:t>FastCV</w:t>
      </w:r>
      <w:r w:rsidRPr="00C81BFB">
        <w:rPr>
          <w:rFonts w:ascii="Times New Roman" w:hAnsi="Times New Roman"/>
          <w:color w:val="262626"/>
          <w:szCs w:val="22"/>
          <w:shd w:val="clear" w:color="auto" w:fill="EEF4F6"/>
        </w:rPr>
        <w:t xml:space="preserve"> SDK requires both the Android SDK and the NDK. The Android NDK is an extension to the Android SDK that lets Android developers build performance-critical parts of their applications in native code. SDK and NDK communicate over the Java-Native-Interface (JNI).</w:t>
      </w:r>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To set-up the development environment please install the following components in the order they appear below:</w:t>
      </w:r>
    </w:p>
    <w:p w:rsidR="00C81BFB" w:rsidRPr="00C81BFB" w:rsidRDefault="00D17FA4" w:rsidP="00C81BFB">
      <w:pPr>
        <w:numPr>
          <w:ilvl w:val="0"/>
          <w:numId w:val="30"/>
        </w:numPr>
        <w:spacing w:before="100" w:beforeAutospacing="1" w:after="100" w:afterAutospacing="1" w:line="268" w:lineRule="atLeast"/>
        <w:rPr>
          <w:rFonts w:ascii="Times New Roman" w:hAnsi="Times New Roman" w:cs="Times New Roman"/>
          <w:color w:val="262626"/>
          <w:shd w:val="clear" w:color="auto" w:fill="EEF4F6"/>
        </w:rPr>
      </w:pPr>
      <w:hyperlink r:id="rId25" w:history="1">
        <w:r w:rsidR="00C81BFB" w:rsidRPr="00C81BFB">
          <w:rPr>
            <w:rStyle w:val="Hyperlink"/>
            <w:rFonts w:ascii="Times New Roman" w:hAnsi="Times New Roman" w:cs="Times New Roman"/>
            <w:color w:val="535353"/>
            <w:shd w:val="clear" w:color="auto" w:fill="EEF4F6"/>
          </w:rPr>
          <w:t>JDK</w:t>
        </w:r>
      </w:hyperlink>
    </w:p>
    <w:p w:rsidR="00C81BFB" w:rsidRPr="00C81BFB" w:rsidRDefault="00D17FA4" w:rsidP="00C81BFB">
      <w:pPr>
        <w:numPr>
          <w:ilvl w:val="0"/>
          <w:numId w:val="30"/>
        </w:numPr>
        <w:spacing w:before="100" w:beforeAutospacing="1" w:after="100" w:afterAutospacing="1" w:line="268" w:lineRule="atLeast"/>
        <w:rPr>
          <w:rFonts w:ascii="Times New Roman" w:hAnsi="Times New Roman" w:cs="Times New Roman"/>
          <w:color w:val="262626"/>
          <w:shd w:val="clear" w:color="auto" w:fill="EEF4F6"/>
        </w:rPr>
      </w:pPr>
      <w:hyperlink r:id="rId26" w:history="1">
        <w:r w:rsidR="00C81BFB" w:rsidRPr="00C81BFB">
          <w:rPr>
            <w:rStyle w:val="Hyperlink"/>
            <w:rFonts w:ascii="Times New Roman" w:hAnsi="Times New Roman" w:cs="Times New Roman"/>
            <w:color w:val="535353"/>
            <w:shd w:val="clear" w:color="auto" w:fill="EEF4F6"/>
          </w:rPr>
          <w:t>Eclipse IDE</w:t>
        </w:r>
      </w:hyperlink>
    </w:p>
    <w:p w:rsidR="00C81BFB" w:rsidRPr="00C81BFB" w:rsidRDefault="00D17FA4" w:rsidP="00C81BFB">
      <w:pPr>
        <w:numPr>
          <w:ilvl w:val="0"/>
          <w:numId w:val="30"/>
        </w:numPr>
        <w:spacing w:before="100" w:beforeAutospacing="1" w:after="100" w:afterAutospacing="1" w:line="268" w:lineRule="atLeast"/>
        <w:rPr>
          <w:rFonts w:ascii="Times New Roman" w:hAnsi="Times New Roman" w:cs="Times New Roman"/>
          <w:color w:val="262626"/>
          <w:shd w:val="clear" w:color="auto" w:fill="EEF4F6"/>
        </w:rPr>
      </w:pPr>
      <w:hyperlink r:id="rId27" w:history="1">
        <w:r w:rsidR="00C81BFB" w:rsidRPr="00C81BFB">
          <w:rPr>
            <w:rStyle w:val="Hyperlink"/>
            <w:rFonts w:ascii="Times New Roman" w:hAnsi="Times New Roman" w:cs="Times New Roman"/>
            <w:color w:val="535353"/>
            <w:shd w:val="clear" w:color="auto" w:fill="EEF4F6"/>
          </w:rPr>
          <w:t>Android SDK Downloader</w:t>
        </w:r>
      </w:hyperlink>
    </w:p>
    <w:p w:rsidR="00C81BFB" w:rsidRPr="00C81BFB" w:rsidRDefault="00D17FA4" w:rsidP="00C81BFB">
      <w:pPr>
        <w:numPr>
          <w:ilvl w:val="0"/>
          <w:numId w:val="30"/>
        </w:numPr>
        <w:spacing w:before="100" w:beforeAutospacing="1" w:after="100" w:afterAutospacing="1" w:line="268" w:lineRule="atLeast"/>
        <w:rPr>
          <w:rFonts w:ascii="Times New Roman" w:hAnsi="Times New Roman" w:cs="Times New Roman"/>
          <w:color w:val="262626"/>
          <w:shd w:val="clear" w:color="auto" w:fill="EEF4F6"/>
        </w:rPr>
      </w:pPr>
      <w:hyperlink r:id="rId28" w:history="1">
        <w:r w:rsidR="00C81BFB" w:rsidRPr="00C81BFB">
          <w:rPr>
            <w:rStyle w:val="Hyperlink"/>
            <w:rFonts w:ascii="Times New Roman" w:hAnsi="Times New Roman" w:cs="Times New Roman"/>
            <w:color w:val="535353"/>
            <w:shd w:val="clear" w:color="auto" w:fill="EEF4F6"/>
          </w:rPr>
          <w:t>Android ADT</w:t>
        </w:r>
      </w:hyperlink>
    </w:p>
    <w:p w:rsidR="00C81BFB" w:rsidRPr="00C81BFB" w:rsidRDefault="00D17FA4" w:rsidP="00C81BFB">
      <w:pPr>
        <w:numPr>
          <w:ilvl w:val="0"/>
          <w:numId w:val="30"/>
        </w:numPr>
        <w:spacing w:before="100" w:beforeAutospacing="1" w:after="100" w:afterAutospacing="1" w:line="268" w:lineRule="atLeast"/>
        <w:rPr>
          <w:rFonts w:ascii="Times New Roman" w:hAnsi="Times New Roman" w:cs="Times New Roman"/>
          <w:color w:val="262626"/>
          <w:shd w:val="clear" w:color="auto" w:fill="EEF4F6"/>
        </w:rPr>
      </w:pPr>
      <w:hyperlink r:id="rId29" w:history="1">
        <w:r w:rsidR="00C81BFB" w:rsidRPr="00C81BFB">
          <w:rPr>
            <w:rStyle w:val="Hyperlink"/>
            <w:rFonts w:ascii="Times New Roman" w:hAnsi="Times New Roman" w:cs="Times New Roman"/>
            <w:color w:val="535353"/>
            <w:shd w:val="clear" w:color="auto" w:fill="EEF4F6"/>
          </w:rPr>
          <w:t>Android SDK platform support</w:t>
        </w:r>
      </w:hyperlink>
    </w:p>
    <w:p w:rsidR="00C81BFB" w:rsidRPr="00C81BFB" w:rsidRDefault="00D17FA4" w:rsidP="00C81BFB">
      <w:pPr>
        <w:numPr>
          <w:ilvl w:val="0"/>
          <w:numId w:val="30"/>
        </w:numPr>
        <w:spacing w:before="100" w:beforeAutospacing="1" w:after="100" w:afterAutospacing="1" w:line="268" w:lineRule="atLeast"/>
        <w:rPr>
          <w:rFonts w:ascii="Times New Roman" w:hAnsi="Times New Roman" w:cs="Times New Roman"/>
          <w:color w:val="262626"/>
          <w:shd w:val="clear" w:color="auto" w:fill="EEF4F6"/>
        </w:rPr>
      </w:pPr>
      <w:hyperlink r:id="rId30" w:history="1">
        <w:r w:rsidR="00C81BFB" w:rsidRPr="00C81BFB">
          <w:rPr>
            <w:rStyle w:val="Hyperlink"/>
            <w:rFonts w:ascii="Times New Roman" w:hAnsi="Times New Roman" w:cs="Times New Roman"/>
            <w:color w:val="535353"/>
            <w:shd w:val="clear" w:color="auto" w:fill="EEF4F6"/>
          </w:rPr>
          <w:t>Cygwin Environment</w:t>
        </w:r>
      </w:hyperlink>
    </w:p>
    <w:p w:rsidR="00C81BFB" w:rsidRDefault="00D17FA4" w:rsidP="00C81BFB">
      <w:pPr>
        <w:numPr>
          <w:ilvl w:val="0"/>
          <w:numId w:val="30"/>
        </w:numPr>
        <w:spacing w:before="100" w:beforeAutospacing="1" w:after="100" w:afterAutospacing="1" w:line="268" w:lineRule="atLeast"/>
        <w:rPr>
          <w:rFonts w:ascii="Times New Roman" w:hAnsi="Times New Roman" w:cs="Times New Roman"/>
          <w:color w:val="262626"/>
          <w:shd w:val="clear" w:color="auto" w:fill="EEF4F6"/>
        </w:rPr>
      </w:pPr>
      <w:hyperlink r:id="rId31" w:history="1">
        <w:r w:rsidR="00C81BFB" w:rsidRPr="00C81BFB">
          <w:rPr>
            <w:rStyle w:val="Hyperlink"/>
            <w:rFonts w:ascii="Times New Roman" w:hAnsi="Times New Roman" w:cs="Times New Roman"/>
            <w:color w:val="535353"/>
            <w:shd w:val="clear" w:color="auto" w:fill="EEF4F6"/>
          </w:rPr>
          <w:t>Android NDK</w:t>
        </w:r>
      </w:hyperlink>
    </w:p>
    <w:p w:rsidR="00C81BFB" w:rsidRDefault="00C81BFB" w:rsidP="00FF1F9D">
      <w:pPr>
        <w:pStyle w:val="Heading3"/>
        <w:rPr>
          <w:shd w:val="clear" w:color="auto" w:fill="EEF4F6"/>
        </w:rPr>
      </w:pPr>
      <w:bookmarkStart w:id="5" w:name="_Toc305852415"/>
      <w:r>
        <w:rPr>
          <w:shd w:val="clear" w:color="auto" w:fill="EEF4F6"/>
        </w:rPr>
        <w:t>JDK</w:t>
      </w:r>
      <w:bookmarkEnd w:id="5"/>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Download the</w:t>
      </w:r>
      <w:r w:rsidRPr="00C81BFB">
        <w:rPr>
          <w:rStyle w:val="apple-converted-space"/>
          <w:rFonts w:ascii="Times New Roman" w:hAnsi="Times New Roman"/>
          <w:color w:val="262626"/>
          <w:szCs w:val="22"/>
          <w:shd w:val="clear" w:color="auto" w:fill="EEF4F6"/>
        </w:rPr>
        <w:t> </w:t>
      </w:r>
      <w:r w:rsidRPr="00C81BFB">
        <w:rPr>
          <w:rFonts w:ascii="Times New Roman" w:hAnsi="Times New Roman"/>
          <w:b/>
          <w:bCs/>
          <w:color w:val="262626"/>
          <w:szCs w:val="22"/>
          <w:shd w:val="clear" w:color="auto" w:fill="EEF4F6"/>
        </w:rPr>
        <w:t xml:space="preserve">Java SE Development Kit </w:t>
      </w:r>
      <w:r>
        <w:rPr>
          <w:rFonts w:ascii="Times New Roman" w:hAnsi="Times New Roman"/>
          <w:b/>
          <w:bCs/>
          <w:color w:val="262626"/>
          <w:szCs w:val="22"/>
          <w:shd w:val="clear" w:color="auto" w:fill="EEF4F6"/>
        </w:rPr>
        <w:t>7</w:t>
      </w:r>
      <w:r w:rsidRPr="00C81BFB">
        <w:rPr>
          <w:rStyle w:val="apple-converted-space"/>
          <w:rFonts w:ascii="Times New Roman" w:hAnsi="Times New Roman"/>
          <w:color w:val="262626"/>
          <w:szCs w:val="22"/>
          <w:shd w:val="clear" w:color="auto" w:fill="EEF4F6"/>
        </w:rPr>
        <w:t> </w:t>
      </w:r>
      <w:r w:rsidRPr="00C81BFB">
        <w:rPr>
          <w:rFonts w:ascii="Times New Roman" w:hAnsi="Times New Roman"/>
          <w:color w:val="262626"/>
          <w:szCs w:val="22"/>
          <w:shd w:val="clear" w:color="auto" w:fill="EEF4F6"/>
        </w:rPr>
        <w:t xml:space="preserve">(JDK) </w:t>
      </w:r>
    </w:p>
    <w:p w:rsidR="00C81BFB" w:rsidRPr="00C81BFB" w:rsidRDefault="00D17FA4" w:rsidP="00C81BFB">
      <w:pPr>
        <w:pStyle w:val="NormalWeb"/>
        <w:spacing w:before="120" w:after="216" w:line="268" w:lineRule="atLeast"/>
        <w:rPr>
          <w:rFonts w:ascii="Times New Roman" w:hAnsi="Times New Roman"/>
          <w:color w:val="262626"/>
          <w:szCs w:val="22"/>
          <w:shd w:val="clear" w:color="auto" w:fill="EEF4F6"/>
        </w:rPr>
      </w:pPr>
      <w:hyperlink r:id="rId32" w:tgtFrame="_blank" w:history="1">
        <w:r w:rsidR="00C81BFB" w:rsidRPr="00C81BFB">
          <w:rPr>
            <w:rStyle w:val="Hyperlink"/>
            <w:rFonts w:ascii="Times New Roman" w:hAnsi="Times New Roman"/>
            <w:color w:val="535353"/>
            <w:szCs w:val="22"/>
            <w:shd w:val="clear" w:color="auto" w:fill="EEF4F6"/>
          </w:rPr>
          <w:t>http://www.oracle.com/technetwork/java/javase/downloads/</w:t>
        </w:r>
      </w:hyperlink>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Click the 'Download' button from the JDK section of the 'Java Platform, Standard Edition' table, JavaSE</w:t>
      </w:r>
      <w:r>
        <w:rPr>
          <w:rFonts w:ascii="Times New Roman" w:hAnsi="Times New Roman"/>
          <w:color w:val="262626"/>
          <w:szCs w:val="22"/>
          <w:shd w:val="clear" w:color="auto" w:fill="EEF4F6"/>
        </w:rPr>
        <w:t>7</w:t>
      </w:r>
      <w:r w:rsidRPr="00C81BFB">
        <w:rPr>
          <w:rFonts w:ascii="Times New Roman" w:hAnsi="Times New Roman"/>
          <w:color w:val="262626"/>
          <w:szCs w:val="22"/>
          <w:shd w:val="clear" w:color="auto" w:fill="EEF4F6"/>
        </w:rPr>
        <w:t>.</w:t>
      </w:r>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Install the JDK environment with default settings.</w:t>
      </w:r>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Detailed installation instructions and system requirements can be found at:</w:t>
      </w:r>
    </w:p>
    <w:p w:rsidR="00C81BFB" w:rsidRDefault="00D17FA4" w:rsidP="00C81BFB">
      <w:pPr>
        <w:pStyle w:val="NormalWeb"/>
        <w:spacing w:before="120" w:after="216" w:line="268" w:lineRule="atLeast"/>
        <w:rPr>
          <w:rFonts w:ascii="Arial" w:hAnsi="Arial" w:cs="Arial"/>
          <w:color w:val="262626"/>
          <w:szCs w:val="22"/>
          <w:shd w:val="clear" w:color="auto" w:fill="EEF4F6"/>
        </w:rPr>
      </w:pPr>
      <w:hyperlink r:id="rId33" w:tgtFrame="_blank" w:history="1">
        <w:r w:rsidR="00C81BFB">
          <w:rPr>
            <w:rStyle w:val="Hyperlink"/>
            <w:rFonts w:ascii="Arial" w:hAnsi="Arial" w:cs="Arial"/>
            <w:color w:val="535353"/>
            <w:szCs w:val="22"/>
            <w:shd w:val="clear" w:color="auto" w:fill="EEF4F6"/>
          </w:rPr>
          <w:t>http://www.oracle.com/technetwork/java/javase/index-137561.html</w:t>
        </w:r>
      </w:hyperlink>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Style w:val="Strong"/>
          <w:rFonts w:ascii="Times New Roman" w:hAnsi="Times New Roman"/>
          <w:color w:val="262626"/>
          <w:szCs w:val="22"/>
          <w:shd w:val="clear" w:color="auto" w:fill="EEF4F6"/>
        </w:rPr>
        <w:lastRenderedPageBreak/>
        <w:t>MAC</w:t>
      </w:r>
      <w:r w:rsidRPr="00C81BFB">
        <w:rPr>
          <w:rFonts w:ascii="Times New Roman" w:hAnsi="Times New Roman"/>
          <w:color w:val="262626"/>
          <w:szCs w:val="22"/>
          <w:shd w:val="clear" w:color="auto" w:fill="EEF4F6"/>
        </w:rPr>
        <w:t>: The JDK is already integrated into the Mac OS X operating system.</w:t>
      </w:r>
    </w:p>
    <w:p w:rsidR="00C81BFB" w:rsidRPr="009F3AC6" w:rsidRDefault="00C81BFB" w:rsidP="00FF1F9D">
      <w:pPr>
        <w:pStyle w:val="Heading3"/>
      </w:pPr>
      <w:bookmarkStart w:id="6" w:name="_Toc305852416"/>
      <w:r w:rsidRPr="009F3AC6">
        <w:rPr>
          <w:szCs w:val="35"/>
          <w:shd w:val="clear" w:color="auto" w:fill="EEF4F6"/>
        </w:rPr>
        <w:t>Eclipse IDE</w:t>
      </w:r>
      <w:bookmarkEnd w:id="6"/>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In this step you will install the Eclipse IDE. Download the latest version of</w:t>
      </w:r>
      <w:r w:rsidRPr="00C81BFB">
        <w:rPr>
          <w:rStyle w:val="apple-converted-space"/>
          <w:rFonts w:ascii="Times New Roman" w:hAnsi="Times New Roman"/>
          <w:color w:val="262626"/>
          <w:szCs w:val="22"/>
          <w:shd w:val="clear" w:color="auto" w:fill="EEF4F6"/>
        </w:rPr>
        <w:t> </w:t>
      </w:r>
      <w:r w:rsidRPr="00C81BFB">
        <w:rPr>
          <w:rFonts w:ascii="Times New Roman" w:hAnsi="Times New Roman"/>
          <w:b/>
          <w:bCs/>
          <w:color w:val="262626"/>
          <w:szCs w:val="22"/>
          <w:shd w:val="clear" w:color="auto" w:fill="EEF4F6"/>
        </w:rPr>
        <w:t>Eclipse IDE for Java Developers</w:t>
      </w:r>
      <w:r w:rsidRPr="00C81BFB">
        <w:rPr>
          <w:rStyle w:val="apple-converted-space"/>
          <w:rFonts w:ascii="Times New Roman" w:hAnsi="Times New Roman"/>
          <w:color w:val="262626"/>
          <w:szCs w:val="22"/>
          <w:shd w:val="clear" w:color="auto" w:fill="EEF4F6"/>
        </w:rPr>
        <w:t> </w:t>
      </w:r>
      <w:r w:rsidRPr="00C81BFB">
        <w:rPr>
          <w:rFonts w:ascii="Times New Roman" w:hAnsi="Times New Roman"/>
          <w:color w:val="262626"/>
          <w:szCs w:val="22"/>
          <w:shd w:val="clear" w:color="auto" w:fill="EEF4F6"/>
        </w:rPr>
        <w:t>from</w:t>
      </w:r>
    </w:p>
    <w:p w:rsidR="00C81BFB" w:rsidRDefault="00D17FA4" w:rsidP="00C81BFB">
      <w:pPr>
        <w:pStyle w:val="rteindent1"/>
        <w:spacing w:before="120" w:beforeAutospacing="0" w:after="216" w:afterAutospacing="0" w:line="268" w:lineRule="atLeast"/>
        <w:ind w:left="670"/>
        <w:rPr>
          <w:rFonts w:ascii="Arial" w:hAnsi="Arial" w:cs="Arial"/>
          <w:color w:val="262626"/>
          <w:sz w:val="22"/>
          <w:szCs w:val="22"/>
          <w:shd w:val="clear" w:color="auto" w:fill="EEF4F6"/>
        </w:rPr>
      </w:pPr>
      <w:hyperlink r:id="rId34" w:tgtFrame="_blank" w:history="1">
        <w:r w:rsidR="00C81BFB">
          <w:rPr>
            <w:rStyle w:val="Hyperlink"/>
            <w:rFonts w:ascii="Arial" w:hAnsi="Arial" w:cs="Arial"/>
            <w:color w:val="535353"/>
            <w:sz w:val="22"/>
            <w:szCs w:val="22"/>
            <w:shd w:val="clear" w:color="auto" w:fill="EEF4F6"/>
          </w:rPr>
          <w:t>http://www.eclipse.org/downloads/</w:t>
        </w:r>
      </w:hyperlink>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Style w:val="Strong"/>
          <w:rFonts w:ascii="Times New Roman" w:hAnsi="Times New Roman"/>
          <w:color w:val="262626"/>
          <w:szCs w:val="22"/>
          <w:shd w:val="clear" w:color="auto" w:fill="EEF4F6"/>
        </w:rPr>
        <w:t>NOTE</w:t>
      </w:r>
      <w:r w:rsidRPr="00C81BFB">
        <w:rPr>
          <w:rFonts w:ascii="Times New Roman" w:hAnsi="Times New Roman"/>
          <w:color w:val="262626"/>
          <w:szCs w:val="22"/>
          <w:shd w:val="clear" w:color="auto" w:fill="EEF4F6"/>
        </w:rPr>
        <w:t>: You may use other versions of Eclipse too, but our setup guide assumes this package!</w:t>
      </w:r>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br/>
        <w:t>Unpack the downloaded ZIP package and copy the contents of the archive starting with the subdirectory</w:t>
      </w:r>
      <w:r w:rsidRPr="00C81BFB">
        <w:rPr>
          <w:rStyle w:val="apple-converted-space"/>
          <w:rFonts w:ascii="Times New Roman" w:hAnsi="Times New Roman"/>
          <w:color w:val="262626"/>
          <w:szCs w:val="22"/>
          <w:shd w:val="clear" w:color="auto" w:fill="EEF4F6"/>
        </w:rPr>
        <w:t> </w:t>
      </w:r>
      <w:r w:rsidRPr="00C81BFB">
        <w:rPr>
          <w:rStyle w:val="HTMLCode"/>
          <w:rFonts w:ascii="Times New Roman" w:hAnsi="Times New Roman"/>
          <w:color w:val="262626"/>
          <w:sz w:val="22"/>
          <w:szCs w:val="22"/>
          <w:shd w:val="clear" w:color="auto" w:fill="EEF4F6"/>
        </w:rPr>
        <w:t>'eclipse'</w:t>
      </w:r>
      <w:r w:rsidRPr="00C81BFB">
        <w:rPr>
          <w:rStyle w:val="apple-converted-space"/>
          <w:rFonts w:ascii="Times New Roman" w:hAnsi="Times New Roman"/>
          <w:color w:val="262626"/>
          <w:szCs w:val="22"/>
          <w:shd w:val="clear" w:color="auto" w:fill="EEF4F6"/>
        </w:rPr>
        <w:t> </w:t>
      </w:r>
      <w:r w:rsidRPr="00C81BFB">
        <w:rPr>
          <w:rFonts w:ascii="Times New Roman" w:hAnsi="Times New Roman"/>
          <w:color w:val="262626"/>
          <w:szCs w:val="22"/>
          <w:shd w:val="clear" w:color="auto" w:fill="EEF4F6"/>
        </w:rPr>
        <w:t>to your program directory path in</w:t>
      </w:r>
      <w:r w:rsidRPr="00C81BFB">
        <w:rPr>
          <w:rStyle w:val="apple-converted-space"/>
          <w:rFonts w:ascii="Times New Roman" w:hAnsi="Times New Roman"/>
          <w:color w:val="262626"/>
          <w:szCs w:val="22"/>
          <w:shd w:val="clear" w:color="auto" w:fill="EEF4F6"/>
        </w:rPr>
        <w:t> </w:t>
      </w:r>
      <w:r w:rsidRPr="00C81BFB">
        <w:rPr>
          <w:rStyle w:val="HTMLCode"/>
          <w:rFonts w:ascii="Times New Roman" w:hAnsi="Times New Roman"/>
          <w:color w:val="262626"/>
          <w:sz w:val="22"/>
          <w:szCs w:val="22"/>
          <w:shd w:val="clear" w:color="auto" w:fill="EEF4F6"/>
        </w:rPr>
        <w:t>C:\Program Files\eclipse</w:t>
      </w:r>
      <w:r w:rsidRPr="00C81BFB">
        <w:rPr>
          <w:rFonts w:ascii="Times New Roman" w:hAnsi="Times New Roman"/>
          <w:color w:val="262626"/>
          <w:szCs w:val="22"/>
          <w:shd w:val="clear" w:color="auto" w:fill="EEF4F6"/>
        </w:rPr>
        <w:t>. You may also create a shortcut to</w:t>
      </w:r>
      <w:r w:rsidRPr="00C81BFB">
        <w:rPr>
          <w:rStyle w:val="apple-converted-space"/>
          <w:rFonts w:ascii="Times New Roman" w:hAnsi="Times New Roman"/>
          <w:color w:val="262626"/>
          <w:szCs w:val="22"/>
          <w:shd w:val="clear" w:color="auto" w:fill="EEF4F6"/>
        </w:rPr>
        <w:t> </w:t>
      </w:r>
      <w:r w:rsidRPr="00C81BFB">
        <w:rPr>
          <w:rStyle w:val="HTMLCode"/>
          <w:rFonts w:ascii="Times New Roman" w:hAnsi="Times New Roman"/>
          <w:color w:val="262626"/>
          <w:sz w:val="22"/>
          <w:szCs w:val="22"/>
          <w:shd w:val="clear" w:color="auto" w:fill="EEF4F6"/>
        </w:rPr>
        <w:t>eclipse.exe</w:t>
      </w:r>
      <w:r w:rsidRPr="00C81BFB">
        <w:rPr>
          <w:rStyle w:val="apple-converted-space"/>
          <w:rFonts w:ascii="Times New Roman" w:hAnsi="Times New Roman"/>
          <w:color w:val="262626"/>
          <w:szCs w:val="22"/>
          <w:shd w:val="clear" w:color="auto" w:fill="EEF4F6"/>
        </w:rPr>
        <w:t> </w:t>
      </w:r>
      <w:r w:rsidRPr="00C81BFB">
        <w:rPr>
          <w:rFonts w:ascii="Times New Roman" w:hAnsi="Times New Roman"/>
          <w:color w:val="262626"/>
          <w:szCs w:val="22"/>
          <w:shd w:val="clear" w:color="auto" w:fill="EEF4F6"/>
        </w:rPr>
        <w:t>on your desktop or start menu.</w:t>
      </w:r>
    </w:p>
    <w:p w:rsidR="00C81BFB" w:rsidRDefault="00C81BFB" w:rsidP="00C81BFB">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Fonts w:ascii="Arial" w:hAnsi="Arial" w:cs="Arial"/>
          <w:color w:val="262626"/>
          <w:sz w:val="22"/>
          <w:szCs w:val="22"/>
          <w:shd w:val="clear" w:color="auto" w:fill="EEF4F6"/>
        </w:rPr>
        <w:t>Start</w:t>
      </w:r>
      <w:r>
        <w:rPr>
          <w:rStyle w:val="apple-converted-space"/>
          <w:rFonts w:ascii="Arial" w:hAnsi="Arial" w:cs="Arial"/>
          <w:color w:val="262626"/>
          <w:sz w:val="22"/>
          <w:szCs w:val="22"/>
          <w:shd w:val="clear" w:color="auto" w:fill="EEF4F6"/>
        </w:rPr>
        <w:t> </w:t>
      </w:r>
      <w:r>
        <w:rPr>
          <w:rStyle w:val="HTMLCode"/>
          <w:color w:val="262626"/>
          <w:shd w:val="clear" w:color="auto" w:fill="EEF4F6"/>
        </w:rPr>
        <w:t>eclipse.exe</w:t>
      </w:r>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Fonts w:ascii="Times New Roman" w:hAnsi="Times New Roman"/>
          <w:color w:val="262626"/>
          <w:szCs w:val="22"/>
          <w:shd w:val="clear" w:color="auto" w:fill="EEF4F6"/>
        </w:rPr>
        <w:t>The very first time that Eclipse is started, the IDE will ask you to assign storage space for your workspace. This directory will contain ONLY IDE specific settings and information. This is not your application development workspace (despite the notice in this window). This type of information is typically stored in the user's home directory, which is the default value here:</w:t>
      </w:r>
      <w:r w:rsidRPr="00C81BFB">
        <w:rPr>
          <w:rStyle w:val="HTMLCode"/>
          <w:rFonts w:ascii="Times New Roman" w:hAnsi="Times New Roman"/>
          <w:color w:val="262626"/>
          <w:sz w:val="22"/>
          <w:szCs w:val="22"/>
          <w:shd w:val="clear" w:color="auto" w:fill="EEF4F6"/>
        </w:rPr>
        <w:t>C:\Users\USERNAME\workspace</w:t>
      </w:r>
      <w:r w:rsidRPr="00C81BFB">
        <w:rPr>
          <w:rFonts w:ascii="Times New Roman" w:hAnsi="Times New Roman"/>
          <w:color w:val="262626"/>
          <w:szCs w:val="22"/>
          <w:shd w:val="clear" w:color="auto" w:fill="EEF4F6"/>
        </w:rPr>
        <w:t>. Check "Use this as the default and do not ask again".</w:t>
      </w:r>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Style w:val="Strong"/>
          <w:rFonts w:ascii="Times New Roman" w:hAnsi="Times New Roman"/>
          <w:color w:val="262626"/>
          <w:szCs w:val="22"/>
          <w:shd w:val="clear" w:color="auto" w:fill="EEF4F6"/>
        </w:rPr>
        <w:t>MAC</w:t>
      </w:r>
      <w:r w:rsidRPr="00C81BFB">
        <w:rPr>
          <w:rFonts w:ascii="Times New Roman" w:hAnsi="Times New Roman"/>
          <w:color w:val="262626"/>
          <w:szCs w:val="22"/>
          <w:shd w:val="clear" w:color="auto" w:fill="EEF4F6"/>
        </w:rPr>
        <w:t>: For Mac OS X we recommend that you use the 32-bit version of Eclipse.</w:t>
      </w:r>
    </w:p>
    <w:p w:rsidR="00C81BFB" w:rsidRPr="00C81BFB" w:rsidRDefault="00C81BFB" w:rsidP="00C81BFB">
      <w:pPr>
        <w:pStyle w:val="NormalWeb"/>
        <w:spacing w:before="120" w:after="216" w:line="268" w:lineRule="atLeast"/>
        <w:rPr>
          <w:rFonts w:ascii="Times New Roman" w:hAnsi="Times New Roman"/>
          <w:color w:val="262626"/>
          <w:szCs w:val="22"/>
          <w:shd w:val="clear" w:color="auto" w:fill="EEF4F6"/>
        </w:rPr>
      </w:pPr>
      <w:r w:rsidRPr="00C81BFB">
        <w:rPr>
          <w:rStyle w:val="Strong"/>
          <w:rFonts w:ascii="Times New Roman" w:hAnsi="Times New Roman"/>
          <w:color w:val="262626"/>
          <w:szCs w:val="22"/>
          <w:shd w:val="clear" w:color="auto" w:fill="EEF4F6"/>
        </w:rPr>
        <w:t>LINUX</w:t>
      </w:r>
      <w:r w:rsidRPr="00C81BFB">
        <w:rPr>
          <w:rFonts w:ascii="Times New Roman" w:hAnsi="Times New Roman"/>
          <w:color w:val="262626"/>
          <w:szCs w:val="22"/>
          <w:shd w:val="clear" w:color="auto" w:fill="EEF4F6"/>
        </w:rPr>
        <w:t>: Eclipse is not always able to determine the location of the JVM, despite being in the path, To fix this, insert into &lt;path-to-eclipse-dir&gt;/eclipse.ini the following line at the top:</w:t>
      </w:r>
    </w:p>
    <w:p w:rsidR="00C81BFB" w:rsidRPr="00C81BFB" w:rsidRDefault="00C81BFB" w:rsidP="00C81BFB">
      <w:pPr>
        <w:pStyle w:val="rteindent1"/>
        <w:spacing w:before="120" w:beforeAutospacing="0" w:after="216" w:afterAutospacing="0" w:line="268" w:lineRule="atLeast"/>
        <w:ind w:left="670"/>
        <w:rPr>
          <w:rFonts w:ascii="Arial" w:hAnsi="Arial" w:cs="Arial"/>
          <w:color w:val="262626"/>
          <w:sz w:val="22"/>
          <w:szCs w:val="22"/>
          <w:shd w:val="clear" w:color="auto" w:fill="EEF4F6"/>
          <w:lang w:val="fr-CA"/>
        </w:rPr>
      </w:pPr>
      <w:r w:rsidRPr="00C81BFB">
        <w:rPr>
          <w:rStyle w:val="HTMLCode"/>
          <w:color w:val="262626"/>
          <w:shd w:val="clear" w:color="auto" w:fill="EEF4F6"/>
          <w:lang w:val="fr-CA"/>
        </w:rPr>
        <w:t>-vm /usr/java/jdk1.6.0_26/bin/java</w:t>
      </w:r>
    </w:p>
    <w:p w:rsidR="001C73F8" w:rsidRDefault="001C73F8" w:rsidP="00FF1F9D">
      <w:pPr>
        <w:pStyle w:val="Heading3"/>
        <w:rPr>
          <w:shd w:val="clear" w:color="auto" w:fill="EEF4F6"/>
        </w:rPr>
      </w:pPr>
      <w:bookmarkStart w:id="7" w:name="_Toc305852417"/>
      <w:r>
        <w:rPr>
          <w:shd w:val="clear" w:color="auto" w:fill="EEF4F6"/>
        </w:rPr>
        <w:t>Android SDK Downloader</w:t>
      </w:r>
      <w:bookmarkEnd w:id="7"/>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The Android SDK is distributed through an SDK starter package containing the SDK Tools. Download the starter package from:</w:t>
      </w:r>
    </w:p>
    <w:p w:rsidR="001C73F8" w:rsidRDefault="00D17FA4" w:rsidP="001C73F8">
      <w:pPr>
        <w:pStyle w:val="rteindent1"/>
        <w:spacing w:before="120" w:beforeAutospacing="0" w:after="216" w:afterAutospacing="0" w:line="268" w:lineRule="atLeast"/>
        <w:ind w:left="670"/>
        <w:rPr>
          <w:rFonts w:ascii="Arial" w:hAnsi="Arial" w:cs="Arial"/>
          <w:color w:val="262626"/>
          <w:sz w:val="22"/>
          <w:szCs w:val="22"/>
          <w:shd w:val="clear" w:color="auto" w:fill="EEF4F6"/>
        </w:rPr>
      </w:pPr>
      <w:hyperlink r:id="rId35" w:tgtFrame="_blank" w:history="1">
        <w:r w:rsidR="001C73F8">
          <w:rPr>
            <w:rStyle w:val="Hyperlink"/>
            <w:rFonts w:ascii="Arial" w:hAnsi="Arial" w:cs="Arial"/>
            <w:color w:val="535353"/>
            <w:sz w:val="22"/>
            <w:szCs w:val="22"/>
            <w:shd w:val="clear" w:color="auto" w:fill="EEF4F6"/>
          </w:rPr>
          <w:t>http://developer.android.com/sdk/index.html</w:t>
        </w:r>
      </w:hyperlink>
    </w:p>
    <w:p w:rsidR="001C73F8" w:rsidRPr="001C73F8" w:rsidRDefault="0011525A" w:rsidP="001C73F8">
      <w:pPr>
        <w:pStyle w:val="NormalWeb"/>
        <w:spacing w:before="120" w:after="216" w:line="268" w:lineRule="atLeast"/>
        <w:rPr>
          <w:rFonts w:ascii="Times New Roman" w:hAnsi="Times New Roman"/>
          <w:color w:val="262626"/>
          <w:szCs w:val="22"/>
          <w:shd w:val="clear" w:color="auto" w:fill="EEF4F6"/>
        </w:rPr>
      </w:pPr>
      <w:r>
        <w:rPr>
          <w:rFonts w:ascii="Times New Roman" w:hAnsi="Times New Roman"/>
          <w:color w:val="262626"/>
          <w:szCs w:val="22"/>
          <w:shd w:val="clear" w:color="auto" w:fill="EEF4F6"/>
        </w:rPr>
        <w:t>The FastCV</w:t>
      </w:r>
      <w:r w:rsidR="001C73F8" w:rsidRPr="001C73F8">
        <w:rPr>
          <w:rFonts w:ascii="Times New Roman" w:hAnsi="Times New Roman"/>
          <w:color w:val="262626"/>
          <w:szCs w:val="22"/>
          <w:shd w:val="clear" w:color="auto" w:fill="EEF4F6"/>
        </w:rPr>
        <w:t xml:space="preserve"> SDK uses r10 of the Android SDK. Unzip the archive and copy the contents into a directory, Ex.</w:t>
      </w:r>
      <w:r w:rsidR="001C73F8" w:rsidRPr="001C73F8">
        <w:rPr>
          <w:rStyle w:val="apple-converted-space"/>
          <w:rFonts w:ascii="Times New Roman" w:hAnsi="Times New Roman"/>
          <w:color w:val="262626"/>
          <w:szCs w:val="22"/>
          <w:shd w:val="clear" w:color="auto" w:fill="EEF4F6"/>
        </w:rPr>
        <w:t> </w:t>
      </w:r>
      <w:r w:rsidR="001C73F8" w:rsidRPr="001C73F8">
        <w:rPr>
          <w:rStyle w:val="HTMLCode"/>
          <w:rFonts w:ascii="Times New Roman" w:hAnsi="Times New Roman"/>
          <w:color w:val="262626"/>
          <w:shd w:val="clear" w:color="auto" w:fill="EEF4F6"/>
        </w:rPr>
        <w:t>C:\Development\Android\android-sdk-windows\</w:t>
      </w:r>
      <w:r w:rsidR="001C73F8" w:rsidRPr="001C73F8">
        <w:rPr>
          <w:rFonts w:ascii="Times New Roman" w:hAnsi="Times New Roman"/>
          <w:color w:val="262626"/>
          <w:szCs w:val="22"/>
          <w:shd w:val="clear" w:color="auto" w:fill="EEF4F6"/>
        </w:rPr>
        <w:t>.</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Throughout the Get Started guide we will refer to the base directory of your development environment as</w:t>
      </w:r>
    </w:p>
    <w:p w:rsidR="001C73F8" w:rsidRDefault="001C73F8" w:rsidP="001C73F8">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Style w:val="HTMLCode"/>
          <w:color w:val="262626"/>
          <w:shd w:val="clear" w:color="auto" w:fill="EEF4F6"/>
        </w:rPr>
        <w:t>&lt;DEVELOPMENT_ROOT&gt;= C:\Development\Android</w:t>
      </w:r>
    </w:p>
    <w:p w:rsidR="001C73F8" w:rsidRDefault="001C73F8" w:rsidP="001C73F8">
      <w:pPr>
        <w:pStyle w:val="NormalWeb"/>
        <w:spacing w:before="120" w:after="216" w:line="268" w:lineRule="atLeast"/>
        <w:rPr>
          <w:rFonts w:ascii="Arial" w:hAnsi="Arial" w:cs="Arial"/>
          <w:color w:val="262626"/>
          <w:szCs w:val="22"/>
          <w:shd w:val="clear" w:color="auto" w:fill="EEF4F6"/>
        </w:rPr>
      </w:pPr>
      <w:r>
        <w:rPr>
          <w:rStyle w:val="Strong"/>
          <w:rFonts w:ascii="Arial" w:hAnsi="Arial" w:cs="Arial"/>
          <w:color w:val="262626"/>
          <w:szCs w:val="22"/>
          <w:shd w:val="clear" w:color="auto" w:fill="EEF4F6"/>
        </w:rPr>
        <w:t>NOTE</w:t>
      </w:r>
      <w:r>
        <w:rPr>
          <w:rFonts w:ascii="Arial" w:hAnsi="Arial" w:cs="Arial"/>
          <w:color w:val="262626"/>
          <w:szCs w:val="22"/>
          <w:shd w:val="clear" w:color="auto" w:fill="EEF4F6"/>
        </w:rPr>
        <w:t>:</w:t>
      </w:r>
      <w:r>
        <w:rPr>
          <w:rStyle w:val="apple-converted-space"/>
          <w:rFonts w:ascii="Arial" w:hAnsi="Arial" w:cs="Arial"/>
          <w:color w:val="262626"/>
          <w:szCs w:val="22"/>
          <w:shd w:val="clear" w:color="auto" w:fill="EEF4F6"/>
        </w:rPr>
        <w:t> </w:t>
      </w:r>
      <w:r>
        <w:rPr>
          <w:rFonts w:ascii="Arial" w:hAnsi="Arial" w:cs="Arial"/>
          <w:b/>
          <w:bCs/>
          <w:color w:val="262626"/>
          <w:szCs w:val="22"/>
          <w:shd w:val="clear" w:color="auto" w:fill="EEF4F6"/>
        </w:rPr>
        <w:t>Do not use pathnames with spaces.</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Add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tools\</w:t>
      </w:r>
      <w:r w:rsidRPr="001C73F8">
        <w:rPr>
          <w:rFonts w:ascii="Times New Roman" w:hAnsi="Times New Roman"/>
          <w:color w:val="262626"/>
          <w:szCs w:val="22"/>
          <w:shd w:val="clear" w:color="auto" w:fill="EEF4F6"/>
        </w:rPr>
        <w:t>  directory to your Windows path. Right-click on</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Computer</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on the desktop and select</w:t>
      </w:r>
      <w:r w:rsidRPr="001C73F8">
        <w:rPr>
          <w:rStyle w:val="HTMLCode"/>
          <w:rFonts w:ascii="Times New Roman" w:hAnsi="Times New Roman"/>
          <w:color w:val="262626"/>
          <w:sz w:val="22"/>
          <w:szCs w:val="22"/>
          <w:shd w:val="clear" w:color="auto" w:fill="EEF4F6"/>
        </w:rPr>
        <w:t>Properties</w:t>
      </w:r>
      <w:r w:rsidRPr="001C73F8">
        <w:rPr>
          <w:rFonts w:ascii="Times New Roman" w:hAnsi="Times New Roman"/>
          <w:color w:val="262626"/>
          <w:szCs w:val="22"/>
          <w:shd w:val="clear" w:color="auto" w:fill="EEF4F6"/>
        </w:rPr>
        <w:t>. Use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Advanced system settings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to open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System Properties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window and select</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Environment Variables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on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Advanced</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tab. Look for variable </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Path</w:t>
      </w:r>
      <w:r w:rsidRPr="001C73F8">
        <w:rPr>
          <w:rFonts w:ascii="Times New Roman" w:hAnsi="Times New Roman"/>
          <w:color w:val="262626"/>
          <w:szCs w:val="22"/>
          <w:shd w:val="clear" w:color="auto" w:fill="EEF4F6"/>
        </w:rPr>
        <w:t>  in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System variables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window. After pressing</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Edit</w:t>
      </w:r>
      <w:r w:rsidRPr="001C73F8">
        <w:rPr>
          <w:rFonts w:ascii="Times New Roman" w:hAnsi="Times New Roman"/>
          <w:color w:val="262626"/>
          <w:szCs w:val="22"/>
          <w:shd w:val="clear" w:color="auto" w:fill="EEF4F6"/>
        </w:rPr>
        <w:t>, scroll to the end of</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Variable value</w:t>
      </w:r>
      <w:r w:rsidRPr="001C73F8">
        <w:rPr>
          <w:rFonts w:ascii="Times New Roman" w:hAnsi="Times New Roman"/>
          <w:color w:val="262626"/>
          <w:szCs w:val="22"/>
          <w:shd w:val="clear" w:color="auto" w:fill="EEF4F6"/>
        </w:rPr>
        <w:t xml:space="preserve">: and add the full path to </w:t>
      </w:r>
      <w:r w:rsidRPr="001C73F8">
        <w:rPr>
          <w:rFonts w:ascii="Times New Roman" w:hAnsi="Times New Roman"/>
          <w:color w:val="262626"/>
          <w:szCs w:val="22"/>
          <w:shd w:val="clear" w:color="auto" w:fill="EEF4F6"/>
        </w:rPr>
        <w:lastRenderedPageBreak/>
        <w:t>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tools\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and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platform-tools\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directory to the end of the path, separated by a semicolon from the one before. For example:</w:t>
      </w:r>
    </w:p>
    <w:p w:rsidR="001C73F8" w:rsidRDefault="001C73F8" w:rsidP="001C73F8">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Style w:val="HTMLCode"/>
          <w:color w:val="262626"/>
          <w:shd w:val="clear" w:color="auto" w:fill="EEF4F6"/>
        </w:rPr>
        <w:t>;C:\Development\Android\android-sdk-windows\tools\;C:\Development\Android\android-sdk-windows\platform-tools\</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Style w:val="Strong"/>
          <w:rFonts w:ascii="Times New Roman" w:hAnsi="Times New Roman"/>
          <w:color w:val="262626"/>
          <w:szCs w:val="22"/>
          <w:shd w:val="clear" w:color="auto" w:fill="EEF4F6"/>
        </w:rPr>
        <w:t>NOTE</w:t>
      </w:r>
      <w:r w:rsidRPr="001C73F8">
        <w:rPr>
          <w:rFonts w:ascii="Times New Roman" w:hAnsi="Times New Roman"/>
          <w:color w:val="262626"/>
          <w:szCs w:val="22"/>
          <w:shd w:val="clear" w:color="auto" w:fill="EEF4F6"/>
        </w:rPr>
        <w:t>: The last "</w:t>
      </w:r>
      <w:r w:rsidRPr="001C73F8">
        <w:rPr>
          <w:rStyle w:val="HTMLCode"/>
          <w:rFonts w:ascii="Times New Roman" w:hAnsi="Times New Roman"/>
          <w:color w:val="262626"/>
          <w:sz w:val="22"/>
          <w:szCs w:val="22"/>
          <w:shd w:val="clear" w:color="auto" w:fill="EEF4F6"/>
        </w:rPr>
        <w:t>\</w:t>
      </w:r>
      <w:r w:rsidRPr="001C73F8">
        <w:rPr>
          <w:rFonts w:ascii="Times New Roman" w:hAnsi="Times New Roman"/>
          <w:color w:val="262626"/>
          <w:szCs w:val="22"/>
          <w:shd w:val="clear" w:color="auto" w:fill="EEF4F6"/>
        </w:rPr>
        <w:t>" at the end of the </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Path</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variable has to be included.</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Android ADT installation in the next step will use this path to identify the Android development environment.</w:t>
      </w:r>
    </w:p>
    <w:p w:rsidR="001C73F8" w:rsidRDefault="001C73F8" w:rsidP="00FF1F9D">
      <w:pPr>
        <w:pStyle w:val="Heading4"/>
        <w:rPr>
          <w:shd w:val="clear" w:color="auto" w:fill="EEF4F6"/>
        </w:rPr>
      </w:pPr>
      <w:r>
        <w:rPr>
          <w:shd w:val="clear" w:color="auto" w:fill="EEF4F6"/>
        </w:rPr>
        <w:t>Troubleshooting</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For troubleshooting Android related issues and for more detailed instructions on the Android SDK set-up, please refer to the following:</w:t>
      </w:r>
    </w:p>
    <w:p w:rsidR="001C73F8" w:rsidRPr="001C73F8" w:rsidRDefault="00D17FA4" w:rsidP="001C73F8">
      <w:pPr>
        <w:numPr>
          <w:ilvl w:val="0"/>
          <w:numId w:val="31"/>
        </w:numPr>
        <w:spacing w:before="100" w:beforeAutospacing="1" w:after="100" w:afterAutospacing="1" w:line="268" w:lineRule="atLeast"/>
        <w:rPr>
          <w:rFonts w:ascii="Times New Roman" w:hAnsi="Times New Roman" w:cs="Times New Roman"/>
          <w:color w:val="262626"/>
          <w:shd w:val="clear" w:color="auto" w:fill="EEF4F6"/>
        </w:rPr>
      </w:pPr>
      <w:hyperlink r:id="rId36" w:tgtFrame="_blank" w:history="1">
        <w:r w:rsidR="001C73F8" w:rsidRPr="001C73F8">
          <w:rPr>
            <w:rStyle w:val="Hyperlink"/>
            <w:rFonts w:ascii="Times New Roman" w:hAnsi="Times New Roman" w:cs="Times New Roman"/>
            <w:color w:val="535353"/>
            <w:shd w:val="clear" w:color="auto" w:fill="EEF4F6"/>
          </w:rPr>
          <w:t>Quick Start Android SDK</w:t>
        </w:r>
      </w:hyperlink>
      <w:r w:rsidR="001C73F8" w:rsidRPr="001C73F8">
        <w:rPr>
          <w:rStyle w:val="apple-converted-space"/>
          <w:rFonts w:ascii="Times New Roman" w:hAnsi="Times New Roman" w:cs="Times New Roman"/>
          <w:color w:val="262626"/>
          <w:shd w:val="clear" w:color="auto" w:fill="EEF4F6"/>
        </w:rPr>
        <w:t> </w:t>
      </w:r>
      <w:r w:rsidR="001C73F8" w:rsidRPr="001C73F8">
        <w:rPr>
          <w:rFonts w:ascii="Times New Roman" w:hAnsi="Times New Roman" w:cs="Times New Roman"/>
          <w:color w:val="262626"/>
          <w:shd w:val="clear" w:color="auto" w:fill="EEF4F6"/>
        </w:rPr>
        <w:t>set-up</w:t>
      </w:r>
    </w:p>
    <w:p w:rsidR="001C73F8" w:rsidRPr="001C73F8" w:rsidRDefault="00D17FA4" w:rsidP="001C73F8">
      <w:pPr>
        <w:numPr>
          <w:ilvl w:val="0"/>
          <w:numId w:val="31"/>
        </w:numPr>
        <w:spacing w:before="100" w:beforeAutospacing="1" w:after="100" w:afterAutospacing="1" w:line="268" w:lineRule="atLeast"/>
        <w:rPr>
          <w:rFonts w:ascii="Times New Roman" w:hAnsi="Times New Roman" w:cs="Times New Roman"/>
          <w:color w:val="262626"/>
          <w:shd w:val="clear" w:color="auto" w:fill="EEF4F6"/>
        </w:rPr>
      </w:pPr>
      <w:hyperlink r:id="rId37" w:tgtFrame="_blank" w:history="1">
        <w:r w:rsidR="001C73F8" w:rsidRPr="001C73F8">
          <w:rPr>
            <w:rStyle w:val="Hyperlink"/>
            <w:rFonts w:ascii="Times New Roman" w:hAnsi="Times New Roman" w:cs="Times New Roman"/>
            <w:color w:val="535353"/>
            <w:shd w:val="clear" w:color="auto" w:fill="EEF4F6"/>
          </w:rPr>
          <w:t>Installing the Android SDK</w:t>
        </w:r>
      </w:hyperlink>
      <w:r w:rsidR="001C73F8" w:rsidRPr="001C73F8">
        <w:rPr>
          <w:rFonts w:ascii="Times New Roman" w:hAnsi="Times New Roman" w:cs="Times New Roman"/>
          <w:color w:val="262626"/>
          <w:shd w:val="clear" w:color="auto" w:fill="EEF4F6"/>
        </w:rPr>
        <w:t>.</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Style w:val="Strong"/>
          <w:rFonts w:ascii="Times New Roman" w:hAnsi="Times New Roman"/>
          <w:color w:val="262626"/>
          <w:szCs w:val="22"/>
          <w:shd w:val="clear" w:color="auto" w:fill="EEF4F6"/>
        </w:rPr>
        <w:t>MAC</w:t>
      </w:r>
      <w:r w:rsidRPr="001C73F8">
        <w:rPr>
          <w:rFonts w:ascii="Times New Roman" w:hAnsi="Times New Roman"/>
          <w:color w:val="262626"/>
          <w:szCs w:val="22"/>
          <w:shd w:val="clear" w:color="auto" w:fill="EEF4F6"/>
        </w:rPr>
        <w:t>: Update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$path</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variable to point to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'make'</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utility and the Android SDK tools directory. Add the following to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/Users/&lt;login-name&gt;/.tcshrc</w:t>
      </w:r>
      <w:r w:rsidRPr="001C73F8">
        <w:rPr>
          <w:rFonts w:ascii="Times New Roman" w:hAnsi="Times New Roman"/>
          <w:color w:val="262626"/>
          <w:szCs w:val="22"/>
          <w:shd w:val="clear" w:color="auto" w:fill="EEF4F6"/>
        </w:rPr>
        <w:t>:</w:t>
      </w:r>
    </w:p>
    <w:p w:rsidR="001C73F8" w:rsidRDefault="001C73F8" w:rsidP="001C73F8">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Style w:val="HTMLCode"/>
          <w:color w:val="262626"/>
          <w:shd w:val="clear" w:color="auto" w:fill="EEF4F6"/>
        </w:rPr>
        <w:t>set path = ( $path /Developer/usr/bin  /Users/&lt;login-name&gt;/Development/Android/android-sdk-mac_x86/tools )</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Style w:val="Strong"/>
          <w:rFonts w:ascii="Times New Roman" w:hAnsi="Times New Roman"/>
          <w:color w:val="262626"/>
          <w:szCs w:val="22"/>
          <w:shd w:val="clear" w:color="auto" w:fill="EEF4F6"/>
        </w:rPr>
        <w:t>LINUX</w:t>
      </w:r>
      <w:r w:rsidRPr="001C73F8">
        <w:rPr>
          <w:rFonts w:ascii="Times New Roman" w:hAnsi="Times New Roman"/>
          <w:color w:val="262626"/>
          <w:szCs w:val="22"/>
          <w:shd w:val="clear" w:color="auto" w:fill="EEF4F6"/>
        </w:rPr>
        <w:t>: Update your</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PATH</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to point to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'make'</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utility and the Android SDK tools directory. If you use bash shell add the following to the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~/.bashrc</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w:t>
      </w:r>
    </w:p>
    <w:p w:rsidR="001C73F8" w:rsidRDefault="001C73F8" w:rsidP="001C73F8">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Style w:val="HTMLCode"/>
          <w:color w:val="262626"/>
          <w:shd w:val="clear" w:color="auto" w:fill="EEF4F6"/>
        </w:rPr>
        <w:t>export PATH=~/bin:/opt/android-sdk-linux_x86/tools/:$PATH</w:t>
      </w:r>
    </w:p>
    <w:p w:rsidR="001C73F8" w:rsidRDefault="001C73F8" w:rsidP="00FF1F9D">
      <w:pPr>
        <w:pStyle w:val="Heading3"/>
        <w:rPr>
          <w:shd w:val="clear" w:color="auto" w:fill="EEF4F6"/>
        </w:rPr>
      </w:pPr>
      <w:bookmarkStart w:id="8" w:name="_Toc305852418"/>
      <w:r>
        <w:rPr>
          <w:shd w:val="clear" w:color="auto" w:fill="EEF4F6"/>
        </w:rPr>
        <w:t>Android ADT</w:t>
      </w:r>
      <w:bookmarkEnd w:id="8"/>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Android Development Tools (ADT) is a powerful extension to Eclipse that connects it with the Android SDK and helps with app development. This package is installed from within Eclipse. Select</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Help-&gt;Install New Software...</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 Add the url</w:t>
      </w:r>
    </w:p>
    <w:p w:rsidR="001C73F8" w:rsidRDefault="001C73F8" w:rsidP="001C73F8">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Fonts w:ascii="Arial" w:hAnsi="Arial" w:cs="Arial"/>
          <w:color w:val="262626"/>
          <w:sz w:val="22"/>
          <w:szCs w:val="22"/>
          <w:shd w:val="clear" w:color="auto" w:fill="EEF4F6"/>
        </w:rPr>
        <w:t>https://dl-ssl.google.com/android/eclipse/</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into</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Work with</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field. Eclipse will ask you to provide an arbitrary name for the update site.</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After a short while</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Developer Tools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appears in the field. At the very minimum, please select</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Android Development Tools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and</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Android DDMS</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 which adds debugging support - from the list, and then click on </w:t>
      </w:r>
      <w:r w:rsidRPr="001C73F8">
        <w:rPr>
          <w:rStyle w:val="apple-converted-space"/>
          <w:rFonts w:ascii="Times New Roman" w:hAnsi="Times New Roman"/>
          <w:color w:val="262626"/>
          <w:szCs w:val="22"/>
          <w:shd w:val="clear" w:color="auto" w:fill="EEF4F6"/>
        </w:rPr>
        <w:t> </w:t>
      </w:r>
      <w:r w:rsidRPr="001C73F8">
        <w:rPr>
          <w:rStyle w:val="HTMLCode"/>
          <w:rFonts w:ascii="Times New Roman" w:hAnsi="Times New Roman"/>
          <w:color w:val="262626"/>
          <w:sz w:val="22"/>
          <w:szCs w:val="22"/>
          <w:shd w:val="clear" w:color="auto" w:fill="EEF4F6"/>
        </w:rPr>
        <w:t>Next-&gt;</w:t>
      </w:r>
      <w:r w:rsidRPr="001C73F8">
        <w:rPr>
          <w:rStyle w:val="apple-converted-space"/>
          <w:rFonts w:ascii="Times New Roman" w:hAnsi="Times New Roman"/>
          <w:color w:val="262626"/>
          <w:szCs w:val="22"/>
          <w:shd w:val="clear" w:color="auto" w:fill="EEF4F6"/>
        </w:rPr>
        <w:t> </w:t>
      </w:r>
      <w:r w:rsidRPr="001C73F8">
        <w:rPr>
          <w:rFonts w:ascii="Times New Roman" w:hAnsi="Times New Roman"/>
          <w:color w:val="262626"/>
          <w:szCs w:val="22"/>
          <w:shd w:val="clear" w:color="auto" w:fill="EEF4F6"/>
        </w:rPr>
        <w:t>.</w:t>
      </w:r>
    </w:p>
    <w:p w:rsidR="001C73F8" w:rsidRDefault="001C73F8" w:rsidP="001C73F8">
      <w:pPr>
        <w:pStyle w:val="NormalWeb"/>
        <w:spacing w:before="120" w:after="216" w:line="268" w:lineRule="atLeast"/>
        <w:jc w:val="center"/>
        <w:rPr>
          <w:rFonts w:ascii="Arial" w:hAnsi="Arial" w:cs="Arial"/>
          <w:color w:val="262626"/>
          <w:szCs w:val="22"/>
          <w:shd w:val="clear" w:color="auto" w:fill="EEF4F6"/>
        </w:rPr>
      </w:pPr>
      <w:r>
        <w:rPr>
          <w:rFonts w:ascii="Arial" w:hAnsi="Arial" w:cs="Arial"/>
          <w:noProof/>
          <w:color w:val="262626"/>
          <w:szCs w:val="22"/>
          <w:shd w:val="clear" w:color="auto" w:fill="EEF4F6"/>
        </w:rPr>
        <w:lastRenderedPageBreak/>
        <w:drawing>
          <wp:inline distT="0" distB="0" distL="0" distR="0">
            <wp:extent cx="5624830" cy="5125085"/>
            <wp:effectExtent l="19050" t="0" r="0" b="0"/>
            <wp:docPr id="3" name="Picture 3" descr="https://ar.qualcomm.at/resources/images/set-up_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qualcomm.at/resources/images/set-up_ADT.png"/>
                    <pic:cNvPicPr>
                      <a:picLocks noChangeAspect="1" noChangeArrowheads="1"/>
                    </pic:cNvPicPr>
                  </pic:nvPicPr>
                  <pic:blipFill>
                    <a:blip r:embed="rId38" cstate="print"/>
                    <a:srcRect/>
                    <a:stretch>
                      <a:fillRect/>
                    </a:stretch>
                  </pic:blipFill>
                  <pic:spPr bwMode="auto">
                    <a:xfrm>
                      <a:off x="0" y="0"/>
                      <a:ext cx="5624830" cy="5125085"/>
                    </a:xfrm>
                    <a:prstGeom prst="rect">
                      <a:avLst/>
                    </a:prstGeom>
                    <a:noFill/>
                    <a:ln w="9525">
                      <a:noFill/>
                      <a:miter lim="800000"/>
                      <a:headEnd/>
                      <a:tailEnd/>
                    </a:ln>
                  </pic:spPr>
                </pic:pic>
              </a:graphicData>
            </a:graphic>
          </wp:inline>
        </w:drawing>
      </w:r>
    </w:p>
    <w:p w:rsidR="001C73F8" w:rsidRDefault="001C73F8" w:rsidP="001C73F8">
      <w:pPr>
        <w:pStyle w:val="Caption2"/>
        <w:spacing w:before="120" w:beforeAutospacing="0" w:after="216" w:afterAutospacing="0" w:line="268" w:lineRule="atLeast"/>
        <w:jc w:val="center"/>
        <w:rPr>
          <w:rFonts w:ascii="Arial" w:hAnsi="Arial" w:cs="Arial"/>
          <w:color w:val="262626"/>
          <w:sz w:val="22"/>
          <w:szCs w:val="22"/>
          <w:shd w:val="clear" w:color="auto" w:fill="EEF4F6"/>
        </w:rPr>
      </w:pPr>
      <w:r>
        <w:rPr>
          <w:rStyle w:val="Emphasis"/>
          <w:rFonts w:ascii="Arial" w:hAnsi="Arial" w:cs="Arial"/>
          <w:color w:val="262626"/>
          <w:sz w:val="22"/>
          <w:szCs w:val="22"/>
          <w:shd w:val="clear" w:color="auto" w:fill="EEF4F6"/>
        </w:rPr>
        <w:t>Eclipse component selection</w:t>
      </w:r>
    </w:p>
    <w:p w:rsidR="001C73F8" w:rsidRPr="001C73F8" w:rsidRDefault="001C73F8" w:rsidP="001C73F8">
      <w:pPr>
        <w:pStyle w:val="NormalWeb"/>
        <w:spacing w:before="120" w:after="216" w:line="268" w:lineRule="atLeast"/>
        <w:rPr>
          <w:rFonts w:ascii="Times New Roman" w:hAnsi="Times New Roman"/>
          <w:color w:val="262626"/>
          <w:szCs w:val="22"/>
          <w:shd w:val="clear" w:color="auto" w:fill="EEF4F6"/>
        </w:rPr>
      </w:pPr>
      <w:r w:rsidRPr="001C73F8">
        <w:rPr>
          <w:rFonts w:ascii="Times New Roman" w:hAnsi="Times New Roman"/>
          <w:color w:val="262626"/>
          <w:szCs w:val="22"/>
          <w:shd w:val="clear" w:color="auto" w:fill="EEF4F6"/>
        </w:rPr>
        <w:t>After reviewing this selection and accepting the license terms, the downloader fetches the files and puts them in your Eclipse directory. After accepting the certificate and an automatic restart of Eclipse, the installation of the Android ADT is complete.</w:t>
      </w:r>
    </w:p>
    <w:p w:rsidR="00CC0347" w:rsidRDefault="00CC0347" w:rsidP="00FF1F9D">
      <w:pPr>
        <w:pStyle w:val="Heading3"/>
        <w:rPr>
          <w:shd w:val="clear" w:color="auto" w:fill="EEF4F6"/>
        </w:rPr>
      </w:pPr>
      <w:bookmarkStart w:id="9" w:name="_Toc305852419"/>
      <w:r>
        <w:rPr>
          <w:shd w:val="clear" w:color="auto" w:fill="EEF4F6"/>
        </w:rPr>
        <w:t>Android SDK Platform Support</w:t>
      </w:r>
      <w:bookmarkEnd w:id="9"/>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To develop for Android, support for the appropriate Android platform must be installed. The</w:t>
      </w:r>
      <w:r w:rsidRPr="00CC0347">
        <w:rPr>
          <w:rStyle w:val="apple-converted-space"/>
          <w:rFonts w:ascii="Times New Roman" w:hAnsi="Times New Roman"/>
          <w:color w:val="262626"/>
          <w:szCs w:val="22"/>
          <w:shd w:val="clear" w:color="auto" w:fill="EEF4F6"/>
        </w:rPr>
        <w:t> </w:t>
      </w:r>
      <w:r w:rsidRPr="00CC0347">
        <w:rPr>
          <w:rFonts w:ascii="Times New Roman" w:hAnsi="Times New Roman"/>
          <w:b/>
          <w:bCs/>
          <w:color w:val="262626"/>
          <w:szCs w:val="22"/>
          <w:shd w:val="clear" w:color="auto" w:fill="EEF4F6"/>
        </w:rPr>
        <w:t>Android SDK and AVD Manager</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is used to install additional components and support for different platforms. There are two methods to invoke the SDK and AVD Manager. Start the SDK</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SDK Manager.exe</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from the root of the SDK setup directory, or select in Eclipse the menu</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Window-&gt;Android SDK and AVD Manager</w:t>
      </w:r>
      <w:r w:rsidRPr="00CC0347">
        <w:rPr>
          <w:rFonts w:ascii="Times New Roman" w:hAnsi="Times New Roman"/>
          <w:color w:val="262626"/>
          <w:szCs w:val="22"/>
          <w:shd w:val="clear" w:color="auto" w:fill="EEF4F6"/>
        </w:rPr>
        <w:t>. In case the Android SDK location was not setup correctly within Eclipse, go to</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Windows-&gt;Preferences-&gt;Android</w:t>
      </w:r>
      <w:r w:rsidRPr="00CC0347">
        <w:rPr>
          <w:rFonts w:ascii="Times New Roman" w:hAnsi="Times New Roman"/>
          <w:color w:val="262626"/>
          <w:szCs w:val="22"/>
          <w:shd w:val="clear" w:color="auto" w:fill="EEF4F6"/>
        </w:rPr>
        <w:t>  and set the SDK location field to the root of your SDK install directory.</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In the Manager select</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Available Packages</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and check the following boxes under the standard repository</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https://dl-ssl.google.com/android/repository/repository.xml</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lastRenderedPageBreak/>
        <w:t>From the</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Android Repository</w:t>
      </w:r>
      <w:r w:rsidRPr="00CC0347">
        <w:rPr>
          <w:rFonts w:ascii="Times New Roman" w:hAnsi="Times New Roman"/>
          <w:color w:val="262626"/>
          <w:szCs w:val="22"/>
          <w:shd w:val="clear" w:color="auto" w:fill="EEF4F6"/>
        </w:rPr>
        <w:t>:</w:t>
      </w:r>
    </w:p>
    <w:p w:rsidR="00CC0347" w:rsidRPr="00CC0347" w:rsidRDefault="00CC0347" w:rsidP="00CC0347">
      <w:pPr>
        <w:numPr>
          <w:ilvl w:val="0"/>
          <w:numId w:val="32"/>
        </w:numPr>
        <w:spacing w:before="100" w:beforeAutospacing="1" w:after="100" w:afterAutospacing="1" w:line="268" w:lineRule="atLeast"/>
        <w:rPr>
          <w:rFonts w:ascii="Times New Roman" w:hAnsi="Times New Roman" w:cs="Times New Roman"/>
          <w:color w:val="262626"/>
          <w:shd w:val="clear" w:color="auto" w:fill="EEF4F6"/>
        </w:rPr>
      </w:pPr>
      <w:r w:rsidRPr="00CC0347">
        <w:rPr>
          <w:rFonts w:ascii="Times New Roman" w:hAnsi="Times New Roman" w:cs="Times New Roman"/>
          <w:color w:val="262626"/>
          <w:shd w:val="clear" w:color="auto" w:fill="EEF4F6"/>
        </w:rPr>
        <w:t>Documentation for Android SDK, API 13, revision 1</w:t>
      </w:r>
    </w:p>
    <w:p w:rsidR="00CC0347" w:rsidRPr="00CC0347" w:rsidRDefault="00CC0347" w:rsidP="00CC0347">
      <w:pPr>
        <w:numPr>
          <w:ilvl w:val="0"/>
          <w:numId w:val="32"/>
        </w:numPr>
        <w:spacing w:before="100" w:beforeAutospacing="1" w:after="100" w:afterAutospacing="1" w:line="268" w:lineRule="atLeast"/>
        <w:rPr>
          <w:rFonts w:ascii="Times New Roman" w:hAnsi="Times New Roman" w:cs="Times New Roman"/>
          <w:color w:val="262626"/>
          <w:shd w:val="clear" w:color="auto" w:fill="EEF4F6"/>
        </w:rPr>
      </w:pPr>
      <w:r w:rsidRPr="00CC0347">
        <w:rPr>
          <w:rFonts w:ascii="Times New Roman" w:hAnsi="Times New Roman" w:cs="Times New Roman"/>
          <w:color w:val="262626"/>
          <w:shd w:val="clear" w:color="auto" w:fill="EEF4F6"/>
        </w:rPr>
        <w:t>SDK Platform Android 2.1, API 7, revision 3</w:t>
      </w:r>
    </w:p>
    <w:p w:rsidR="00CC0347" w:rsidRPr="00CC0347" w:rsidRDefault="00CC0347" w:rsidP="00CC0347">
      <w:pPr>
        <w:numPr>
          <w:ilvl w:val="0"/>
          <w:numId w:val="32"/>
        </w:numPr>
        <w:spacing w:before="100" w:beforeAutospacing="1" w:after="100" w:afterAutospacing="1" w:line="268" w:lineRule="atLeast"/>
        <w:rPr>
          <w:rFonts w:ascii="Times New Roman" w:hAnsi="Times New Roman" w:cs="Times New Roman"/>
          <w:color w:val="262626"/>
          <w:shd w:val="clear" w:color="auto" w:fill="EEF4F6"/>
        </w:rPr>
      </w:pPr>
      <w:r w:rsidRPr="00CC0347">
        <w:rPr>
          <w:rFonts w:ascii="Times New Roman" w:hAnsi="Times New Roman" w:cs="Times New Roman"/>
          <w:color w:val="262626"/>
          <w:shd w:val="clear" w:color="auto" w:fill="EEF4F6"/>
        </w:rPr>
        <w:t>Samples for SDK API 8, revision 1 (optional)</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From the</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Third party Add-ons / Google Inc. add-ons</w:t>
      </w:r>
      <w:r w:rsidRPr="00CC0347">
        <w:rPr>
          <w:rFonts w:ascii="Times New Roman" w:hAnsi="Times New Roman"/>
          <w:color w:val="262626"/>
          <w:szCs w:val="22"/>
          <w:shd w:val="clear" w:color="auto" w:fill="EEF4F6"/>
        </w:rPr>
        <w:t>:</w:t>
      </w:r>
    </w:p>
    <w:p w:rsidR="00CC0347" w:rsidRPr="00CC0347" w:rsidRDefault="00CC0347" w:rsidP="00CC0347">
      <w:pPr>
        <w:numPr>
          <w:ilvl w:val="0"/>
          <w:numId w:val="33"/>
        </w:numPr>
        <w:spacing w:before="100" w:beforeAutospacing="1" w:after="100" w:afterAutospacing="1" w:line="268" w:lineRule="atLeast"/>
        <w:rPr>
          <w:rFonts w:ascii="Times New Roman" w:hAnsi="Times New Roman" w:cs="Times New Roman"/>
          <w:color w:val="262626"/>
          <w:shd w:val="clear" w:color="auto" w:fill="EEF4F6"/>
        </w:rPr>
      </w:pPr>
      <w:r w:rsidRPr="00CC0347">
        <w:rPr>
          <w:rFonts w:ascii="Times New Roman" w:hAnsi="Times New Roman" w:cs="Times New Roman"/>
          <w:color w:val="262626"/>
          <w:shd w:val="clear" w:color="auto" w:fill="EEF4F6"/>
        </w:rPr>
        <w:t>Google USB Driver package, revision 4</w:t>
      </w:r>
    </w:p>
    <w:p w:rsidR="00CC0347" w:rsidRDefault="00CC0347" w:rsidP="00CC0347">
      <w:pPr>
        <w:pStyle w:val="NormalWeb"/>
        <w:spacing w:before="120" w:after="216" w:line="268" w:lineRule="atLeast"/>
        <w:rPr>
          <w:rFonts w:ascii="Arial" w:hAnsi="Arial" w:cs="Arial"/>
          <w:color w:val="262626"/>
          <w:szCs w:val="22"/>
          <w:shd w:val="clear" w:color="auto" w:fill="EEF4F6"/>
        </w:rPr>
      </w:pPr>
      <w:r>
        <w:rPr>
          <w:rFonts w:ascii="Arial" w:hAnsi="Arial" w:cs="Arial"/>
          <w:color w:val="262626"/>
          <w:szCs w:val="22"/>
          <w:shd w:val="clear" w:color="auto" w:fill="EEF4F6"/>
        </w:rPr>
        <w:t> </w:t>
      </w:r>
    </w:p>
    <w:p w:rsidR="00CC0347" w:rsidRDefault="00CC0347" w:rsidP="00CC0347">
      <w:pPr>
        <w:pStyle w:val="NormalWeb"/>
        <w:spacing w:before="120" w:after="216" w:line="268" w:lineRule="atLeast"/>
        <w:jc w:val="center"/>
        <w:rPr>
          <w:rFonts w:ascii="Arial" w:hAnsi="Arial" w:cs="Arial"/>
          <w:color w:val="262626"/>
          <w:szCs w:val="22"/>
          <w:shd w:val="clear" w:color="auto" w:fill="EEF4F6"/>
        </w:rPr>
      </w:pPr>
      <w:r>
        <w:rPr>
          <w:rFonts w:ascii="Arial" w:hAnsi="Arial" w:cs="Arial"/>
          <w:noProof/>
          <w:color w:val="262626"/>
          <w:szCs w:val="22"/>
          <w:shd w:val="clear" w:color="auto" w:fill="EEF4F6"/>
        </w:rPr>
        <w:drawing>
          <wp:inline distT="0" distB="0" distL="0" distR="0">
            <wp:extent cx="5241925" cy="5528945"/>
            <wp:effectExtent l="19050" t="0" r="0" b="0"/>
            <wp:docPr id="5" name="Picture 5" descr="https://ar.qualcomm.at/resources/images/setup_SDKA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qualcomm.at/resources/images/setup_SDKAVD-1.png"/>
                    <pic:cNvPicPr>
                      <a:picLocks noChangeAspect="1" noChangeArrowheads="1"/>
                    </pic:cNvPicPr>
                  </pic:nvPicPr>
                  <pic:blipFill>
                    <a:blip r:embed="rId39" cstate="print"/>
                    <a:srcRect/>
                    <a:stretch>
                      <a:fillRect/>
                    </a:stretch>
                  </pic:blipFill>
                  <pic:spPr bwMode="auto">
                    <a:xfrm>
                      <a:off x="0" y="0"/>
                      <a:ext cx="5241925" cy="5528945"/>
                    </a:xfrm>
                    <a:prstGeom prst="rect">
                      <a:avLst/>
                    </a:prstGeom>
                    <a:noFill/>
                    <a:ln w="9525">
                      <a:noFill/>
                      <a:miter lim="800000"/>
                      <a:headEnd/>
                      <a:tailEnd/>
                    </a:ln>
                  </pic:spPr>
                </pic:pic>
              </a:graphicData>
            </a:graphic>
          </wp:inline>
        </w:drawing>
      </w:r>
    </w:p>
    <w:p w:rsidR="00CC0347" w:rsidRDefault="00CC0347" w:rsidP="00CC0347">
      <w:pPr>
        <w:pStyle w:val="rtecenter"/>
        <w:spacing w:before="120" w:beforeAutospacing="0" w:after="216" w:afterAutospacing="0" w:line="268" w:lineRule="atLeast"/>
        <w:jc w:val="center"/>
        <w:rPr>
          <w:rFonts w:ascii="Arial" w:hAnsi="Arial" w:cs="Arial"/>
          <w:color w:val="262626"/>
          <w:sz w:val="22"/>
          <w:szCs w:val="22"/>
          <w:shd w:val="clear" w:color="auto" w:fill="EEF4F6"/>
        </w:rPr>
      </w:pPr>
      <w:r>
        <w:rPr>
          <w:rStyle w:val="Emphasis"/>
          <w:rFonts w:ascii="Arial" w:hAnsi="Arial" w:cs="Arial"/>
          <w:color w:val="262626"/>
          <w:sz w:val="22"/>
          <w:szCs w:val="22"/>
          <w:shd w:val="clear" w:color="auto" w:fill="EEF4F6"/>
        </w:rPr>
        <w:t>Android SDK component selection</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lastRenderedPageBreak/>
        <w:t>To install the selected options you must hit</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Install Selected</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and accept all licenses on the next window. Use</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Accept All</w:t>
      </w:r>
      <w:r w:rsidRPr="00CC0347">
        <w:rPr>
          <w:rFonts w:ascii="Times New Roman" w:hAnsi="Times New Roman"/>
          <w:color w:val="262626"/>
          <w:szCs w:val="22"/>
          <w:shd w:val="clear" w:color="auto" w:fill="EEF4F6"/>
        </w:rPr>
        <w:t>  as a shortcut and hit</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Install</w:t>
      </w:r>
      <w:r w:rsidRPr="00CC0347">
        <w:rPr>
          <w:rFonts w:ascii="Times New Roman" w:hAnsi="Times New Roman"/>
          <w:color w:val="262626"/>
          <w:szCs w:val="22"/>
          <w:shd w:val="clear" w:color="auto" w:fill="EEF4F6"/>
        </w:rPr>
        <w:t>.</w:t>
      </w:r>
    </w:p>
    <w:p w:rsidR="00CC0347" w:rsidRDefault="00CC0347" w:rsidP="00CC0347">
      <w:pPr>
        <w:pStyle w:val="NormalWeb"/>
        <w:spacing w:before="120" w:after="216" w:line="268" w:lineRule="atLeast"/>
        <w:jc w:val="center"/>
        <w:rPr>
          <w:rFonts w:ascii="Arial" w:hAnsi="Arial" w:cs="Arial"/>
          <w:color w:val="262626"/>
          <w:szCs w:val="22"/>
          <w:shd w:val="clear" w:color="auto" w:fill="EEF4F6"/>
        </w:rPr>
      </w:pPr>
      <w:r>
        <w:rPr>
          <w:rFonts w:ascii="Arial" w:hAnsi="Arial" w:cs="Arial"/>
          <w:noProof/>
          <w:color w:val="262626"/>
          <w:szCs w:val="22"/>
          <w:shd w:val="clear" w:color="auto" w:fill="EEF4F6"/>
        </w:rPr>
        <w:drawing>
          <wp:inline distT="0" distB="0" distL="0" distR="0">
            <wp:extent cx="5241925" cy="2806700"/>
            <wp:effectExtent l="19050" t="0" r="0" b="0"/>
            <wp:docPr id="4" name="Picture 6" descr="https://ar.qualcomm.at/resources/images/setup_SDKA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r.qualcomm.at/resources/images/setup_SDKAVD-2.png"/>
                    <pic:cNvPicPr>
                      <a:picLocks noChangeAspect="1" noChangeArrowheads="1"/>
                    </pic:cNvPicPr>
                  </pic:nvPicPr>
                  <pic:blipFill>
                    <a:blip r:embed="rId40" cstate="print"/>
                    <a:srcRect/>
                    <a:stretch>
                      <a:fillRect/>
                    </a:stretch>
                  </pic:blipFill>
                  <pic:spPr bwMode="auto">
                    <a:xfrm>
                      <a:off x="0" y="0"/>
                      <a:ext cx="5241925" cy="2806700"/>
                    </a:xfrm>
                    <a:prstGeom prst="rect">
                      <a:avLst/>
                    </a:prstGeom>
                    <a:noFill/>
                    <a:ln w="9525">
                      <a:noFill/>
                      <a:miter lim="800000"/>
                      <a:headEnd/>
                      <a:tailEnd/>
                    </a:ln>
                  </pic:spPr>
                </pic:pic>
              </a:graphicData>
            </a:graphic>
          </wp:inline>
        </w:drawing>
      </w:r>
    </w:p>
    <w:p w:rsidR="00CC0347" w:rsidRDefault="00CC0347" w:rsidP="00CC0347">
      <w:pPr>
        <w:pStyle w:val="rtecenter"/>
        <w:spacing w:before="120" w:beforeAutospacing="0" w:after="216" w:afterAutospacing="0" w:line="268" w:lineRule="atLeast"/>
        <w:jc w:val="center"/>
        <w:rPr>
          <w:rFonts w:ascii="Arial" w:hAnsi="Arial" w:cs="Arial"/>
          <w:color w:val="262626"/>
          <w:sz w:val="22"/>
          <w:szCs w:val="22"/>
          <w:shd w:val="clear" w:color="auto" w:fill="EEF4F6"/>
        </w:rPr>
      </w:pPr>
      <w:r>
        <w:rPr>
          <w:rStyle w:val="Emphasis"/>
          <w:rFonts w:ascii="Arial" w:hAnsi="Arial" w:cs="Arial"/>
          <w:color w:val="262626"/>
          <w:sz w:val="22"/>
          <w:szCs w:val="22"/>
          <w:shd w:val="clear" w:color="auto" w:fill="EEF4F6"/>
        </w:rPr>
        <w:t>Android component license acceptance</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The Eclipse environment is now ready for Android development.</w:t>
      </w:r>
    </w:p>
    <w:p w:rsidR="00C81BFB" w:rsidRPr="001C73F8" w:rsidRDefault="00C81BFB" w:rsidP="00C81BFB">
      <w:pPr>
        <w:spacing w:before="100" w:beforeAutospacing="1" w:after="100" w:afterAutospacing="1" w:line="268" w:lineRule="atLeast"/>
        <w:rPr>
          <w:rFonts w:ascii="Times New Roman" w:hAnsi="Times New Roman" w:cs="Times New Roman"/>
          <w:color w:val="262626"/>
          <w:shd w:val="clear" w:color="auto" w:fill="EEF4F6"/>
        </w:rPr>
      </w:pPr>
    </w:p>
    <w:p w:rsidR="00CC0347" w:rsidRDefault="00CC0347" w:rsidP="00FF1F9D">
      <w:pPr>
        <w:pStyle w:val="Heading3"/>
        <w:rPr>
          <w:shd w:val="clear" w:color="auto" w:fill="EEF4F6"/>
        </w:rPr>
      </w:pPr>
      <w:bookmarkStart w:id="10" w:name="_Toc305852420"/>
      <w:r>
        <w:rPr>
          <w:shd w:val="clear" w:color="auto" w:fill="EEF4F6"/>
        </w:rPr>
        <w:t>Cygwin Environment</w:t>
      </w:r>
      <w:bookmarkEnd w:id="10"/>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Style w:val="Strong"/>
          <w:rFonts w:ascii="Times New Roman" w:hAnsi="Times New Roman"/>
          <w:color w:val="262626"/>
          <w:szCs w:val="22"/>
          <w:shd w:val="clear" w:color="auto" w:fill="EEF4F6"/>
        </w:rPr>
        <w:t>LINUX</w:t>
      </w:r>
      <w:r w:rsidRPr="00CC0347">
        <w:rPr>
          <w:rFonts w:ascii="Times New Roman" w:hAnsi="Times New Roman"/>
          <w:color w:val="262626"/>
          <w:szCs w:val="22"/>
          <w:shd w:val="clear" w:color="auto" w:fill="EEF4F6"/>
        </w:rPr>
        <w:t>: This section is not relevant for Linux users.</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Style w:val="Strong"/>
          <w:rFonts w:ascii="Times New Roman" w:hAnsi="Times New Roman"/>
          <w:color w:val="262626"/>
          <w:szCs w:val="22"/>
          <w:shd w:val="clear" w:color="auto" w:fill="EEF4F6"/>
        </w:rPr>
        <w:t>MAC</w:t>
      </w:r>
      <w:r w:rsidRPr="00CC0347">
        <w:rPr>
          <w:rFonts w:ascii="Times New Roman" w:hAnsi="Times New Roman"/>
          <w:color w:val="262626"/>
          <w:szCs w:val="22"/>
          <w:shd w:val="clear" w:color="auto" w:fill="EEF4F6"/>
        </w:rPr>
        <w:t>: This section is not relevant for Mac users who have Apple Developer Tools (XCode) installed. Install XCode if necessary from</w:t>
      </w:r>
      <w:r w:rsidRPr="00CC0347">
        <w:rPr>
          <w:rStyle w:val="apple-converted-space"/>
          <w:rFonts w:ascii="Times New Roman" w:hAnsi="Times New Roman"/>
          <w:color w:val="262626"/>
          <w:szCs w:val="22"/>
          <w:shd w:val="clear" w:color="auto" w:fill="EEF4F6"/>
        </w:rPr>
        <w:t> </w:t>
      </w:r>
      <w:hyperlink r:id="rId41" w:tgtFrame="_blank" w:history="1">
        <w:r w:rsidRPr="00CC0347">
          <w:rPr>
            <w:rStyle w:val="Hyperlink"/>
            <w:rFonts w:ascii="Times New Roman" w:hAnsi="Times New Roman"/>
            <w:color w:val="535353"/>
            <w:szCs w:val="22"/>
            <w:shd w:val="clear" w:color="auto" w:fill="EEF4F6"/>
          </w:rPr>
          <w:t>http://developer.apple.com/xcode/</w:t>
        </w:r>
      </w:hyperlink>
      <w:r w:rsidRPr="00CC0347">
        <w:rPr>
          <w:rFonts w:ascii="Times New Roman" w:hAnsi="Times New Roman"/>
          <w:color w:val="262626"/>
          <w:szCs w:val="22"/>
          <w:shd w:val="clear" w:color="auto" w:fill="EEF4F6"/>
        </w:rPr>
        <w:t>.</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 </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A GNU compiler is required to compile dynamic applications as shared libraries for the Android NDK. Android</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make</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files are designed to run with</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gcc4</w:t>
      </w:r>
      <w:r w:rsidRPr="00CC0347">
        <w:rPr>
          <w:rFonts w:ascii="Times New Roman" w:hAnsi="Times New Roman"/>
          <w:color w:val="262626"/>
          <w:szCs w:val="22"/>
          <w:shd w:val="clear" w:color="auto" w:fill="EEF4F6"/>
        </w:rPr>
        <w:t>. On Windows, a convenient way to have the complete environment prepared for this, is to install</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Cygwin</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 currently version 1.7.9-1.</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Style w:val="HTMLCode"/>
          <w:rFonts w:ascii="Times New Roman" w:hAnsi="Times New Roman"/>
          <w:color w:val="262626"/>
          <w:sz w:val="22"/>
          <w:szCs w:val="22"/>
          <w:shd w:val="clear" w:color="auto" w:fill="EEF4F6"/>
        </w:rPr>
        <w:t>Cygwin</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uses an installer helper to manage the installation process. Go to</w:t>
      </w:r>
      <w:r w:rsidRPr="00CC0347">
        <w:rPr>
          <w:rStyle w:val="apple-converted-space"/>
          <w:rFonts w:ascii="Times New Roman" w:hAnsi="Times New Roman"/>
          <w:color w:val="262626"/>
          <w:szCs w:val="22"/>
          <w:shd w:val="clear" w:color="auto" w:fill="EEF4F6"/>
        </w:rPr>
        <w:t> </w:t>
      </w:r>
      <w:hyperlink r:id="rId42" w:tgtFrame="_blank" w:history="1">
        <w:r w:rsidRPr="00CC0347">
          <w:rPr>
            <w:rStyle w:val="Hyperlink"/>
            <w:rFonts w:ascii="Times New Roman" w:hAnsi="Times New Roman"/>
            <w:color w:val="535353"/>
            <w:szCs w:val="22"/>
            <w:shd w:val="clear" w:color="auto" w:fill="EEF4F6"/>
          </w:rPr>
          <w:t>http://www.cygwin.com/</w:t>
        </w:r>
      </w:hyperlink>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and select "</w:t>
      </w:r>
      <w:r w:rsidRPr="00CC0347">
        <w:rPr>
          <w:rStyle w:val="HTMLCode"/>
          <w:rFonts w:ascii="Times New Roman" w:hAnsi="Times New Roman"/>
          <w:color w:val="262626"/>
          <w:sz w:val="22"/>
          <w:szCs w:val="22"/>
          <w:shd w:val="clear" w:color="auto" w:fill="EEF4F6"/>
        </w:rPr>
        <w:t>Install or update now!</w:t>
      </w:r>
      <w:r w:rsidRPr="00CC0347">
        <w:rPr>
          <w:rFonts w:ascii="Times New Roman" w:hAnsi="Times New Roman"/>
          <w:color w:val="262626"/>
          <w:szCs w:val="22"/>
          <w:shd w:val="clear" w:color="auto" w:fill="EEF4F6"/>
        </w:rPr>
        <w:t>" below the introduction, or use the direct link</w:t>
      </w:r>
      <w:hyperlink r:id="rId43" w:tgtFrame="_blank" w:history="1">
        <w:r w:rsidRPr="00CC0347">
          <w:rPr>
            <w:rStyle w:val="Hyperlink"/>
            <w:rFonts w:ascii="Times New Roman" w:hAnsi="Times New Roman"/>
            <w:color w:val="535353"/>
            <w:szCs w:val="22"/>
            <w:shd w:val="clear" w:color="auto" w:fill="EEF4F6"/>
          </w:rPr>
          <w:t>http://www.cygwin.com/setup.exe</w:t>
        </w:r>
      </w:hyperlink>
      <w:r w:rsidRPr="00CC0347">
        <w:rPr>
          <w:rFonts w:ascii="Times New Roman" w:hAnsi="Times New Roman"/>
          <w:color w:val="262626"/>
          <w:szCs w:val="22"/>
          <w:shd w:val="clear" w:color="auto" w:fill="EEF4F6"/>
        </w:rPr>
        <w:t>.</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Click</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Setup.exe</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and select</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"Install from Internet"</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when prompted at "</w:t>
      </w:r>
      <w:r w:rsidRPr="00CC0347">
        <w:rPr>
          <w:rStyle w:val="HTMLCode"/>
          <w:rFonts w:ascii="Times New Roman" w:hAnsi="Times New Roman"/>
          <w:color w:val="262626"/>
          <w:sz w:val="22"/>
          <w:szCs w:val="22"/>
          <w:shd w:val="clear" w:color="auto" w:fill="EEF4F6"/>
        </w:rPr>
        <w:t>Choose A Download Source</w:t>
      </w:r>
      <w:r w:rsidRPr="00CC0347">
        <w:rPr>
          <w:rFonts w:ascii="Times New Roman" w:hAnsi="Times New Roman"/>
          <w:color w:val="262626"/>
          <w:szCs w:val="22"/>
          <w:shd w:val="clear" w:color="auto" w:fill="EEF4F6"/>
        </w:rPr>
        <w:t>" in the installer. We recommend not changing the Root Directory in the next window, and leaving it at "</w:t>
      </w:r>
      <w:r w:rsidRPr="00CC0347">
        <w:rPr>
          <w:rStyle w:val="HTMLCode"/>
          <w:rFonts w:ascii="Times New Roman" w:hAnsi="Times New Roman"/>
          <w:color w:val="262626"/>
          <w:sz w:val="22"/>
          <w:szCs w:val="22"/>
          <w:shd w:val="clear" w:color="auto" w:fill="EEF4F6"/>
        </w:rPr>
        <w:t>C:\cygwin</w:t>
      </w:r>
      <w:r w:rsidRPr="00CC0347">
        <w:rPr>
          <w:rFonts w:ascii="Times New Roman" w:hAnsi="Times New Roman"/>
          <w:color w:val="262626"/>
          <w:szCs w:val="22"/>
          <w:shd w:val="clear" w:color="auto" w:fill="EEF4F6"/>
        </w:rPr>
        <w:t>". The "</w:t>
      </w:r>
      <w:r w:rsidRPr="00CC0347">
        <w:rPr>
          <w:rStyle w:val="HTMLCode"/>
          <w:rFonts w:ascii="Times New Roman" w:hAnsi="Times New Roman"/>
          <w:color w:val="262626"/>
          <w:sz w:val="22"/>
          <w:szCs w:val="22"/>
          <w:shd w:val="clear" w:color="auto" w:fill="EEF4F6"/>
        </w:rPr>
        <w:t>Local Package Directory</w:t>
      </w:r>
      <w:r w:rsidRPr="00CC0347">
        <w:rPr>
          <w:rFonts w:ascii="Times New Roman" w:hAnsi="Times New Roman"/>
          <w:color w:val="262626"/>
          <w:szCs w:val="22"/>
          <w:shd w:val="clear" w:color="auto" w:fill="EEF4F6"/>
        </w:rPr>
        <w:t>" holds the downloaded packages. You may want to keep them with the downloaded</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Setup.exe</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in the same directory so as to have a Cygwin installer directory. Choose a download site with a known fast connection near you.</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lastRenderedPageBreak/>
        <w:t>When the package information is downloaded you will see a hierarchical browser to select packages. Select the following package from the hierarchy for download:</w:t>
      </w:r>
    </w:p>
    <w:p w:rsidR="00CC0347" w:rsidRDefault="00CC0347" w:rsidP="00CC0347">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Style w:val="HTMLCode"/>
          <w:color w:val="262626"/>
          <w:shd w:val="clear" w:color="auto" w:fill="EEF4F6"/>
        </w:rPr>
        <w:t>All -&gt; Devel -&gt; "make: The GNU version of the 'make' utility"</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Select the word "</w:t>
      </w:r>
      <w:r w:rsidRPr="00CC0347">
        <w:rPr>
          <w:rStyle w:val="HTMLCode"/>
          <w:rFonts w:ascii="Times New Roman" w:hAnsi="Times New Roman"/>
          <w:color w:val="262626"/>
          <w:sz w:val="22"/>
          <w:szCs w:val="22"/>
          <w:shd w:val="clear" w:color="auto" w:fill="EEF4F6"/>
        </w:rPr>
        <w:t>skip</w:t>
      </w:r>
      <w:r w:rsidRPr="00CC0347">
        <w:rPr>
          <w:rFonts w:ascii="Times New Roman" w:hAnsi="Times New Roman"/>
          <w:color w:val="262626"/>
          <w:szCs w:val="22"/>
          <w:shd w:val="clear" w:color="auto" w:fill="EEF4F6"/>
        </w:rPr>
        <w:t>" to change it to the actual version number, which is currently 3.81-2. Finish the installation by clicking next.</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Your Cygwin environment is fu</w:t>
      </w:r>
      <w:r w:rsidR="0011525A">
        <w:rPr>
          <w:rFonts w:ascii="Times New Roman" w:hAnsi="Times New Roman"/>
          <w:color w:val="262626"/>
          <w:szCs w:val="22"/>
          <w:shd w:val="clear" w:color="auto" w:fill="EEF4F6"/>
        </w:rPr>
        <w:t>lly set-up to work with the FastCV</w:t>
      </w:r>
      <w:r w:rsidRPr="00CC0347">
        <w:rPr>
          <w:rFonts w:ascii="Times New Roman" w:hAnsi="Times New Roman"/>
          <w:color w:val="262626"/>
          <w:szCs w:val="22"/>
          <w:shd w:val="clear" w:color="auto" w:fill="EEF4F6"/>
        </w:rPr>
        <w:t xml:space="preserve"> SDK. If you have other similar environments installed, make sure to set your Windows path variable to point to "</w:t>
      </w:r>
      <w:r w:rsidRPr="00CC0347">
        <w:rPr>
          <w:rStyle w:val="HTMLCode"/>
          <w:rFonts w:ascii="Times New Roman" w:hAnsi="Times New Roman"/>
          <w:color w:val="262626"/>
          <w:sz w:val="22"/>
          <w:szCs w:val="22"/>
          <w:shd w:val="clear" w:color="auto" w:fill="EEF4F6"/>
        </w:rPr>
        <w:t>C:\cygwin\bin</w:t>
      </w:r>
      <w:r w:rsidRPr="00CC0347">
        <w:rPr>
          <w:rFonts w:ascii="Times New Roman" w:hAnsi="Times New Roman"/>
          <w:color w:val="262626"/>
          <w:szCs w:val="22"/>
          <w:shd w:val="clear" w:color="auto" w:fill="EEF4F6"/>
        </w:rPr>
        <w:t>" so that bash uses this version of GNU's</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make.exe</w:t>
      </w:r>
      <w:r w:rsidRPr="00CC0347">
        <w:rPr>
          <w:rFonts w:ascii="Times New Roman" w:hAnsi="Times New Roman"/>
          <w:color w:val="262626"/>
          <w:szCs w:val="22"/>
          <w:shd w:val="clear" w:color="auto" w:fill="EEF4F6"/>
        </w:rPr>
        <w:t>.</w:t>
      </w:r>
    </w:p>
    <w:p w:rsidR="00CC0347" w:rsidRDefault="00CC0347" w:rsidP="00FF1F9D">
      <w:pPr>
        <w:pStyle w:val="Heading3"/>
        <w:rPr>
          <w:shd w:val="clear" w:color="auto" w:fill="EEF4F6"/>
        </w:rPr>
      </w:pPr>
      <w:bookmarkStart w:id="11" w:name="_Toc305852421"/>
      <w:r>
        <w:rPr>
          <w:shd w:val="clear" w:color="auto" w:fill="EEF4F6"/>
        </w:rPr>
        <w:t>Android NDK</w:t>
      </w:r>
      <w:bookmarkEnd w:id="11"/>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The Android NDK is an extension to the Android SDK that lets Android developers build performance-critical parts of their applications in native code. Download the NDK package from</w:t>
      </w:r>
    </w:p>
    <w:p w:rsidR="00CC0347" w:rsidRDefault="00D17FA4" w:rsidP="00CC0347">
      <w:pPr>
        <w:pStyle w:val="NormalWeb"/>
        <w:spacing w:before="120" w:after="216" w:line="268" w:lineRule="atLeast"/>
        <w:rPr>
          <w:rFonts w:ascii="Arial" w:hAnsi="Arial" w:cs="Arial"/>
          <w:color w:val="262626"/>
          <w:szCs w:val="22"/>
          <w:shd w:val="clear" w:color="auto" w:fill="EEF4F6"/>
        </w:rPr>
      </w:pPr>
      <w:hyperlink r:id="rId44" w:tgtFrame="_blank" w:history="1">
        <w:r w:rsidR="00CC0347">
          <w:rPr>
            <w:rStyle w:val="Hyperlink"/>
            <w:rFonts w:ascii="Arial" w:hAnsi="Arial" w:cs="Arial"/>
            <w:color w:val="535353"/>
            <w:szCs w:val="22"/>
            <w:shd w:val="clear" w:color="auto" w:fill="EEF4F6"/>
          </w:rPr>
          <w:t>http://developer.android.com/sdk/ndk/index.html</w:t>
        </w:r>
      </w:hyperlink>
    </w:p>
    <w:p w:rsidR="00CC0347" w:rsidRDefault="00CC0347" w:rsidP="00CC0347">
      <w:pPr>
        <w:pStyle w:val="NormalWeb"/>
        <w:spacing w:before="120" w:after="216" w:line="268" w:lineRule="atLeast"/>
        <w:rPr>
          <w:rFonts w:ascii="Arial" w:hAnsi="Arial" w:cs="Arial"/>
          <w:color w:val="262626"/>
          <w:szCs w:val="22"/>
          <w:shd w:val="clear" w:color="auto" w:fill="EEF4F6"/>
        </w:rPr>
      </w:pPr>
      <w:r>
        <w:rPr>
          <w:rFonts w:ascii="Arial" w:hAnsi="Arial" w:cs="Arial"/>
          <w:color w:val="262626"/>
          <w:szCs w:val="22"/>
          <w:shd w:val="clear" w:color="auto" w:fill="EEF4F6"/>
        </w:rPr>
        <w:t>The current version is r6.</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Unzip the archive and copy the contents into a directory. To be consistent with our previous setup we recommend that you put the contents in "</w:t>
      </w:r>
      <w:r w:rsidRPr="00CC0347">
        <w:rPr>
          <w:rStyle w:val="HTMLCode"/>
          <w:rFonts w:ascii="Times New Roman" w:hAnsi="Times New Roman"/>
          <w:color w:val="262626"/>
          <w:sz w:val="22"/>
          <w:szCs w:val="22"/>
          <w:shd w:val="clear" w:color="auto" w:fill="EEF4F6"/>
        </w:rPr>
        <w:t>C:\Development\Android\android-ndk-r6\</w:t>
      </w:r>
      <w:r w:rsidRPr="00CC0347">
        <w:rPr>
          <w:rFonts w:ascii="Times New Roman" w:hAnsi="Times New Roman"/>
          <w:color w:val="262626"/>
          <w:szCs w:val="22"/>
          <w:shd w:val="clear" w:color="auto" w:fill="EEF4F6"/>
        </w:rPr>
        <w:t>".  Thus Android SDK and Android NDK share the same parent directory. We will later add the FastCV-SDK and your project files here.</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NDK-r6 requires the above directory to be added to the Windows path! To do this right-click on '</w:t>
      </w:r>
      <w:r w:rsidRPr="00CC0347">
        <w:rPr>
          <w:rStyle w:val="HTMLCode"/>
          <w:rFonts w:ascii="Times New Roman" w:hAnsi="Times New Roman"/>
          <w:color w:val="262626"/>
          <w:sz w:val="22"/>
          <w:szCs w:val="22"/>
          <w:shd w:val="clear" w:color="auto" w:fill="EEF4F6"/>
        </w:rPr>
        <w:t>My Computer</w:t>
      </w:r>
      <w:r w:rsidRPr="00CC0347">
        <w:rPr>
          <w:rFonts w:ascii="Times New Roman" w:hAnsi="Times New Roman"/>
          <w:color w:val="262626"/>
          <w:szCs w:val="22"/>
          <w:shd w:val="clear" w:color="auto" w:fill="EEF4F6"/>
        </w:rPr>
        <w:t>' on the desktop and select properties. On the '</w:t>
      </w:r>
      <w:r w:rsidRPr="00CC0347">
        <w:rPr>
          <w:rStyle w:val="HTMLCode"/>
          <w:rFonts w:ascii="Times New Roman" w:hAnsi="Times New Roman"/>
          <w:color w:val="262626"/>
          <w:sz w:val="22"/>
          <w:szCs w:val="22"/>
          <w:shd w:val="clear" w:color="auto" w:fill="EEF4F6"/>
        </w:rPr>
        <w:t>Advanced</w:t>
      </w:r>
      <w:r w:rsidRPr="00CC0347">
        <w:rPr>
          <w:rFonts w:ascii="Times New Roman" w:hAnsi="Times New Roman"/>
          <w:color w:val="262626"/>
          <w:szCs w:val="22"/>
          <w:shd w:val="clear" w:color="auto" w:fill="EEF4F6"/>
        </w:rPr>
        <w:t>' tabs select '</w:t>
      </w:r>
      <w:r w:rsidRPr="00CC0347">
        <w:rPr>
          <w:rStyle w:val="HTMLCode"/>
          <w:rFonts w:ascii="Times New Roman" w:hAnsi="Times New Roman"/>
          <w:color w:val="262626"/>
          <w:sz w:val="22"/>
          <w:szCs w:val="22"/>
          <w:shd w:val="clear" w:color="auto" w:fill="EEF4F6"/>
        </w:rPr>
        <w:t>Environment Variables</w:t>
      </w:r>
      <w:r w:rsidRPr="00CC0347">
        <w:rPr>
          <w:rFonts w:ascii="Times New Roman" w:hAnsi="Times New Roman"/>
          <w:color w:val="262626"/>
          <w:szCs w:val="22"/>
          <w:shd w:val="clear" w:color="auto" w:fill="EEF4F6"/>
        </w:rPr>
        <w:t>' and look for Variable '</w:t>
      </w:r>
      <w:r w:rsidRPr="00CC0347">
        <w:rPr>
          <w:rStyle w:val="HTMLCode"/>
          <w:rFonts w:ascii="Times New Roman" w:hAnsi="Times New Roman"/>
          <w:color w:val="262626"/>
          <w:sz w:val="22"/>
          <w:szCs w:val="22"/>
          <w:shd w:val="clear" w:color="auto" w:fill="EEF4F6"/>
        </w:rPr>
        <w:t>Path</w:t>
      </w:r>
      <w:r w:rsidRPr="00CC0347">
        <w:rPr>
          <w:rFonts w:ascii="Times New Roman" w:hAnsi="Times New Roman"/>
          <w:color w:val="262626"/>
          <w:szCs w:val="22"/>
          <w:shd w:val="clear" w:color="auto" w:fill="EEF4F6"/>
        </w:rPr>
        <w:t>' in the '</w:t>
      </w:r>
      <w:r w:rsidRPr="00CC0347">
        <w:rPr>
          <w:rStyle w:val="HTMLCode"/>
          <w:rFonts w:ascii="Times New Roman" w:hAnsi="Times New Roman"/>
          <w:color w:val="262626"/>
          <w:sz w:val="22"/>
          <w:szCs w:val="22"/>
          <w:shd w:val="clear" w:color="auto" w:fill="EEF4F6"/>
        </w:rPr>
        <w:t>System variables</w:t>
      </w:r>
      <w:r w:rsidRPr="00CC0347">
        <w:rPr>
          <w:rFonts w:ascii="Times New Roman" w:hAnsi="Times New Roman"/>
          <w:color w:val="262626"/>
          <w:szCs w:val="22"/>
          <w:shd w:val="clear" w:color="auto" w:fill="EEF4F6"/>
        </w:rPr>
        <w:t>' window. After pressing '</w:t>
      </w:r>
      <w:r w:rsidRPr="00CC0347">
        <w:rPr>
          <w:rStyle w:val="HTMLCode"/>
          <w:rFonts w:ascii="Times New Roman" w:hAnsi="Times New Roman"/>
          <w:color w:val="262626"/>
          <w:sz w:val="22"/>
          <w:szCs w:val="22"/>
          <w:shd w:val="clear" w:color="auto" w:fill="EEF4F6"/>
        </w:rPr>
        <w:t>Edit</w:t>
      </w:r>
      <w:r w:rsidRPr="00CC0347">
        <w:rPr>
          <w:rFonts w:ascii="Times New Roman" w:hAnsi="Times New Roman"/>
          <w:color w:val="262626"/>
          <w:szCs w:val="22"/>
          <w:shd w:val="clear" w:color="auto" w:fill="EEF4F6"/>
        </w:rPr>
        <w:t>', scroll to the end of '</w:t>
      </w:r>
      <w:r w:rsidRPr="00CC0347">
        <w:rPr>
          <w:rStyle w:val="HTMLCode"/>
          <w:rFonts w:ascii="Times New Roman" w:hAnsi="Times New Roman"/>
          <w:color w:val="262626"/>
          <w:sz w:val="22"/>
          <w:szCs w:val="22"/>
          <w:shd w:val="clear" w:color="auto" w:fill="EEF4F6"/>
        </w:rPr>
        <w:t>Variable value</w:t>
      </w:r>
      <w:r w:rsidRPr="00CC0347">
        <w:rPr>
          <w:rFonts w:ascii="Times New Roman" w:hAnsi="Times New Roman"/>
          <w:color w:val="262626"/>
          <w:szCs w:val="22"/>
          <w:shd w:val="clear" w:color="auto" w:fill="EEF4F6"/>
        </w:rPr>
        <w:t>:' and add the full path to the directory to the end of the path, separated via semicolon from the one before. In the above example, you would have to add:</w:t>
      </w:r>
    </w:p>
    <w:p w:rsidR="00CC0347" w:rsidRDefault="00CC0347" w:rsidP="00CC0347">
      <w:pPr>
        <w:pStyle w:val="NormalWeb"/>
        <w:spacing w:before="120" w:after="216" w:line="268" w:lineRule="atLeast"/>
        <w:rPr>
          <w:rFonts w:ascii="Arial" w:hAnsi="Arial" w:cs="Arial"/>
          <w:color w:val="262626"/>
          <w:szCs w:val="22"/>
          <w:shd w:val="clear" w:color="auto" w:fill="EEF4F6"/>
        </w:rPr>
      </w:pPr>
      <w:r>
        <w:rPr>
          <w:rStyle w:val="HTMLCode"/>
          <w:color w:val="262626"/>
          <w:shd w:val="clear" w:color="auto" w:fill="EEF4F6"/>
        </w:rPr>
        <w:t>;C:\Development\Android\android-ndk-r6\</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NOTE: Path has semicolon at the beginning.</w:t>
      </w:r>
      <w:r w:rsidRPr="00CC0347">
        <w:rPr>
          <w:rStyle w:val="apple-converted-space"/>
          <w:rFonts w:ascii="Times New Roman" w:hAnsi="Times New Roman"/>
          <w:color w:val="262626"/>
          <w:szCs w:val="22"/>
          <w:shd w:val="clear" w:color="auto" w:fill="EEF4F6"/>
        </w:rPr>
        <w:t> </w:t>
      </w:r>
      <w:r w:rsidRPr="00CC0347">
        <w:rPr>
          <w:rFonts w:ascii="Times New Roman" w:hAnsi="Times New Roman"/>
          <w:b/>
          <w:bCs/>
          <w:color w:val="262626"/>
          <w:szCs w:val="22"/>
          <w:shd w:val="clear" w:color="auto" w:fill="EEF4F6"/>
        </w:rPr>
        <w:t>Do not use pathnames with spaces.</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Alternatively, you can also set a</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User variable</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with the name</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Path</w:t>
      </w:r>
      <w:r w:rsidRPr="00CC0347">
        <w:rPr>
          <w:rFonts w:ascii="Times New Roman" w:hAnsi="Times New Roman"/>
          <w:color w:val="262626"/>
          <w:szCs w:val="22"/>
          <w:shd w:val="clear" w:color="auto" w:fill="EEF4F6"/>
        </w:rPr>
        <w:t>, but this is only valid for the current user. The last "</w:t>
      </w:r>
      <w:r w:rsidRPr="00CC0347">
        <w:rPr>
          <w:rStyle w:val="HTMLCode"/>
          <w:rFonts w:ascii="Times New Roman" w:hAnsi="Times New Roman"/>
          <w:color w:val="262626"/>
          <w:sz w:val="22"/>
          <w:szCs w:val="22"/>
          <w:shd w:val="clear" w:color="auto" w:fill="EEF4F6"/>
        </w:rPr>
        <w:t>\</w:t>
      </w:r>
      <w:r w:rsidRPr="00CC0347">
        <w:rPr>
          <w:rFonts w:ascii="Times New Roman" w:hAnsi="Times New Roman"/>
          <w:color w:val="262626"/>
          <w:szCs w:val="22"/>
          <w:shd w:val="clear" w:color="auto" w:fill="EEF4F6"/>
        </w:rPr>
        <w:t>" at the end of the </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Path</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variable has to be included.</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To test your installation you can compile any of the NDK sample applications. Using a Cygwin bash shell, navigate to the root directory of any demo application (e.g. for the 'san-angeles' sample app with out installation path above):</w:t>
      </w:r>
    </w:p>
    <w:p w:rsidR="00CC0347" w:rsidRDefault="00CC0347" w:rsidP="00CC0347">
      <w:pPr>
        <w:pStyle w:val="NormalWeb"/>
        <w:spacing w:before="120" w:after="216" w:line="268" w:lineRule="atLeast"/>
        <w:rPr>
          <w:rFonts w:ascii="Arial" w:hAnsi="Arial" w:cs="Arial"/>
          <w:color w:val="262626"/>
          <w:szCs w:val="22"/>
          <w:shd w:val="clear" w:color="auto" w:fill="EEF4F6"/>
        </w:rPr>
      </w:pPr>
      <w:r>
        <w:rPr>
          <w:rStyle w:val="HTMLCode"/>
          <w:color w:val="262626"/>
          <w:shd w:val="clear" w:color="auto" w:fill="EEF4F6"/>
        </w:rPr>
        <w:t>cd /cygdrive/c/Development/Android/android-ndk-r6/samples/san-angeles</w:t>
      </w:r>
    </w:p>
    <w:p w:rsidR="00CC0347" w:rsidRDefault="00CC0347" w:rsidP="00CC0347">
      <w:pPr>
        <w:pStyle w:val="NormalWeb"/>
        <w:spacing w:before="120" w:after="216" w:line="268" w:lineRule="atLeast"/>
        <w:rPr>
          <w:rFonts w:ascii="Arial" w:hAnsi="Arial" w:cs="Arial"/>
          <w:color w:val="262626"/>
          <w:szCs w:val="22"/>
          <w:shd w:val="clear" w:color="auto" w:fill="EEF4F6"/>
        </w:rPr>
      </w:pPr>
      <w:r>
        <w:rPr>
          <w:rStyle w:val="HTMLCode"/>
          <w:color w:val="262626"/>
          <w:shd w:val="clear" w:color="auto" w:fill="EEF4F6"/>
        </w:rPr>
        <w:t>ndk-build</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t>The compiler should produce a dynamically linked library</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libsanangeles.so</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and write it to</w:t>
      </w:r>
      <w:r w:rsidRPr="00CC0347">
        <w:rPr>
          <w:rStyle w:val="HTMLCode"/>
          <w:rFonts w:ascii="Times New Roman" w:hAnsi="Times New Roman"/>
          <w:color w:val="262626"/>
          <w:sz w:val="22"/>
          <w:szCs w:val="22"/>
          <w:shd w:val="clear" w:color="auto" w:fill="EEF4F6"/>
        </w:rPr>
        <w:t>/libs/armeabi</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within the application directory. NDK-r6 includes support for different architectures so you might find different subdirectories in</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/libs</w:t>
      </w:r>
      <w:r w:rsidRPr="00CC0347">
        <w:rPr>
          <w:rFonts w:ascii="Times New Roman" w:hAnsi="Times New Roman"/>
          <w:color w:val="262626"/>
          <w:szCs w:val="22"/>
          <w:shd w:val="clear" w:color="auto" w:fill="EEF4F6"/>
        </w:rPr>
        <w:t>.</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Fonts w:ascii="Times New Roman" w:hAnsi="Times New Roman"/>
          <w:color w:val="262626"/>
          <w:szCs w:val="22"/>
          <w:shd w:val="clear" w:color="auto" w:fill="EEF4F6"/>
        </w:rPr>
        <w:lastRenderedPageBreak/>
        <w:t>Now your development en</w:t>
      </w:r>
      <w:r w:rsidR="0011525A">
        <w:rPr>
          <w:rFonts w:ascii="Times New Roman" w:hAnsi="Times New Roman"/>
          <w:color w:val="262626"/>
          <w:szCs w:val="22"/>
          <w:shd w:val="clear" w:color="auto" w:fill="EEF4F6"/>
        </w:rPr>
        <w:t xml:space="preserve">vironment is ready to host FastCV </w:t>
      </w:r>
      <w:r w:rsidRPr="00CC0347">
        <w:rPr>
          <w:rFonts w:ascii="Times New Roman" w:hAnsi="Times New Roman"/>
          <w:color w:val="262626"/>
          <w:szCs w:val="22"/>
          <w:shd w:val="clear" w:color="auto" w:fill="EEF4F6"/>
        </w:rPr>
        <w:t>SDK related content.</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Style w:val="Strong"/>
          <w:rFonts w:ascii="Times New Roman" w:hAnsi="Times New Roman"/>
          <w:color w:val="262626"/>
          <w:szCs w:val="22"/>
          <w:shd w:val="clear" w:color="auto" w:fill="EEF4F6"/>
        </w:rPr>
        <w:t>MAC</w:t>
      </w:r>
      <w:r w:rsidRPr="00CC0347">
        <w:rPr>
          <w:rFonts w:ascii="Times New Roman" w:hAnsi="Times New Roman"/>
          <w:color w:val="262626"/>
          <w:szCs w:val="22"/>
          <w:shd w:val="clear" w:color="auto" w:fill="EEF4F6"/>
        </w:rPr>
        <w:t>: Update</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$path</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variable to point to the ndk directory. Modify the</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/Users/&lt;login-name&gt;/.tcshrc</w:t>
      </w:r>
      <w:r w:rsidRPr="00CC0347">
        <w:rPr>
          <w:rFonts w:ascii="Times New Roman" w:hAnsi="Times New Roman"/>
          <w:color w:val="262626"/>
          <w:szCs w:val="22"/>
          <w:shd w:val="clear" w:color="auto" w:fill="EEF4F6"/>
        </w:rPr>
        <w:t>file to set the path by adding</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/Users/&lt;login-name&gt;/Development/Android/android-ndk-r6</w:t>
      </w:r>
      <w:r w:rsidRPr="00CC0347">
        <w:rPr>
          <w:rFonts w:ascii="Times New Roman" w:hAnsi="Times New Roman"/>
          <w:color w:val="262626"/>
          <w:szCs w:val="22"/>
          <w:shd w:val="clear" w:color="auto" w:fill="EEF4F6"/>
        </w:rPr>
        <w:t>. Along with the changes applied in the section 'Android SDK Downloader' you will have:</w:t>
      </w:r>
    </w:p>
    <w:p w:rsidR="00CC0347" w:rsidRDefault="00CC0347" w:rsidP="00CC0347">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Style w:val="HTMLCode"/>
          <w:color w:val="262626"/>
          <w:shd w:val="clear" w:color="auto" w:fill="EEF4F6"/>
        </w:rPr>
        <w:t>set path = ( $path /Developer/usr/bin /Users//Development/Android/android-sdk-mac_x86/tools /Users//Development/Android/android-ndk-r6 )</w:t>
      </w:r>
    </w:p>
    <w:p w:rsidR="00CC0347" w:rsidRPr="00CC0347" w:rsidRDefault="00CC0347" w:rsidP="00CC0347">
      <w:pPr>
        <w:pStyle w:val="NormalWeb"/>
        <w:spacing w:before="120" w:after="216" w:line="268" w:lineRule="atLeast"/>
        <w:rPr>
          <w:rFonts w:ascii="Times New Roman" w:hAnsi="Times New Roman"/>
          <w:color w:val="262626"/>
          <w:szCs w:val="22"/>
          <w:shd w:val="clear" w:color="auto" w:fill="EEF4F6"/>
        </w:rPr>
      </w:pPr>
      <w:r w:rsidRPr="00CC0347">
        <w:rPr>
          <w:rStyle w:val="Strong"/>
          <w:rFonts w:ascii="Times New Roman" w:hAnsi="Times New Roman"/>
          <w:color w:val="262626"/>
          <w:szCs w:val="22"/>
          <w:shd w:val="clear" w:color="auto" w:fill="EEF4F6"/>
        </w:rPr>
        <w:t>LINUX</w:t>
      </w:r>
      <w:r w:rsidRPr="00CC0347">
        <w:rPr>
          <w:rFonts w:ascii="Times New Roman" w:hAnsi="Times New Roman"/>
          <w:color w:val="262626"/>
          <w:szCs w:val="22"/>
          <w:shd w:val="clear" w:color="auto" w:fill="EEF4F6"/>
        </w:rPr>
        <w:t>: Update your</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PATH</w:t>
      </w:r>
      <w:r w:rsidRPr="00CC0347">
        <w:rPr>
          <w:rStyle w:val="apple-converted-space"/>
          <w:rFonts w:ascii="Times New Roman" w:hAnsi="Times New Roman"/>
          <w:color w:val="262626"/>
          <w:szCs w:val="22"/>
          <w:shd w:val="clear" w:color="auto" w:fill="EEF4F6"/>
        </w:rPr>
        <w:t> </w:t>
      </w:r>
      <w:r w:rsidRPr="00CC0347">
        <w:rPr>
          <w:rFonts w:ascii="Times New Roman" w:hAnsi="Times New Roman"/>
          <w:color w:val="262626"/>
          <w:szCs w:val="22"/>
          <w:shd w:val="clear" w:color="auto" w:fill="EEF4F6"/>
        </w:rPr>
        <w:t>to point to the ndk directory. If you use bash shell modify the</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~/.bashrc</w:t>
      </w:r>
      <w:r w:rsidRPr="00CC0347">
        <w:rPr>
          <w:rFonts w:ascii="Times New Roman" w:hAnsi="Times New Roman"/>
          <w:color w:val="262626"/>
          <w:szCs w:val="22"/>
          <w:shd w:val="clear" w:color="auto" w:fill="EEF4F6"/>
        </w:rPr>
        <w:t>file to set the path by adding</w:t>
      </w:r>
      <w:r w:rsidRPr="00CC0347">
        <w:rPr>
          <w:rStyle w:val="apple-converted-space"/>
          <w:rFonts w:ascii="Times New Roman" w:hAnsi="Times New Roman"/>
          <w:color w:val="262626"/>
          <w:szCs w:val="22"/>
          <w:shd w:val="clear" w:color="auto" w:fill="EEF4F6"/>
        </w:rPr>
        <w:t> </w:t>
      </w:r>
      <w:r w:rsidRPr="00CC0347">
        <w:rPr>
          <w:rStyle w:val="HTMLCode"/>
          <w:rFonts w:ascii="Times New Roman" w:hAnsi="Times New Roman"/>
          <w:color w:val="262626"/>
          <w:sz w:val="22"/>
          <w:szCs w:val="22"/>
          <w:shd w:val="clear" w:color="auto" w:fill="EEF4F6"/>
        </w:rPr>
        <w:t>/opt/android-ndk-r6</w:t>
      </w:r>
      <w:r w:rsidRPr="00CC0347">
        <w:rPr>
          <w:rFonts w:ascii="Times New Roman" w:hAnsi="Times New Roman"/>
          <w:color w:val="262626"/>
          <w:szCs w:val="22"/>
          <w:shd w:val="clear" w:color="auto" w:fill="EEF4F6"/>
        </w:rPr>
        <w:t>. Along with the changes applied in the section 'Android SDK Downloader' you will have:</w:t>
      </w:r>
    </w:p>
    <w:p w:rsidR="00CC0347" w:rsidRDefault="00CC0347" w:rsidP="00CC0347">
      <w:pPr>
        <w:pStyle w:val="rteindent1"/>
        <w:spacing w:before="120" w:beforeAutospacing="0" w:after="216" w:afterAutospacing="0" w:line="268" w:lineRule="atLeast"/>
        <w:ind w:left="670"/>
        <w:rPr>
          <w:rFonts w:ascii="Arial" w:hAnsi="Arial" w:cs="Arial"/>
          <w:color w:val="262626"/>
          <w:sz w:val="22"/>
          <w:szCs w:val="22"/>
          <w:shd w:val="clear" w:color="auto" w:fill="EEF4F6"/>
        </w:rPr>
      </w:pPr>
      <w:r>
        <w:rPr>
          <w:rStyle w:val="HTMLCode"/>
          <w:color w:val="262626"/>
          <w:shd w:val="clear" w:color="auto" w:fill="EEF4F6"/>
        </w:rPr>
        <w:t>export PATH=~/bin:/opt/android-sdk-linux_x86/tools/:/opt/android-ndk-r6:$PATH</w:t>
      </w:r>
    </w:p>
    <w:p w:rsidR="00D62FEB" w:rsidRDefault="00D62FEB" w:rsidP="00FF1F9D">
      <w:pPr>
        <w:pStyle w:val="Heading3"/>
        <w:rPr>
          <w:kern w:val="36"/>
          <w:shd w:val="clear" w:color="auto" w:fill="EEF4F6"/>
        </w:rPr>
      </w:pPr>
      <w:bookmarkStart w:id="12" w:name="_Toc305852422"/>
      <w:r>
        <w:rPr>
          <w:kern w:val="36"/>
          <w:shd w:val="clear" w:color="auto" w:fill="EEF4F6"/>
        </w:rPr>
        <w:t>C/C++ Development Toolkit (</w:t>
      </w:r>
      <w:r w:rsidRPr="000D711A">
        <w:rPr>
          <w:kern w:val="36"/>
          <w:shd w:val="clear" w:color="auto" w:fill="EEF4F6"/>
        </w:rPr>
        <w:t>CDT</w:t>
      </w:r>
      <w:r>
        <w:rPr>
          <w:kern w:val="36"/>
          <w:shd w:val="clear" w:color="auto" w:fill="EEF4F6"/>
        </w:rPr>
        <w:t>)</w:t>
      </w:r>
      <w:bookmarkEnd w:id="12"/>
      <w:r w:rsidRPr="000D711A">
        <w:rPr>
          <w:kern w:val="36"/>
          <w:shd w:val="clear" w:color="auto" w:fill="EEF4F6"/>
        </w:rPr>
        <w:t xml:space="preserve"> </w:t>
      </w:r>
    </w:p>
    <w:p w:rsidR="00D62FEB" w:rsidRPr="004C6A08" w:rsidRDefault="00D62FEB" w:rsidP="00D62FEB">
      <w:pPr>
        <w:rPr>
          <w:rFonts w:ascii="Times New Roman" w:hAnsi="Times New Roman" w:cs="Times New Roman"/>
        </w:rPr>
      </w:pPr>
      <w:r w:rsidRPr="004C6A08">
        <w:rPr>
          <w:rFonts w:ascii="Times New Roman" w:hAnsi="Times New Roman" w:cs="Times New Roman"/>
        </w:rPr>
        <w:t>To compile the C/C++ portion</w:t>
      </w:r>
      <w:r w:rsidR="004C6A08">
        <w:rPr>
          <w:rFonts w:ascii="Times New Roman" w:hAnsi="Times New Roman" w:cs="Times New Roman"/>
        </w:rPr>
        <w:t xml:space="preserve"> of FastCV</w:t>
      </w:r>
      <w:r w:rsidRPr="004C6A08">
        <w:rPr>
          <w:rFonts w:ascii="Times New Roman" w:hAnsi="Times New Roman" w:cs="Times New Roman"/>
        </w:rPr>
        <w:t xml:space="preserve"> through Eclipse, not only android-ndk, we also need to install CDT. To install CDT, please go to Eclipse -&gt; Help -&gt; Install New Software -&gt; Add </w:t>
      </w:r>
    </w:p>
    <w:p w:rsidR="00D62FEB" w:rsidRPr="004C6A08" w:rsidRDefault="00D62FEB" w:rsidP="00D62FEB">
      <w:pPr>
        <w:rPr>
          <w:rFonts w:ascii="Times New Roman" w:hAnsi="Times New Roman" w:cs="Times New Roman"/>
        </w:rPr>
      </w:pPr>
      <w:r w:rsidRPr="004C6A08">
        <w:rPr>
          <w:rFonts w:ascii="Times New Roman" w:hAnsi="Times New Roman" w:cs="Times New Roman"/>
        </w:rPr>
        <w:t xml:space="preserve">Based on your Eclipse version (can be checked at Help -&gt; About Eclipse SDK or when Eclipse start), use </w:t>
      </w:r>
      <w:r w:rsidR="004C6A08">
        <w:rPr>
          <w:rFonts w:ascii="Times New Roman" w:hAnsi="Times New Roman" w:cs="Times New Roman"/>
        </w:rPr>
        <w:t xml:space="preserve">the appropriate </w:t>
      </w:r>
      <w:r w:rsidRPr="004C6A08">
        <w:rPr>
          <w:rFonts w:ascii="Times New Roman" w:hAnsi="Times New Roman" w:cs="Times New Roman"/>
        </w:rPr>
        <w:t>url</w:t>
      </w:r>
      <w:r w:rsidR="004C6A08">
        <w:rPr>
          <w:rFonts w:ascii="Times New Roman" w:hAnsi="Times New Roman" w:cs="Times New Roman"/>
        </w:rPr>
        <w:t xml:space="preserve"> listed below: </w:t>
      </w:r>
    </w:p>
    <w:p w:rsidR="00D62FEB" w:rsidRPr="004C6A08" w:rsidRDefault="00D62FEB" w:rsidP="00D62FEB">
      <w:pPr>
        <w:pStyle w:val="ListParagraph"/>
        <w:numPr>
          <w:ilvl w:val="0"/>
          <w:numId w:val="28"/>
        </w:numPr>
        <w:rPr>
          <w:rFonts w:ascii="Times New Roman" w:hAnsi="Times New Roman" w:cs="Times New Roman"/>
          <w:u w:val="single"/>
        </w:rPr>
      </w:pPr>
      <w:r w:rsidRPr="004C6A08">
        <w:rPr>
          <w:rFonts w:ascii="Times New Roman" w:hAnsi="Times New Roman" w:cs="Times New Roman"/>
        </w:rPr>
        <w:t>For Eclipse Galileo:</w:t>
      </w:r>
      <w:hyperlink r:id="rId45" w:history="1">
        <w:r w:rsidR="004C6A08" w:rsidRPr="004C6A08">
          <w:rPr>
            <w:rStyle w:val="Hyperlink"/>
            <w:rFonts w:ascii="Times New Roman" w:hAnsi="Times New Roman" w:cs="Times New Roman"/>
            <w:u w:val="single"/>
          </w:rPr>
          <w:t>http://download.eclipse.org/tools/cdt/releases/galileo/</w:t>
        </w:r>
      </w:hyperlink>
    </w:p>
    <w:p w:rsidR="00D62FEB" w:rsidRDefault="00D62FEB" w:rsidP="00D62FEB">
      <w:pPr>
        <w:pStyle w:val="ListParagraph"/>
        <w:numPr>
          <w:ilvl w:val="0"/>
          <w:numId w:val="28"/>
        </w:numPr>
        <w:rPr>
          <w:rFonts w:ascii="Times New Roman" w:hAnsi="Times New Roman" w:cs="Times New Roman"/>
        </w:rPr>
      </w:pPr>
      <w:r w:rsidRPr="004C6A08">
        <w:rPr>
          <w:rFonts w:ascii="Times New Roman" w:hAnsi="Times New Roman" w:cs="Times New Roman"/>
        </w:rPr>
        <w:t xml:space="preserve">For Eclipse Helios: </w:t>
      </w:r>
      <w:hyperlink r:id="rId46" w:history="1">
        <w:r w:rsidRPr="004C6A08">
          <w:rPr>
            <w:rStyle w:val="Hyperlink"/>
            <w:rFonts w:ascii="Times New Roman" w:hAnsi="Times New Roman" w:cs="Times New Roman"/>
          </w:rPr>
          <w:t>http://download.eclipse.org/tools/cdt/releases/helios/</w:t>
        </w:r>
      </w:hyperlink>
    </w:p>
    <w:p w:rsidR="00D62FEB" w:rsidRDefault="00D62FEB" w:rsidP="00D62FEB">
      <w:pPr>
        <w:rPr>
          <w:rFonts w:ascii="Times New Roman" w:eastAsia="Times New Roman" w:hAnsi="Times New Roman" w:cs="Times New Roman"/>
          <w:b/>
          <w:bCs/>
          <w:kern w:val="36"/>
          <w:sz w:val="48"/>
          <w:szCs w:val="48"/>
          <w:shd w:val="clear" w:color="auto" w:fill="EEF4F6"/>
        </w:rPr>
      </w:pPr>
      <w:r>
        <w:rPr>
          <w:noProof/>
        </w:rPr>
        <w:drawing>
          <wp:inline distT="0" distB="0" distL="0" distR="0">
            <wp:extent cx="4223341" cy="3959741"/>
            <wp:effectExtent l="19050" t="0" r="5759"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4231647" cy="3967529"/>
                    </a:xfrm>
                    <a:prstGeom prst="rect">
                      <a:avLst/>
                    </a:prstGeom>
                    <a:noFill/>
                    <a:ln w="9525">
                      <a:noFill/>
                      <a:miter lim="800000"/>
                      <a:headEnd/>
                      <a:tailEnd/>
                    </a:ln>
                  </pic:spPr>
                </pic:pic>
              </a:graphicData>
            </a:graphic>
          </wp:inline>
        </w:drawing>
      </w:r>
      <w:r>
        <w:rPr>
          <w:shd w:val="clear" w:color="auto" w:fill="EEF4F6"/>
        </w:rPr>
        <w:br w:type="page"/>
      </w:r>
    </w:p>
    <w:p w:rsidR="00D62FEB" w:rsidRDefault="00D62FEB" w:rsidP="00FF1F9D">
      <w:pPr>
        <w:pStyle w:val="Heading1"/>
        <w:rPr>
          <w:shd w:val="clear" w:color="auto" w:fill="EEF4F6"/>
        </w:rPr>
      </w:pPr>
      <w:bookmarkStart w:id="13" w:name="_Toc305852423"/>
      <w:r w:rsidRPr="000D711A">
        <w:rPr>
          <w:shd w:val="clear" w:color="auto" w:fill="EEF4F6"/>
        </w:rPr>
        <w:lastRenderedPageBreak/>
        <w:t>Step 2: Installing the FastCV SDK</w:t>
      </w:r>
      <w:bookmarkEnd w:id="13"/>
    </w:p>
    <w:p w:rsidR="009F3AC6" w:rsidRDefault="009F3AC6" w:rsidP="00FF1F9D">
      <w:pPr>
        <w:pStyle w:val="Heading2"/>
        <w:rPr>
          <w:shd w:val="clear" w:color="auto" w:fill="EEF4F6"/>
        </w:rPr>
      </w:pPr>
      <w:bookmarkStart w:id="14" w:name="_Toc305852424"/>
      <w:r>
        <w:rPr>
          <w:shd w:val="clear" w:color="auto" w:fill="EEF4F6"/>
        </w:rPr>
        <w:t>Download</w:t>
      </w:r>
      <w:bookmarkEnd w:id="14"/>
    </w:p>
    <w:p w:rsidR="009F3AC6" w:rsidRPr="009F3AC6" w:rsidRDefault="009F3AC6" w:rsidP="009F3AC6">
      <w:pPr>
        <w:pStyle w:val="NormalWeb"/>
        <w:spacing w:before="120" w:after="216" w:line="299" w:lineRule="atLeast"/>
        <w:rPr>
          <w:rFonts w:ascii="Times New Roman" w:hAnsi="Times New Roman"/>
          <w:color w:val="262626"/>
          <w:shd w:val="clear" w:color="auto" w:fill="EEF4F6"/>
        </w:rPr>
      </w:pPr>
      <w:r w:rsidRPr="009F3AC6">
        <w:rPr>
          <w:rFonts w:ascii="Times New Roman" w:hAnsi="Times New Roman"/>
          <w:color w:val="262626"/>
          <w:shd w:val="clear" w:color="auto" w:fill="EEF4F6"/>
        </w:rPr>
        <w:t>FastCV SDK is distributed through the</w:t>
      </w:r>
      <w:r w:rsidRPr="009F3AC6">
        <w:rPr>
          <w:rStyle w:val="apple-converted-space"/>
          <w:rFonts w:ascii="Times New Roman" w:hAnsi="Times New Roman"/>
          <w:color w:val="262626"/>
          <w:shd w:val="clear" w:color="auto" w:fill="EEF4F6"/>
        </w:rPr>
        <w:t> </w:t>
      </w:r>
      <w:hyperlink r:id="rId48" w:tgtFrame="_blank" w:history="1">
        <w:r w:rsidRPr="009F3AC6">
          <w:rPr>
            <w:rStyle w:val="Hyperlink"/>
            <w:rFonts w:ascii="Times New Roman" w:hAnsi="Times New Roman"/>
            <w:color w:val="535353"/>
            <w:shd w:val="clear" w:color="auto" w:fill="EEF4F6"/>
          </w:rPr>
          <w:t>Qualcomm Computer Vision (FastCV</w:t>
        </w:r>
        <w:r w:rsidRPr="009F3AC6">
          <w:rPr>
            <w:rStyle w:val="Hyperlink"/>
            <w:rFonts w:ascii="Times New Roman" w:hAnsi="Times New Roman"/>
            <w:color w:val="535353"/>
            <w:shd w:val="clear" w:color="auto" w:fill="EEF4F6"/>
            <w:vertAlign w:val="superscript"/>
          </w:rPr>
          <w:t>TM</w:t>
        </w:r>
        <w:r w:rsidRPr="009F3AC6">
          <w:rPr>
            <w:rStyle w:val="Hyperlink"/>
            <w:rFonts w:ascii="Times New Roman" w:hAnsi="Times New Roman"/>
            <w:color w:val="535353"/>
            <w:shd w:val="clear" w:color="auto" w:fill="EEF4F6"/>
          </w:rPr>
          <w:t xml:space="preserve">) Portal on Qualcomm’s Devloper Network site. </w:t>
        </w:r>
      </w:hyperlink>
      <w:r w:rsidRPr="009F3AC6">
        <w:rPr>
          <w:rFonts w:ascii="Times New Roman" w:hAnsi="Times New Roman"/>
          <w:color w:val="262626"/>
          <w:shd w:val="clear" w:color="auto" w:fill="EEF4F6"/>
        </w:rPr>
        <w:t>Follow the instructions below to access the installer.</w:t>
      </w:r>
    </w:p>
    <w:p w:rsidR="009F3AC6" w:rsidRPr="009F3AC6" w:rsidRDefault="009F3AC6" w:rsidP="009F3AC6">
      <w:pPr>
        <w:pStyle w:val="NormalWeb"/>
        <w:spacing w:before="120" w:after="216" w:line="299" w:lineRule="atLeast"/>
        <w:rPr>
          <w:rFonts w:ascii="Times New Roman" w:hAnsi="Times New Roman"/>
          <w:color w:val="262626"/>
          <w:shd w:val="clear" w:color="auto" w:fill="EEF4F6"/>
        </w:rPr>
      </w:pPr>
      <w:r w:rsidRPr="009F3AC6">
        <w:rPr>
          <w:rStyle w:val="Strong"/>
          <w:rFonts w:ascii="Times New Roman" w:hAnsi="Times New Roman"/>
          <w:color w:val="262626"/>
          <w:shd w:val="clear" w:color="auto" w:fill="EEF4F6"/>
        </w:rPr>
        <w:t>NOTE</w:t>
      </w:r>
      <w:r w:rsidRPr="009F3AC6">
        <w:rPr>
          <w:rFonts w:ascii="Times New Roman" w:hAnsi="Times New Roman"/>
          <w:color w:val="262626"/>
          <w:shd w:val="clear" w:color="auto" w:fill="EEF4F6"/>
        </w:rPr>
        <w:t>: Although we distribute installers for the platforms listed below, support for FastCV SDK development is limited to the Win 7 32/64 bit platform.</w:t>
      </w:r>
    </w:p>
    <w:p w:rsidR="009F3AC6" w:rsidRDefault="009F3AC6" w:rsidP="00FF1F9D">
      <w:pPr>
        <w:pStyle w:val="Heading3"/>
        <w:rPr>
          <w:shd w:val="clear" w:color="auto" w:fill="EEF4F6"/>
        </w:rPr>
      </w:pPr>
      <w:bookmarkStart w:id="15" w:name="_Toc305852425"/>
      <w:r>
        <w:rPr>
          <w:shd w:val="clear" w:color="auto" w:fill="EEF4F6"/>
        </w:rPr>
        <w:t>Windows</w:t>
      </w:r>
      <w:bookmarkEnd w:id="15"/>
    </w:p>
    <w:p w:rsidR="009F3AC6" w:rsidRPr="009F3AC6" w:rsidRDefault="009F3AC6" w:rsidP="009F3AC6">
      <w:pPr>
        <w:pStyle w:val="NormalWeb"/>
        <w:spacing w:before="120" w:after="216" w:line="299" w:lineRule="atLeast"/>
        <w:rPr>
          <w:rFonts w:ascii="Times New Roman" w:hAnsi="Times New Roman"/>
          <w:color w:val="262626"/>
          <w:shd w:val="clear" w:color="auto" w:fill="EEF4F6"/>
        </w:rPr>
      </w:pPr>
      <w:r w:rsidRPr="009F3AC6">
        <w:rPr>
          <w:rFonts w:ascii="Times New Roman" w:hAnsi="Times New Roman"/>
          <w:color w:val="262626"/>
          <w:shd w:val="clear" w:color="auto" w:fill="EEF4F6"/>
        </w:rPr>
        <w:t xml:space="preserve">Although we recommend that you develop on Windows 7 32/64bit or Windows XP, the </w:t>
      </w:r>
      <w:r w:rsidR="0011525A">
        <w:rPr>
          <w:rFonts w:ascii="Times New Roman" w:hAnsi="Times New Roman"/>
          <w:color w:val="262626"/>
          <w:shd w:val="clear" w:color="auto" w:fill="EEF4F6"/>
        </w:rPr>
        <w:t xml:space="preserve">FastCV </w:t>
      </w:r>
      <w:r w:rsidRPr="009F3AC6">
        <w:rPr>
          <w:rFonts w:ascii="Times New Roman" w:hAnsi="Times New Roman"/>
          <w:color w:val="262626"/>
          <w:shd w:val="clear" w:color="auto" w:fill="EEF4F6"/>
        </w:rPr>
        <w:t>SDK has also been successfully run on Windows XP 64bit environments. However, we currently do not offer specific support for this platforms.</w:t>
      </w:r>
    </w:p>
    <w:p w:rsidR="009F3AC6" w:rsidRPr="009F3AC6" w:rsidRDefault="009F3AC6" w:rsidP="009F3AC6">
      <w:pPr>
        <w:numPr>
          <w:ilvl w:val="0"/>
          <w:numId w:val="34"/>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Download installer EXE-file from the</w:t>
      </w:r>
      <w:r w:rsidRPr="009F3AC6">
        <w:rPr>
          <w:rStyle w:val="apple-converted-space"/>
          <w:rFonts w:ascii="Times New Roman" w:hAnsi="Times New Roman" w:cs="Times New Roman"/>
          <w:color w:val="262626"/>
          <w:shd w:val="clear" w:color="auto" w:fill="EEF4F6"/>
        </w:rPr>
        <w:t> </w:t>
      </w:r>
      <w:r w:rsidRPr="009F3AC6">
        <w:rPr>
          <w:rStyle w:val="download-sdk"/>
          <w:rFonts w:ascii="Times New Roman" w:hAnsi="Times New Roman" w:cs="Times New Roman"/>
          <w:color w:val="262626"/>
          <w:shd w:val="clear" w:color="auto" w:fill="EEF4F6"/>
        </w:rPr>
        <w:t>Downloads</w:t>
      </w:r>
      <w:r w:rsidRPr="009F3AC6">
        <w:rPr>
          <w:rStyle w:val="apple-converted-space"/>
          <w:rFonts w:ascii="Times New Roman" w:hAnsi="Times New Roman" w:cs="Times New Roman"/>
          <w:color w:val="262626"/>
          <w:shd w:val="clear" w:color="auto" w:fill="EEF4F6"/>
        </w:rPr>
        <w:t> </w:t>
      </w:r>
      <w:r w:rsidRPr="009F3AC6">
        <w:rPr>
          <w:rFonts w:ascii="Times New Roman" w:hAnsi="Times New Roman" w:cs="Times New Roman"/>
          <w:color w:val="262626"/>
          <w:shd w:val="clear" w:color="auto" w:fill="EEF4F6"/>
        </w:rPr>
        <w:t>page.</w:t>
      </w:r>
    </w:p>
    <w:p w:rsidR="009F3AC6" w:rsidRPr="009F3AC6" w:rsidRDefault="009F3AC6" w:rsidP="009F3AC6">
      <w:pPr>
        <w:numPr>
          <w:ilvl w:val="0"/>
          <w:numId w:val="34"/>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Run installer</w:t>
      </w:r>
    </w:p>
    <w:p w:rsidR="009F3AC6" w:rsidRDefault="009F3AC6" w:rsidP="00FF1F9D">
      <w:pPr>
        <w:pStyle w:val="Heading3"/>
        <w:rPr>
          <w:shd w:val="clear" w:color="auto" w:fill="EEF4F6"/>
        </w:rPr>
      </w:pPr>
      <w:bookmarkStart w:id="16" w:name="_Toc305852426"/>
      <w:r>
        <w:rPr>
          <w:shd w:val="clear" w:color="auto" w:fill="EEF4F6"/>
        </w:rPr>
        <w:t>Mac OS X</w:t>
      </w:r>
      <w:bookmarkEnd w:id="16"/>
    </w:p>
    <w:p w:rsidR="009F3AC6" w:rsidRPr="009F3AC6" w:rsidRDefault="009F3AC6" w:rsidP="009F3AC6">
      <w:pPr>
        <w:pStyle w:val="NormalWeb"/>
        <w:spacing w:before="120" w:after="216" w:line="299" w:lineRule="atLeast"/>
        <w:rPr>
          <w:rFonts w:ascii="Times New Roman" w:hAnsi="Times New Roman"/>
          <w:color w:val="262626"/>
          <w:shd w:val="clear" w:color="auto" w:fill="EEF4F6"/>
        </w:rPr>
      </w:pPr>
      <w:r w:rsidRPr="009F3AC6">
        <w:rPr>
          <w:rFonts w:ascii="Times New Roman" w:hAnsi="Times New Roman"/>
          <w:color w:val="262626"/>
          <w:shd w:val="clear" w:color="auto" w:fill="EEF4F6"/>
        </w:rPr>
        <w:t>Installation has been tested on Mac OS X 10.6.</w:t>
      </w:r>
    </w:p>
    <w:p w:rsidR="009F3AC6" w:rsidRPr="009F3AC6" w:rsidRDefault="009F3AC6" w:rsidP="009F3AC6">
      <w:pPr>
        <w:numPr>
          <w:ilvl w:val="0"/>
          <w:numId w:val="35"/>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Download archive file from the</w:t>
      </w:r>
      <w:r w:rsidRPr="009F3AC6">
        <w:rPr>
          <w:rStyle w:val="apple-converted-space"/>
          <w:rFonts w:ascii="Times New Roman" w:hAnsi="Times New Roman" w:cs="Times New Roman"/>
          <w:color w:val="262626"/>
          <w:shd w:val="clear" w:color="auto" w:fill="EEF4F6"/>
        </w:rPr>
        <w:t> </w:t>
      </w:r>
      <w:r w:rsidRPr="009F3AC6">
        <w:rPr>
          <w:rStyle w:val="download-sdk"/>
          <w:rFonts w:ascii="Times New Roman" w:hAnsi="Times New Roman" w:cs="Times New Roman"/>
          <w:color w:val="262626"/>
          <w:shd w:val="clear" w:color="auto" w:fill="EEF4F6"/>
        </w:rPr>
        <w:t>Downloads</w:t>
      </w:r>
      <w:r w:rsidRPr="009F3AC6">
        <w:rPr>
          <w:rStyle w:val="apple-converted-space"/>
          <w:rFonts w:ascii="Times New Roman" w:hAnsi="Times New Roman" w:cs="Times New Roman"/>
          <w:color w:val="262626"/>
          <w:shd w:val="clear" w:color="auto" w:fill="EEF4F6"/>
        </w:rPr>
        <w:t> </w:t>
      </w:r>
      <w:r w:rsidRPr="009F3AC6">
        <w:rPr>
          <w:rFonts w:ascii="Times New Roman" w:hAnsi="Times New Roman" w:cs="Times New Roman"/>
          <w:color w:val="262626"/>
          <w:shd w:val="clear" w:color="auto" w:fill="EEF4F6"/>
        </w:rPr>
        <w:t>page.</w:t>
      </w:r>
    </w:p>
    <w:p w:rsidR="009F3AC6" w:rsidRPr="009F3AC6" w:rsidRDefault="009F3AC6" w:rsidP="009F3AC6">
      <w:pPr>
        <w:numPr>
          <w:ilvl w:val="0"/>
          <w:numId w:val="35"/>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Unarchive and run installer</w:t>
      </w:r>
    </w:p>
    <w:p w:rsidR="009F3AC6" w:rsidRDefault="009F3AC6" w:rsidP="00FF1F9D">
      <w:pPr>
        <w:pStyle w:val="Heading3"/>
        <w:rPr>
          <w:shd w:val="clear" w:color="auto" w:fill="EEF4F6"/>
        </w:rPr>
      </w:pPr>
      <w:bookmarkStart w:id="17" w:name="_Toc305852427"/>
      <w:r>
        <w:rPr>
          <w:shd w:val="clear" w:color="auto" w:fill="EEF4F6"/>
        </w:rPr>
        <w:t>Linux</w:t>
      </w:r>
      <w:bookmarkEnd w:id="17"/>
    </w:p>
    <w:p w:rsidR="009F3AC6" w:rsidRPr="009F3AC6" w:rsidRDefault="009F3AC6" w:rsidP="009F3AC6">
      <w:pPr>
        <w:pStyle w:val="NormalWeb"/>
        <w:spacing w:before="120" w:after="216" w:line="299" w:lineRule="atLeast"/>
        <w:rPr>
          <w:rFonts w:ascii="Times New Roman" w:hAnsi="Times New Roman"/>
          <w:color w:val="262626"/>
          <w:shd w:val="clear" w:color="auto" w:fill="EEF4F6"/>
        </w:rPr>
      </w:pPr>
      <w:r w:rsidRPr="009F3AC6">
        <w:rPr>
          <w:rFonts w:ascii="Times New Roman" w:hAnsi="Times New Roman"/>
          <w:color w:val="262626"/>
          <w:shd w:val="clear" w:color="auto" w:fill="EEF4F6"/>
        </w:rPr>
        <w:t>Installation has been tested on Ubuntu 10.10.</w:t>
      </w:r>
    </w:p>
    <w:p w:rsidR="009F3AC6" w:rsidRPr="009F3AC6" w:rsidRDefault="009F3AC6" w:rsidP="009F3AC6">
      <w:pPr>
        <w:numPr>
          <w:ilvl w:val="0"/>
          <w:numId w:val="36"/>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Requires JVM to be installed</w:t>
      </w:r>
    </w:p>
    <w:p w:rsidR="009F3AC6" w:rsidRPr="009F3AC6" w:rsidRDefault="009F3AC6" w:rsidP="009F3AC6">
      <w:pPr>
        <w:numPr>
          <w:ilvl w:val="0"/>
          <w:numId w:val="36"/>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Download the installer file from the</w:t>
      </w:r>
      <w:r w:rsidRPr="009F3AC6">
        <w:rPr>
          <w:rStyle w:val="apple-converted-space"/>
          <w:rFonts w:ascii="Times New Roman" w:hAnsi="Times New Roman" w:cs="Times New Roman"/>
          <w:color w:val="262626"/>
          <w:shd w:val="clear" w:color="auto" w:fill="EEF4F6"/>
        </w:rPr>
        <w:t> </w:t>
      </w:r>
      <w:r w:rsidRPr="009F3AC6">
        <w:rPr>
          <w:rStyle w:val="download-sdk"/>
          <w:rFonts w:ascii="Times New Roman" w:hAnsi="Times New Roman" w:cs="Times New Roman"/>
          <w:color w:val="262626"/>
          <w:shd w:val="clear" w:color="auto" w:fill="EEF4F6"/>
        </w:rPr>
        <w:t>Downloads</w:t>
      </w:r>
      <w:r w:rsidRPr="009F3AC6">
        <w:rPr>
          <w:rStyle w:val="apple-converted-space"/>
          <w:rFonts w:ascii="Times New Roman" w:hAnsi="Times New Roman" w:cs="Times New Roman"/>
          <w:color w:val="262626"/>
          <w:shd w:val="clear" w:color="auto" w:fill="EEF4F6"/>
        </w:rPr>
        <w:t> </w:t>
      </w:r>
      <w:r w:rsidRPr="009F3AC6">
        <w:rPr>
          <w:rFonts w:ascii="Times New Roman" w:hAnsi="Times New Roman" w:cs="Times New Roman"/>
          <w:color w:val="262626"/>
          <w:shd w:val="clear" w:color="auto" w:fill="EEF4F6"/>
        </w:rPr>
        <w:t>page.</w:t>
      </w:r>
    </w:p>
    <w:p w:rsidR="009F3AC6" w:rsidRPr="009F3AC6" w:rsidRDefault="009F3AC6" w:rsidP="009F3AC6">
      <w:pPr>
        <w:numPr>
          <w:ilvl w:val="0"/>
          <w:numId w:val="36"/>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Open terminal window and change directory to the installer file location</w:t>
      </w:r>
    </w:p>
    <w:p w:rsidR="009F3AC6" w:rsidRPr="009F3AC6" w:rsidRDefault="009F3AC6" w:rsidP="009F3AC6">
      <w:pPr>
        <w:numPr>
          <w:ilvl w:val="0"/>
          <w:numId w:val="36"/>
        </w:numPr>
        <w:spacing w:before="100" w:beforeAutospacing="1" w:after="100" w:afterAutospacing="1" w:line="299"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Execute the installer file on the command line </w:t>
      </w:r>
    </w:p>
    <w:p w:rsidR="00D62FEB" w:rsidRDefault="00D62FEB" w:rsidP="00FF1F9D">
      <w:pPr>
        <w:pStyle w:val="Heading2"/>
        <w:rPr>
          <w:shd w:val="clear" w:color="auto" w:fill="EEF4F6"/>
        </w:rPr>
      </w:pPr>
      <w:bookmarkStart w:id="18" w:name="_Toc305852428"/>
      <w:r>
        <w:rPr>
          <w:shd w:val="clear" w:color="auto" w:fill="EEF4F6"/>
        </w:rPr>
        <w:t>Clean Installation</w:t>
      </w:r>
      <w:bookmarkEnd w:id="18"/>
    </w:p>
    <w:p w:rsidR="00D62FEB" w:rsidRPr="009F3AC6" w:rsidRDefault="00D62FEB" w:rsidP="00D62FEB">
      <w:pPr>
        <w:pStyle w:val="NormalWeb"/>
        <w:spacing w:before="120" w:after="216" w:line="240" w:lineRule="atLeast"/>
        <w:rPr>
          <w:rFonts w:ascii="Times New Roman" w:hAnsi="Times New Roman"/>
          <w:color w:val="262626"/>
          <w:szCs w:val="22"/>
          <w:shd w:val="clear" w:color="auto" w:fill="EEF4F6"/>
        </w:rPr>
      </w:pPr>
      <w:r w:rsidRPr="009F3AC6">
        <w:rPr>
          <w:rFonts w:ascii="Times New Roman" w:hAnsi="Times New Roman"/>
          <w:color w:val="262626"/>
          <w:szCs w:val="22"/>
          <w:shd w:val="clear" w:color="auto" w:fill="EEF4F6"/>
        </w:rPr>
        <w:t>To start developing with the FastCV</w:t>
      </w:r>
      <w:r w:rsidR="00FF1F9D">
        <w:rPr>
          <w:rFonts w:ascii="Times New Roman" w:hAnsi="Times New Roman"/>
          <w:color w:val="262626"/>
          <w:szCs w:val="22"/>
          <w:shd w:val="clear" w:color="auto" w:fill="EEF4F6"/>
        </w:rPr>
        <w:t xml:space="preserve"> SDK you will need to:</w:t>
      </w:r>
    </w:p>
    <w:p w:rsidR="00FF1F9D" w:rsidRDefault="00D62FEB" w:rsidP="00D62FEB">
      <w:pPr>
        <w:numPr>
          <w:ilvl w:val="0"/>
          <w:numId w:val="25"/>
        </w:numPr>
        <w:spacing w:before="100" w:beforeAutospacing="1" w:after="100" w:afterAutospacing="1" w:line="240" w:lineRule="atLeast"/>
        <w:rPr>
          <w:rFonts w:ascii="Times New Roman" w:hAnsi="Times New Roman" w:cs="Times New Roman"/>
          <w:color w:val="262626"/>
          <w:shd w:val="clear" w:color="auto" w:fill="EEF4F6"/>
        </w:rPr>
      </w:pPr>
      <w:r w:rsidRPr="009F3AC6">
        <w:rPr>
          <w:rFonts w:ascii="Times New Roman" w:hAnsi="Times New Roman" w:cs="Times New Roman"/>
          <w:color w:val="262626"/>
          <w:shd w:val="clear" w:color="auto" w:fill="EEF4F6"/>
        </w:rPr>
        <w:t xml:space="preserve">Download </w:t>
      </w:r>
      <w:r w:rsidR="00FF1F9D">
        <w:rPr>
          <w:rFonts w:ascii="Times New Roman" w:hAnsi="Times New Roman" w:cs="Times New Roman"/>
          <w:color w:val="262626"/>
          <w:shd w:val="clear" w:color="auto" w:fill="EEF4F6"/>
        </w:rPr>
        <w:t>the install package from fstcv.qualcomm.com/download</w:t>
      </w:r>
    </w:p>
    <w:p w:rsidR="00FF1F9D" w:rsidRDefault="00FF1F9D" w:rsidP="00D62FEB">
      <w:pPr>
        <w:numPr>
          <w:ilvl w:val="0"/>
          <w:numId w:val="25"/>
        </w:numPr>
        <w:spacing w:before="100" w:beforeAutospacing="1" w:after="100" w:afterAutospacing="1" w:line="240" w:lineRule="atLeast"/>
        <w:rPr>
          <w:rFonts w:ascii="Times New Roman" w:hAnsi="Times New Roman" w:cs="Times New Roman"/>
          <w:color w:val="262626"/>
          <w:shd w:val="clear" w:color="auto" w:fill="EEF4F6"/>
        </w:rPr>
      </w:pPr>
      <w:r>
        <w:rPr>
          <w:rFonts w:ascii="Times New Roman" w:hAnsi="Times New Roman" w:cs="Times New Roman"/>
          <w:color w:val="262626"/>
          <w:shd w:val="clear" w:color="auto" w:fill="EEF4F6"/>
        </w:rPr>
        <w:t>Accept the license agreement</w:t>
      </w:r>
    </w:p>
    <w:p w:rsidR="00FF1F9D" w:rsidRDefault="00FF1F9D" w:rsidP="00D62FEB">
      <w:pPr>
        <w:numPr>
          <w:ilvl w:val="0"/>
          <w:numId w:val="25"/>
        </w:numPr>
        <w:spacing w:before="100" w:beforeAutospacing="1" w:after="100" w:afterAutospacing="1" w:line="240" w:lineRule="atLeast"/>
        <w:rPr>
          <w:rFonts w:ascii="Times New Roman" w:hAnsi="Times New Roman" w:cs="Times New Roman"/>
          <w:color w:val="262626"/>
          <w:shd w:val="clear" w:color="auto" w:fill="EEF4F6"/>
        </w:rPr>
      </w:pPr>
      <w:r>
        <w:rPr>
          <w:rFonts w:ascii="Times New Roman" w:hAnsi="Times New Roman" w:cs="Times New Roman"/>
          <w:color w:val="262626"/>
          <w:shd w:val="clear" w:color="auto" w:fill="EEF4F6"/>
        </w:rPr>
        <w:t>The installer will ask you which directory you wish to install the FastCV zip file.</w:t>
      </w:r>
    </w:p>
    <w:p w:rsidR="00D62FEB" w:rsidRDefault="00FF1F9D" w:rsidP="00D62FEB">
      <w:pPr>
        <w:numPr>
          <w:ilvl w:val="0"/>
          <w:numId w:val="25"/>
        </w:numPr>
        <w:spacing w:before="100" w:beforeAutospacing="1" w:after="100" w:afterAutospacing="1" w:line="240" w:lineRule="atLeast"/>
        <w:rPr>
          <w:rStyle w:val="HTMLCode"/>
          <w:rFonts w:ascii="Times New Roman" w:hAnsi="Times New Roman" w:cs="Times New Roman"/>
          <w:color w:val="262626"/>
          <w:sz w:val="22"/>
          <w:szCs w:val="22"/>
          <w:shd w:val="clear" w:color="auto" w:fill="EEF4F6"/>
        </w:rPr>
      </w:pPr>
      <w:r>
        <w:rPr>
          <w:rFonts w:ascii="Times New Roman" w:hAnsi="Times New Roman" w:cs="Times New Roman"/>
          <w:color w:val="262626"/>
          <w:shd w:val="clear" w:color="auto" w:fill="EEF4F6"/>
        </w:rPr>
        <w:t xml:space="preserve">Install the </w:t>
      </w:r>
      <w:r w:rsidR="00D62FEB" w:rsidRPr="009F3AC6">
        <w:rPr>
          <w:rFonts w:ascii="Times New Roman" w:hAnsi="Times New Roman" w:cs="Times New Roman"/>
          <w:color w:val="262626"/>
          <w:shd w:val="clear" w:color="auto" w:fill="EEF4F6"/>
        </w:rPr>
        <w:t xml:space="preserve">FastCV-SDK </w:t>
      </w:r>
      <w:r>
        <w:rPr>
          <w:rFonts w:ascii="Times New Roman" w:hAnsi="Times New Roman" w:cs="Times New Roman"/>
          <w:color w:val="262626"/>
          <w:shd w:val="clear" w:color="auto" w:fill="EEF4F6"/>
        </w:rPr>
        <w:t>in your</w:t>
      </w:r>
      <w:r w:rsidR="00D62FEB" w:rsidRPr="009F3AC6">
        <w:rPr>
          <w:rStyle w:val="apple-converted-space"/>
          <w:rFonts w:ascii="Times New Roman" w:hAnsi="Times New Roman" w:cs="Times New Roman"/>
          <w:color w:val="262626"/>
          <w:shd w:val="clear" w:color="auto" w:fill="EEF4F6"/>
        </w:rPr>
        <w:t> </w:t>
      </w:r>
      <w:r w:rsidR="00B8026A">
        <w:rPr>
          <w:rStyle w:val="apple-converted-space"/>
          <w:rFonts w:ascii="Times New Roman" w:hAnsi="Times New Roman" w:cs="Times New Roman"/>
          <w:color w:val="262626"/>
          <w:shd w:val="clear" w:color="auto" w:fill="EEF4F6"/>
        </w:rPr>
        <w:t xml:space="preserve"> </w:t>
      </w:r>
      <w:r w:rsidR="00D62FEB" w:rsidRPr="009F3AC6">
        <w:rPr>
          <w:rStyle w:val="HTMLCode"/>
          <w:rFonts w:ascii="Times New Roman" w:hAnsi="Times New Roman" w:cs="Times New Roman"/>
          <w:color w:val="262626"/>
          <w:sz w:val="22"/>
          <w:szCs w:val="22"/>
          <w:shd w:val="clear" w:color="auto" w:fill="EEF4F6"/>
        </w:rPr>
        <w:t>&lt;DEVELOPMENT_ROOT&gt;</w:t>
      </w:r>
    </w:p>
    <w:p w:rsidR="00FF1F9D" w:rsidRDefault="00FF1F9D" w:rsidP="00FF1F9D">
      <w:pPr>
        <w:numPr>
          <w:ilvl w:val="0"/>
          <w:numId w:val="25"/>
        </w:numPr>
        <w:spacing w:before="100" w:beforeAutospacing="1" w:after="100" w:afterAutospacing="1" w:line="240" w:lineRule="atLeast"/>
        <w:rPr>
          <w:rFonts w:ascii="Times New Roman" w:hAnsi="Times New Roman" w:cs="Times New Roman"/>
          <w:i/>
          <w:color w:val="262626"/>
          <w:shd w:val="clear" w:color="auto" w:fill="EEF4F6"/>
        </w:rPr>
      </w:pPr>
      <w:r w:rsidRPr="00FF1F9D">
        <w:rPr>
          <w:rFonts w:ascii="Times New Roman" w:hAnsi="Times New Roman" w:cs="Times New Roman"/>
          <w:b/>
          <w:color w:val="262626"/>
          <w:u w:val="single"/>
          <w:shd w:val="clear" w:color="auto" w:fill="EEF4F6"/>
        </w:rPr>
        <w:t>Note:</w:t>
      </w:r>
      <w:r>
        <w:rPr>
          <w:rFonts w:ascii="Times New Roman" w:hAnsi="Times New Roman" w:cs="Times New Roman"/>
          <w:color w:val="262626"/>
          <w:shd w:val="clear" w:color="auto" w:fill="EEF4F6"/>
        </w:rPr>
        <w:t xml:space="preserve"> </w:t>
      </w:r>
      <w:r w:rsidRPr="00FF1F9D">
        <w:rPr>
          <w:rFonts w:ascii="Times New Roman" w:hAnsi="Times New Roman" w:cs="Times New Roman"/>
          <w:i/>
          <w:color w:val="262626"/>
          <w:shd w:val="clear" w:color="auto" w:fill="EEF4F6"/>
        </w:rPr>
        <w:t>In section 3: Setting up the Development Environment &lt;DEVELOPMENT_ROOT&gt; = C:/Program Files/Development</w:t>
      </w:r>
      <w:r>
        <w:rPr>
          <w:rFonts w:ascii="Times New Roman" w:hAnsi="Times New Roman" w:cs="Times New Roman"/>
          <w:i/>
          <w:color w:val="262626"/>
          <w:shd w:val="clear" w:color="auto" w:fill="EEF4F6"/>
        </w:rPr>
        <w:t>.</w:t>
      </w:r>
    </w:p>
    <w:p w:rsidR="00FF1F9D" w:rsidRPr="00FF1F9D" w:rsidRDefault="00FF1F9D" w:rsidP="00FF1F9D">
      <w:pPr>
        <w:numPr>
          <w:ilvl w:val="0"/>
          <w:numId w:val="25"/>
        </w:numPr>
        <w:spacing w:before="100" w:beforeAutospacing="1" w:after="100" w:afterAutospacing="1" w:line="240" w:lineRule="atLeast"/>
        <w:rPr>
          <w:rFonts w:ascii="Times New Roman" w:hAnsi="Times New Roman" w:cs="Times New Roman"/>
          <w:i/>
          <w:color w:val="262626"/>
          <w:shd w:val="clear" w:color="auto" w:fill="EEF4F6"/>
        </w:rPr>
      </w:pPr>
      <w:r w:rsidRPr="009F3AC6">
        <w:rPr>
          <w:rFonts w:ascii="Times New Roman" w:hAnsi="Times New Roman" w:cs="Times New Roman"/>
          <w:color w:val="262626"/>
          <w:shd w:val="clear" w:color="auto" w:fill="EEF4F6"/>
        </w:rPr>
        <w:lastRenderedPageBreak/>
        <w:t xml:space="preserve">Following the recommended installation location the development environment should  result in the </w:t>
      </w:r>
      <w:r>
        <w:rPr>
          <w:rFonts w:ascii="Times New Roman" w:hAnsi="Times New Roman" w:cs="Times New Roman"/>
          <w:color w:val="262626"/>
          <w:shd w:val="clear" w:color="auto" w:fill="EEF4F6"/>
        </w:rPr>
        <w:t xml:space="preserve">&lt;DEVELOPMENT_ROOT&gt; directory </w:t>
      </w:r>
      <w:r w:rsidRPr="009F3AC6">
        <w:rPr>
          <w:rFonts w:ascii="Times New Roman" w:hAnsi="Times New Roman" w:cs="Times New Roman"/>
          <w:color w:val="262626"/>
          <w:shd w:val="clear" w:color="auto" w:fill="EEF4F6"/>
        </w:rPr>
        <w:t xml:space="preserve">structure </w:t>
      </w:r>
      <w:r>
        <w:rPr>
          <w:rFonts w:ascii="Times New Roman" w:hAnsi="Times New Roman" w:cs="Times New Roman"/>
          <w:color w:val="262626"/>
          <w:shd w:val="clear" w:color="auto" w:fill="EEF4F6"/>
        </w:rPr>
        <w:t xml:space="preserve">list </w:t>
      </w:r>
      <w:r w:rsidRPr="009F3AC6">
        <w:rPr>
          <w:rFonts w:ascii="Times New Roman" w:hAnsi="Times New Roman" w:cs="Times New Roman"/>
          <w:color w:val="262626"/>
          <w:shd w:val="clear" w:color="auto" w:fill="EEF4F6"/>
        </w:rPr>
        <w:t>below. Here xx-yy-zz and xx.yy.zz stand for the version number of the FastCV SDK.</w:t>
      </w:r>
    </w:p>
    <w:p w:rsidR="00FF1F9D" w:rsidRDefault="00FF1F9D" w:rsidP="00D62FEB">
      <w:pPr>
        <w:pStyle w:val="NormalWeb"/>
        <w:spacing w:before="120" w:after="216" w:line="240" w:lineRule="atLeast"/>
        <w:rPr>
          <w:rFonts w:ascii="Times New Roman" w:hAnsi="Times New Roman"/>
          <w:color w:val="262626"/>
          <w:szCs w:val="22"/>
          <w:shd w:val="clear" w:color="auto" w:fill="EEF4F6"/>
        </w:rPr>
      </w:pPr>
      <w:r>
        <w:rPr>
          <w:rFonts w:ascii="Times New Roman" w:hAnsi="Times New Roman"/>
          <w:color w:val="262626"/>
          <w:szCs w:val="22"/>
          <w:shd w:val="clear" w:color="auto" w:fill="EEF4F6"/>
        </w:rPr>
        <w:t>&lt;DEVELOPMENT_ROOT&gt;</w:t>
      </w:r>
    </w:p>
    <w:p w:rsidR="00FF1F9D" w:rsidRDefault="00FF1F9D" w:rsidP="00D62FEB">
      <w:pPr>
        <w:pStyle w:val="NormalWeb"/>
        <w:spacing w:before="120" w:after="216" w:line="240" w:lineRule="atLeast"/>
        <w:rPr>
          <w:rFonts w:ascii="Times New Roman" w:hAnsi="Times New Roman"/>
          <w:color w:val="262626"/>
          <w:szCs w:val="22"/>
          <w:shd w:val="clear" w:color="auto" w:fill="EEF4F6"/>
        </w:rPr>
      </w:pPr>
      <w:r>
        <w:rPr>
          <w:rFonts w:ascii="Times New Roman" w:hAnsi="Times New Roman"/>
          <w:color w:val="262626"/>
          <w:szCs w:val="22"/>
          <w:shd w:val="clear" w:color="auto" w:fill="EEF4F6"/>
        </w:rPr>
        <w:tab/>
        <w:t>Android-ndk-r6\</w:t>
      </w:r>
    </w:p>
    <w:p w:rsidR="00FF1F9D" w:rsidRDefault="00FF1F9D" w:rsidP="00D62FEB">
      <w:pPr>
        <w:pStyle w:val="NormalWeb"/>
        <w:spacing w:before="120" w:after="216" w:line="240" w:lineRule="atLeast"/>
        <w:rPr>
          <w:rFonts w:ascii="Times New Roman" w:hAnsi="Times New Roman"/>
          <w:color w:val="262626"/>
          <w:szCs w:val="22"/>
          <w:shd w:val="clear" w:color="auto" w:fill="EEF4F6"/>
        </w:rPr>
      </w:pPr>
      <w:r>
        <w:rPr>
          <w:rFonts w:ascii="Times New Roman" w:hAnsi="Times New Roman"/>
          <w:color w:val="262626"/>
          <w:szCs w:val="22"/>
          <w:shd w:val="clear" w:color="auto" w:fill="EEF4F6"/>
        </w:rPr>
        <w:tab/>
        <w:t>Android-sdk-windows\</w:t>
      </w:r>
    </w:p>
    <w:p w:rsidR="00FF1F9D" w:rsidRPr="00FF1F9D" w:rsidRDefault="00FF1F9D" w:rsidP="00D62FEB">
      <w:pPr>
        <w:pStyle w:val="NormalWeb"/>
        <w:spacing w:before="120" w:after="216" w:line="240" w:lineRule="atLeast"/>
        <w:rPr>
          <w:rFonts w:ascii="Times New Roman" w:hAnsi="Times New Roman"/>
          <w:color w:val="262626"/>
          <w:szCs w:val="22"/>
          <w:shd w:val="clear" w:color="auto" w:fill="EEF4F6"/>
        </w:rPr>
      </w:pPr>
      <w:r>
        <w:rPr>
          <w:rFonts w:ascii="Times New Roman" w:hAnsi="Times New Roman"/>
          <w:color w:val="262626"/>
          <w:szCs w:val="22"/>
          <w:shd w:val="clear" w:color="auto" w:fill="EEF4F6"/>
        </w:rPr>
        <w:tab/>
      </w:r>
      <w:r w:rsidRPr="00FF1F9D">
        <w:rPr>
          <w:rFonts w:ascii="Times New Roman" w:hAnsi="Times New Roman"/>
          <w:color w:val="262626"/>
          <w:szCs w:val="22"/>
          <w:shd w:val="clear" w:color="auto" w:fill="EEF4F6"/>
        </w:rPr>
        <w:t>Fastcv-android-xx-yy-zz\</w:t>
      </w:r>
      <w:r w:rsidRPr="00FF1F9D">
        <w:rPr>
          <w:rFonts w:ascii="Times New Roman" w:hAnsi="Times New Roman"/>
          <w:color w:val="262626"/>
          <w:szCs w:val="22"/>
          <w:shd w:val="clear" w:color="auto" w:fill="EEF4F6"/>
        </w:rPr>
        <w:tab/>
      </w:r>
    </w:p>
    <w:p w:rsidR="00FF1F9D" w:rsidRDefault="00FF1F9D"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ab/>
      </w:r>
      <w:r w:rsidRPr="00FF1F9D">
        <w:rPr>
          <w:rFonts w:ascii="Times New Roman" w:hAnsi="Times New Roman"/>
          <w:color w:val="262626"/>
          <w:szCs w:val="22"/>
          <w:shd w:val="clear" w:color="auto" w:fill="EEF4F6"/>
        </w:rPr>
        <w:tab/>
      </w:r>
      <w:r>
        <w:rPr>
          <w:rFonts w:ascii="Times New Roman" w:hAnsi="Times New Roman"/>
          <w:color w:val="262626"/>
          <w:szCs w:val="22"/>
          <w:shd w:val="clear" w:color="auto" w:fill="EEF4F6"/>
        </w:rPr>
        <w:t>inc\</w:t>
      </w:r>
    </w:p>
    <w:p w:rsidR="00FF1F9D" w:rsidRDefault="00FF1F9D" w:rsidP="00D62FEB">
      <w:pPr>
        <w:pStyle w:val="NormalWeb"/>
        <w:spacing w:before="120" w:after="216" w:line="240" w:lineRule="atLeast"/>
        <w:rPr>
          <w:rFonts w:ascii="Times New Roman" w:hAnsi="Times New Roman"/>
          <w:color w:val="262626"/>
          <w:szCs w:val="22"/>
          <w:shd w:val="clear" w:color="auto" w:fill="EEF4F6"/>
        </w:rPr>
      </w:pPr>
      <w:r>
        <w:rPr>
          <w:rFonts w:ascii="Times New Roman" w:hAnsi="Times New Roman"/>
          <w:color w:val="262626"/>
          <w:szCs w:val="22"/>
          <w:shd w:val="clear" w:color="auto" w:fill="EEF4F6"/>
        </w:rPr>
        <w:tab/>
      </w:r>
      <w:r>
        <w:rPr>
          <w:rFonts w:ascii="Times New Roman" w:hAnsi="Times New Roman"/>
          <w:color w:val="262626"/>
          <w:szCs w:val="22"/>
          <w:shd w:val="clear" w:color="auto" w:fill="EEF4F6"/>
        </w:rPr>
        <w:tab/>
        <w:t>lib\</w:t>
      </w:r>
    </w:p>
    <w:p w:rsidR="00FF1F9D" w:rsidRPr="00FF1F9D"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Pr>
          <w:rFonts w:ascii="Times New Roman" w:hAnsi="Times New Roman"/>
          <w:color w:val="262626"/>
          <w:szCs w:val="22"/>
          <w:shd w:val="clear" w:color="auto" w:fill="EEF4F6"/>
        </w:rPr>
        <w:tab/>
      </w:r>
      <w:r w:rsidRPr="00FF1F9D">
        <w:rPr>
          <w:rFonts w:ascii="Times New Roman" w:hAnsi="Times New Roman"/>
          <w:i/>
          <w:color w:val="262626"/>
          <w:szCs w:val="22"/>
          <w:shd w:val="clear" w:color="auto" w:fill="EEF4F6"/>
        </w:rPr>
        <w:t xml:space="preserve">readme.txt </w:t>
      </w:r>
      <w:r w:rsidRPr="00FF1F9D">
        <w:rPr>
          <w:rFonts w:ascii="Times New Roman" w:hAnsi="Times New Roman"/>
          <w:i/>
          <w:color w:val="262626"/>
          <w:szCs w:val="22"/>
          <w:shd w:val="clear" w:color="auto" w:fill="EEF4F6"/>
        </w:rPr>
        <w:tab/>
        <w:t>/*Starting Readme documentation*/</w:t>
      </w:r>
    </w:p>
    <w:p w:rsidR="00FF1F9D" w:rsidRPr="00FF1F9D" w:rsidRDefault="00FF1F9D" w:rsidP="00FF1F9D">
      <w:pPr>
        <w:pStyle w:val="NormalWeb"/>
        <w:spacing w:before="120" w:after="216" w:line="240" w:lineRule="atLeast"/>
        <w:ind w:left="720" w:firstLine="720"/>
        <w:rPr>
          <w:rFonts w:ascii="Times New Roman" w:hAnsi="Times New Roman"/>
          <w:i/>
          <w:color w:val="262626"/>
          <w:szCs w:val="22"/>
          <w:shd w:val="clear" w:color="auto" w:fill="EEF4F6"/>
        </w:rPr>
      </w:pPr>
      <w:r w:rsidRPr="00FF1F9D">
        <w:rPr>
          <w:rFonts w:ascii="Times New Roman" w:hAnsi="Times New Roman"/>
          <w:i/>
          <w:color w:val="262626"/>
          <w:szCs w:val="22"/>
          <w:shd w:val="clear" w:color="auto" w:fill="EEF4F6"/>
        </w:rPr>
        <w:t xml:space="preserve">readme_License.txt </w:t>
      </w:r>
      <w:r w:rsidRPr="00FF1F9D">
        <w:rPr>
          <w:rFonts w:ascii="Times New Roman" w:hAnsi="Times New Roman"/>
          <w:i/>
          <w:color w:val="262626"/>
          <w:szCs w:val="22"/>
          <w:shd w:val="clear" w:color="auto" w:fill="EEF4F6"/>
        </w:rPr>
        <w:tab/>
        <w:t>/*License information*/</w:t>
      </w:r>
    </w:p>
    <w:p w:rsidR="00FF1F9D" w:rsidRPr="0011525A"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sidRPr="0011525A">
        <w:rPr>
          <w:rFonts w:ascii="Times New Roman" w:hAnsi="Times New Roman"/>
          <w:i/>
          <w:color w:val="262626"/>
          <w:szCs w:val="22"/>
          <w:shd w:val="clear" w:color="auto" w:fill="EEF4F6"/>
        </w:rPr>
        <w:t>Fastcv-android-sample-app-xx-yy-zz\</w:t>
      </w:r>
    </w:p>
    <w:p w:rsidR="00FF1F9D" w:rsidRPr="00FF1F9D"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sidRPr="0011525A">
        <w:rPr>
          <w:rFonts w:ascii="Times New Roman" w:hAnsi="Times New Roman"/>
          <w:i/>
          <w:color w:val="262626"/>
          <w:szCs w:val="22"/>
          <w:shd w:val="clear" w:color="auto" w:fill="EEF4F6"/>
        </w:rPr>
        <w:tab/>
      </w:r>
      <w:r w:rsidRPr="00FF1F9D">
        <w:rPr>
          <w:rFonts w:ascii="Times New Roman" w:hAnsi="Times New Roman"/>
          <w:i/>
          <w:color w:val="262626"/>
          <w:szCs w:val="22"/>
          <w:shd w:val="clear" w:color="auto" w:fill="EEF4F6"/>
        </w:rPr>
        <w:t>inc\</w:t>
      </w:r>
      <w:r w:rsidRPr="00FF1F9D">
        <w:rPr>
          <w:rFonts w:ascii="Times New Roman" w:hAnsi="Times New Roman"/>
          <w:i/>
          <w:color w:val="262626"/>
          <w:szCs w:val="22"/>
          <w:shd w:val="clear" w:color="auto" w:fill="EEF4F6"/>
        </w:rPr>
        <w:tab/>
        <w:t xml:space="preserve"> /*Commented Header Files */</w:t>
      </w:r>
    </w:p>
    <w:p w:rsidR="00FF1F9D" w:rsidRPr="00FF1F9D"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sidRPr="00FF1F9D">
        <w:rPr>
          <w:rFonts w:ascii="Times New Roman" w:hAnsi="Times New Roman"/>
          <w:i/>
          <w:color w:val="262626"/>
          <w:szCs w:val="22"/>
          <w:shd w:val="clear" w:color="auto" w:fill="EEF4F6"/>
        </w:rPr>
        <w:tab/>
        <w:t xml:space="preserve">jni\ </w:t>
      </w:r>
      <w:r w:rsidRPr="00FF1F9D">
        <w:rPr>
          <w:rFonts w:ascii="Times New Roman" w:hAnsi="Times New Roman"/>
          <w:i/>
          <w:color w:val="262626"/>
          <w:szCs w:val="22"/>
          <w:shd w:val="clear" w:color="auto" w:fill="EEF4F6"/>
        </w:rPr>
        <w:tab/>
        <w:t>/*Native Source Code*/</w:t>
      </w:r>
    </w:p>
    <w:p w:rsidR="00FF1F9D" w:rsidRPr="00FF1F9D"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sidRPr="00FF1F9D">
        <w:rPr>
          <w:rFonts w:ascii="Times New Roman" w:hAnsi="Times New Roman"/>
          <w:i/>
          <w:color w:val="262626"/>
          <w:szCs w:val="22"/>
          <w:shd w:val="clear" w:color="auto" w:fill="EEF4F6"/>
        </w:rPr>
        <w:tab/>
        <w:t>lib\</w:t>
      </w:r>
      <w:r w:rsidRPr="00FF1F9D">
        <w:rPr>
          <w:rFonts w:ascii="Times New Roman" w:hAnsi="Times New Roman"/>
          <w:i/>
          <w:color w:val="262626"/>
          <w:szCs w:val="22"/>
          <w:shd w:val="clear" w:color="auto" w:fill="EEF4F6"/>
        </w:rPr>
        <w:tab/>
        <w:t>/*Static Library*/</w:t>
      </w:r>
    </w:p>
    <w:p w:rsidR="00FF1F9D" w:rsidRPr="00FF1F9D"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sidRPr="00FF1F9D">
        <w:rPr>
          <w:rFonts w:ascii="Times New Roman" w:hAnsi="Times New Roman"/>
          <w:i/>
          <w:color w:val="262626"/>
          <w:szCs w:val="22"/>
          <w:shd w:val="clear" w:color="auto" w:fill="EEF4F6"/>
        </w:rPr>
        <w:tab/>
        <w:t>res\</w:t>
      </w:r>
      <w:r w:rsidRPr="00FF1F9D">
        <w:rPr>
          <w:rFonts w:ascii="Times New Roman" w:hAnsi="Times New Roman"/>
          <w:i/>
          <w:color w:val="262626"/>
          <w:szCs w:val="22"/>
          <w:shd w:val="clear" w:color="auto" w:fill="EEF4F6"/>
        </w:rPr>
        <w:tab/>
        <w:t>/*Additional assets required within the FastCV sample application*/</w:t>
      </w:r>
    </w:p>
    <w:p w:rsidR="00FF1F9D"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sidRPr="00FF1F9D">
        <w:rPr>
          <w:rFonts w:ascii="Times New Roman" w:hAnsi="Times New Roman"/>
          <w:i/>
          <w:color w:val="262626"/>
          <w:szCs w:val="22"/>
          <w:shd w:val="clear" w:color="auto" w:fill="EEF4F6"/>
        </w:rPr>
        <w:tab/>
        <w:t xml:space="preserve">src\ </w:t>
      </w:r>
      <w:r w:rsidRPr="00FF1F9D">
        <w:rPr>
          <w:rFonts w:ascii="Times New Roman" w:hAnsi="Times New Roman"/>
          <w:i/>
          <w:color w:val="262626"/>
          <w:szCs w:val="22"/>
          <w:shd w:val="clear" w:color="auto" w:fill="EEF4F6"/>
        </w:rPr>
        <w:tab/>
        <w:t>/*Java Source Code*/</w:t>
      </w:r>
    </w:p>
    <w:p w:rsidR="00FF1F9D" w:rsidRPr="00FF1F9D" w:rsidRDefault="00FF1F9D" w:rsidP="00FF1F9D">
      <w:pPr>
        <w:pStyle w:val="NormalWeb"/>
        <w:spacing w:before="120" w:after="216" w:line="240" w:lineRule="atLeast"/>
        <w:ind w:firstLine="720"/>
        <w:rPr>
          <w:rFonts w:ascii="Times New Roman" w:hAnsi="Times New Roman"/>
          <w:i/>
          <w:color w:val="262626"/>
          <w:szCs w:val="22"/>
          <w:shd w:val="clear" w:color="auto" w:fill="EEF4F6"/>
        </w:rPr>
      </w:pPr>
      <w:r>
        <w:rPr>
          <w:rFonts w:ascii="Times New Roman" w:hAnsi="Times New Roman"/>
          <w:i/>
          <w:color w:val="262626"/>
          <w:szCs w:val="22"/>
          <w:shd w:val="clear" w:color="auto" w:fill="EEF4F6"/>
        </w:rPr>
        <w:tab/>
      </w:r>
      <w:r w:rsidRPr="00FF1F9D">
        <w:rPr>
          <w:rFonts w:ascii="Times New Roman" w:hAnsi="Times New Roman"/>
          <w:i/>
          <w:color w:val="262626"/>
          <w:szCs w:val="22"/>
          <w:shd w:val="clear" w:color="auto" w:fill="EEF4F6"/>
        </w:rPr>
        <w:t xml:space="preserve">readme.txt </w:t>
      </w:r>
      <w:r w:rsidRPr="00FF1F9D">
        <w:rPr>
          <w:rFonts w:ascii="Times New Roman" w:hAnsi="Times New Roman"/>
          <w:i/>
          <w:color w:val="262626"/>
          <w:szCs w:val="22"/>
          <w:shd w:val="clear" w:color="auto" w:fill="EEF4F6"/>
        </w:rPr>
        <w:tab/>
        <w:t>/*Starting Readme documentation*/</w:t>
      </w:r>
    </w:p>
    <w:p w:rsidR="00FF1F9D" w:rsidRPr="00FF1F9D" w:rsidRDefault="00FF1F9D" w:rsidP="00FF1F9D">
      <w:pPr>
        <w:pStyle w:val="NormalWeb"/>
        <w:spacing w:before="120" w:after="216" w:line="240" w:lineRule="atLeast"/>
        <w:rPr>
          <w:rFonts w:ascii="Times New Roman" w:hAnsi="Times New Roman"/>
          <w:i/>
          <w:color w:val="262626"/>
          <w:szCs w:val="22"/>
          <w:shd w:val="clear" w:color="auto" w:fill="EEF4F6"/>
        </w:rPr>
      </w:pPr>
    </w:p>
    <w:p w:rsidR="00FF1F9D" w:rsidRDefault="00FF1F9D" w:rsidP="00FF1F9D">
      <w:pPr>
        <w:pStyle w:val="NormalWeb"/>
        <w:spacing w:before="120" w:after="216" w:line="240" w:lineRule="atLeast"/>
        <w:rPr>
          <w:rFonts w:ascii="Times New Roman" w:hAnsi="Times New Roman"/>
          <w:color w:val="262626"/>
          <w:szCs w:val="22"/>
          <w:shd w:val="clear" w:color="auto" w:fill="EEF4F6"/>
        </w:rPr>
      </w:pPr>
      <w:r w:rsidRPr="009F3AC6">
        <w:rPr>
          <w:rFonts w:ascii="Times New Roman" w:hAnsi="Times New Roman"/>
          <w:color w:val="262626"/>
          <w:szCs w:val="22"/>
          <w:shd w:val="clear" w:color="auto" w:fill="EEF4F6"/>
        </w:rPr>
        <w:t xml:space="preserve">This </w:t>
      </w:r>
      <w:r>
        <w:rPr>
          <w:rFonts w:ascii="Times New Roman" w:hAnsi="Times New Roman"/>
          <w:color w:val="262626"/>
          <w:szCs w:val="22"/>
          <w:shd w:val="clear" w:color="auto" w:fill="EEF4F6"/>
        </w:rPr>
        <w:t xml:space="preserve">above directory </w:t>
      </w:r>
      <w:r w:rsidRPr="009F3AC6">
        <w:rPr>
          <w:rFonts w:ascii="Times New Roman" w:hAnsi="Times New Roman"/>
          <w:color w:val="262626"/>
          <w:szCs w:val="22"/>
          <w:shd w:val="clear" w:color="auto" w:fill="EEF4F6"/>
        </w:rPr>
        <w:t>structure will ensure that sample apps can be easily built and deployed using the Android NDK and the Eclipse Java developer environment.</w:t>
      </w:r>
      <w:r>
        <w:rPr>
          <w:rFonts w:ascii="Times New Roman" w:hAnsi="Times New Roman"/>
          <w:color w:val="262626"/>
          <w:szCs w:val="22"/>
          <w:shd w:val="clear" w:color="auto" w:fill="EEF4F6"/>
        </w:rPr>
        <w:t xml:space="preserve"> This directory structure </w:t>
      </w:r>
      <w:r w:rsidRPr="009F3AC6">
        <w:rPr>
          <w:rFonts w:ascii="Times New Roman" w:hAnsi="Times New Roman"/>
          <w:color w:val="262626"/>
          <w:szCs w:val="22"/>
          <w:shd w:val="clear" w:color="auto" w:fill="EEF4F6"/>
        </w:rPr>
        <w:t>keeps the FastCV</w:t>
      </w:r>
      <w:r>
        <w:rPr>
          <w:rFonts w:ascii="Times New Roman" w:hAnsi="Times New Roman"/>
          <w:color w:val="262626"/>
          <w:szCs w:val="22"/>
          <w:shd w:val="clear" w:color="auto" w:fill="EEF4F6"/>
        </w:rPr>
        <w:t xml:space="preserve"> binary file and the FastCV Sample application in </w:t>
      </w:r>
      <w:r w:rsidRPr="009F3AC6">
        <w:rPr>
          <w:rFonts w:ascii="Times New Roman" w:hAnsi="Times New Roman"/>
          <w:color w:val="262626"/>
          <w:szCs w:val="22"/>
          <w:shd w:val="clear" w:color="auto" w:fill="EEF4F6"/>
        </w:rPr>
        <w:t xml:space="preserve">separate trees. This will ensure easier updates to the SDK, leaving </w:t>
      </w:r>
      <w:r>
        <w:rPr>
          <w:rFonts w:ascii="Times New Roman" w:hAnsi="Times New Roman"/>
          <w:color w:val="262626"/>
          <w:szCs w:val="22"/>
          <w:shd w:val="clear" w:color="auto" w:fill="EEF4F6"/>
        </w:rPr>
        <w:t xml:space="preserve">the sample </w:t>
      </w:r>
      <w:r w:rsidRPr="009F3AC6">
        <w:rPr>
          <w:rFonts w:ascii="Times New Roman" w:hAnsi="Times New Roman"/>
          <w:color w:val="262626"/>
          <w:szCs w:val="22"/>
          <w:shd w:val="clear" w:color="auto" w:fill="EEF4F6"/>
        </w:rPr>
        <w:t xml:space="preserve">application </w:t>
      </w:r>
      <w:r>
        <w:rPr>
          <w:rFonts w:ascii="Times New Roman" w:hAnsi="Times New Roman"/>
          <w:color w:val="262626"/>
          <w:szCs w:val="22"/>
          <w:shd w:val="clear" w:color="auto" w:fill="EEF4F6"/>
        </w:rPr>
        <w:t>tree, and additional application trees</w:t>
      </w:r>
      <w:r w:rsidRPr="009F3AC6">
        <w:rPr>
          <w:rFonts w:ascii="Times New Roman" w:hAnsi="Times New Roman"/>
          <w:color w:val="262626"/>
          <w:szCs w:val="22"/>
          <w:shd w:val="clear" w:color="auto" w:fill="EEF4F6"/>
        </w:rPr>
        <w:t xml:space="preserve"> untouched.</w:t>
      </w:r>
    </w:p>
    <w:p w:rsidR="00FF1F9D" w:rsidRPr="009F3AC6" w:rsidRDefault="00FF1F9D" w:rsidP="00FF1F9D">
      <w:pPr>
        <w:pStyle w:val="NormalWeb"/>
        <w:spacing w:before="120" w:after="216" w:line="240" w:lineRule="atLeast"/>
        <w:rPr>
          <w:rFonts w:ascii="Times New Roman" w:hAnsi="Times New Roman"/>
          <w:color w:val="262626"/>
          <w:szCs w:val="22"/>
          <w:shd w:val="clear" w:color="auto" w:fill="EEF4F6"/>
        </w:rPr>
      </w:pPr>
    </w:p>
    <w:p w:rsidR="00D62FEB" w:rsidRDefault="00D62FEB" w:rsidP="00FF1F9D">
      <w:pPr>
        <w:pStyle w:val="Heading2"/>
        <w:rPr>
          <w:shd w:val="clear" w:color="auto" w:fill="EEF4F6"/>
        </w:rPr>
      </w:pPr>
      <w:bookmarkStart w:id="19" w:name="_Toc305852433"/>
      <w:r>
        <w:rPr>
          <w:shd w:val="clear" w:color="auto" w:fill="EEF4F6"/>
        </w:rPr>
        <w:t>Prepare Test Device for Development</w:t>
      </w:r>
      <w:bookmarkEnd w:id="19"/>
    </w:p>
    <w:p w:rsidR="00D62FEB" w:rsidRDefault="00D62FEB" w:rsidP="00FF1F9D">
      <w:pPr>
        <w:pStyle w:val="Heading3"/>
        <w:rPr>
          <w:shd w:val="clear" w:color="auto" w:fill="EEF4F6"/>
        </w:rPr>
      </w:pPr>
      <w:bookmarkStart w:id="20" w:name="_Toc305852434"/>
      <w:r>
        <w:rPr>
          <w:shd w:val="clear" w:color="auto" w:fill="EEF4F6"/>
        </w:rPr>
        <w:t>Developer Settings on the Phone</w:t>
      </w:r>
      <w:bookmarkEnd w:id="20"/>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Android phones require special settings for development. In this step we will</w:t>
      </w:r>
    </w:p>
    <w:p w:rsidR="00D62FEB" w:rsidRPr="00FF1F9D" w:rsidRDefault="00D62FEB" w:rsidP="00D62FEB">
      <w:pPr>
        <w:numPr>
          <w:ilvl w:val="0"/>
          <w:numId w:val="27"/>
        </w:numPr>
        <w:spacing w:before="100" w:beforeAutospacing="1" w:after="100" w:afterAutospacing="1" w:line="240" w:lineRule="atLeast"/>
        <w:rPr>
          <w:rFonts w:ascii="Times New Roman" w:hAnsi="Times New Roman" w:cs="Times New Roman"/>
          <w:color w:val="262626"/>
          <w:shd w:val="clear" w:color="auto" w:fill="EEF4F6"/>
        </w:rPr>
      </w:pPr>
      <w:r w:rsidRPr="00FF1F9D">
        <w:rPr>
          <w:rFonts w:ascii="Times New Roman" w:hAnsi="Times New Roman" w:cs="Times New Roman"/>
          <w:color w:val="262626"/>
          <w:shd w:val="clear" w:color="auto" w:fill="EEF4F6"/>
        </w:rPr>
        <w:t>Allow apps to be installed from unknown sources</w:t>
      </w:r>
    </w:p>
    <w:p w:rsidR="00D62FEB" w:rsidRPr="00FF1F9D" w:rsidRDefault="00D62FEB" w:rsidP="00D62FEB">
      <w:pPr>
        <w:numPr>
          <w:ilvl w:val="0"/>
          <w:numId w:val="27"/>
        </w:numPr>
        <w:spacing w:before="100" w:beforeAutospacing="1" w:after="100" w:afterAutospacing="1" w:line="240" w:lineRule="atLeast"/>
        <w:rPr>
          <w:rFonts w:ascii="Times New Roman" w:hAnsi="Times New Roman" w:cs="Times New Roman"/>
          <w:color w:val="262626"/>
          <w:shd w:val="clear" w:color="auto" w:fill="EEF4F6"/>
        </w:rPr>
      </w:pPr>
      <w:r w:rsidRPr="00FF1F9D">
        <w:rPr>
          <w:rFonts w:ascii="Times New Roman" w:hAnsi="Times New Roman" w:cs="Times New Roman"/>
          <w:color w:val="262626"/>
          <w:shd w:val="clear" w:color="auto" w:fill="EEF4F6"/>
        </w:rPr>
        <w:t>Enable USB debugging</w:t>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lastRenderedPageBreak/>
        <w:t>On the phone, go to</w:t>
      </w:r>
      <w:r w:rsidRPr="00FF1F9D">
        <w:rPr>
          <w:rStyle w:val="apple-converted-space"/>
          <w:rFonts w:ascii="Times New Roman" w:hAnsi="Times New Roman"/>
          <w:color w:val="262626"/>
          <w:szCs w:val="22"/>
          <w:shd w:val="clear" w:color="auto" w:fill="EEF4F6"/>
        </w:rPr>
        <w:t> </w:t>
      </w:r>
      <w:r w:rsidRPr="00FF1F9D">
        <w:rPr>
          <w:rStyle w:val="HTMLCode"/>
          <w:rFonts w:ascii="Times New Roman" w:hAnsi="Times New Roman"/>
          <w:color w:val="262626"/>
          <w:sz w:val="22"/>
          <w:szCs w:val="22"/>
          <w:shd w:val="clear" w:color="auto" w:fill="EEF4F6"/>
        </w:rPr>
        <w:t>Settings-&gt;Applications</w:t>
      </w:r>
      <w:r w:rsidRPr="00FF1F9D">
        <w:rPr>
          <w:rStyle w:val="apple-converted-space"/>
          <w:rFonts w:ascii="Times New Roman" w:hAnsi="Times New Roman"/>
          <w:color w:val="262626"/>
          <w:szCs w:val="22"/>
          <w:shd w:val="clear" w:color="auto" w:fill="EEF4F6"/>
        </w:rPr>
        <w:t> </w:t>
      </w:r>
      <w:r w:rsidRPr="00FF1F9D">
        <w:rPr>
          <w:rFonts w:ascii="Times New Roman" w:hAnsi="Times New Roman"/>
          <w:color w:val="262626"/>
          <w:szCs w:val="22"/>
          <w:shd w:val="clear" w:color="auto" w:fill="EEF4F6"/>
        </w:rPr>
        <w:t>and choose "</w:t>
      </w:r>
      <w:r w:rsidRPr="00FF1F9D">
        <w:rPr>
          <w:rStyle w:val="HTMLCode"/>
          <w:rFonts w:ascii="Times New Roman" w:hAnsi="Times New Roman"/>
          <w:color w:val="262626"/>
          <w:sz w:val="22"/>
          <w:szCs w:val="22"/>
          <w:shd w:val="clear" w:color="auto" w:fill="EEF4F6"/>
        </w:rPr>
        <w:t>Unknown sources</w:t>
      </w:r>
      <w:r w:rsidRPr="00FF1F9D">
        <w:rPr>
          <w:rFonts w:ascii="Times New Roman" w:hAnsi="Times New Roman"/>
          <w:color w:val="262626"/>
          <w:szCs w:val="22"/>
          <w:shd w:val="clear" w:color="auto" w:fill="EEF4F6"/>
        </w:rPr>
        <w:t>" as shown below. Accept the warning shown on the right. This setting allows the direct installation of unsigned APKs from within Eclipse.</w:t>
      </w:r>
    </w:p>
    <w:p w:rsidR="00D62FEB" w:rsidRDefault="00D62FEB" w:rsidP="00D62FEB">
      <w:pPr>
        <w:pStyle w:val="NormalWeb"/>
        <w:spacing w:before="120" w:after="216" w:line="240" w:lineRule="atLeast"/>
        <w:jc w:val="center"/>
        <w:rPr>
          <w:rFonts w:ascii="Arial" w:hAnsi="Arial" w:cs="Arial"/>
          <w:color w:val="262626"/>
          <w:sz w:val="20"/>
          <w:szCs w:val="20"/>
          <w:shd w:val="clear" w:color="auto" w:fill="EEF4F6"/>
        </w:rPr>
      </w:pPr>
      <w:r>
        <w:rPr>
          <w:rFonts w:ascii="Arial" w:hAnsi="Arial" w:cs="Arial"/>
          <w:noProof/>
          <w:color w:val="262626"/>
          <w:sz w:val="20"/>
          <w:szCs w:val="20"/>
          <w:shd w:val="clear" w:color="auto" w:fill="EEF4F6"/>
        </w:rPr>
        <w:drawing>
          <wp:inline distT="0" distB="0" distL="0" distR="0">
            <wp:extent cx="2514600" cy="4191000"/>
            <wp:effectExtent l="19050" t="0" r="0" b="0"/>
            <wp:docPr id="2" name="Picture 3" descr="https://ar.qualcomm.at/resources/images/setup_AndUnknownsourc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qualcomm.at/resources/images/setup_AndUnknownsources-1.jpg"/>
                    <pic:cNvPicPr>
                      <a:picLocks noChangeAspect="1" noChangeArrowheads="1"/>
                    </pic:cNvPicPr>
                  </pic:nvPicPr>
                  <pic:blipFill>
                    <a:blip r:embed="rId49" cstate="print"/>
                    <a:srcRect/>
                    <a:stretch>
                      <a:fillRect/>
                    </a:stretch>
                  </pic:blipFill>
                  <pic:spPr bwMode="auto">
                    <a:xfrm>
                      <a:off x="0" y="0"/>
                      <a:ext cx="2514600" cy="4191000"/>
                    </a:xfrm>
                    <a:prstGeom prst="rect">
                      <a:avLst/>
                    </a:prstGeom>
                    <a:noFill/>
                    <a:ln w="9525">
                      <a:noFill/>
                      <a:miter lim="800000"/>
                      <a:headEnd/>
                      <a:tailEnd/>
                    </a:ln>
                  </pic:spPr>
                </pic:pic>
              </a:graphicData>
            </a:graphic>
          </wp:inline>
        </w:drawing>
      </w:r>
      <w:r>
        <w:rPr>
          <w:rFonts w:ascii="Arial" w:hAnsi="Arial" w:cs="Arial"/>
          <w:color w:val="262626"/>
          <w:sz w:val="20"/>
          <w:szCs w:val="20"/>
          <w:shd w:val="clear" w:color="auto" w:fill="EEF4F6"/>
        </w:rPr>
        <w:t> </w:t>
      </w:r>
      <w:r>
        <w:rPr>
          <w:rFonts w:ascii="Arial" w:hAnsi="Arial" w:cs="Arial"/>
          <w:noProof/>
          <w:color w:val="262626"/>
          <w:sz w:val="20"/>
          <w:szCs w:val="20"/>
          <w:shd w:val="clear" w:color="auto" w:fill="EEF4F6"/>
        </w:rPr>
        <w:drawing>
          <wp:inline distT="0" distB="0" distL="0" distR="0">
            <wp:extent cx="2514600" cy="4191000"/>
            <wp:effectExtent l="19050" t="0" r="0" b="0"/>
            <wp:docPr id="6" name="Picture 4" descr="https://ar.qualcomm.at/resources/images/setup_AndUnknownsourc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r.qualcomm.at/resources/images/setup_AndUnknownsources-2.jpg"/>
                    <pic:cNvPicPr>
                      <a:picLocks noChangeAspect="1" noChangeArrowheads="1"/>
                    </pic:cNvPicPr>
                  </pic:nvPicPr>
                  <pic:blipFill>
                    <a:blip r:embed="rId50" cstate="print"/>
                    <a:srcRect/>
                    <a:stretch>
                      <a:fillRect/>
                    </a:stretch>
                  </pic:blipFill>
                  <pic:spPr bwMode="auto">
                    <a:xfrm>
                      <a:off x="0" y="0"/>
                      <a:ext cx="2514600" cy="4191000"/>
                    </a:xfrm>
                    <a:prstGeom prst="rect">
                      <a:avLst/>
                    </a:prstGeom>
                    <a:noFill/>
                    <a:ln w="9525">
                      <a:noFill/>
                      <a:miter lim="800000"/>
                      <a:headEnd/>
                      <a:tailEnd/>
                    </a:ln>
                  </pic:spPr>
                </pic:pic>
              </a:graphicData>
            </a:graphic>
          </wp:inline>
        </w:drawing>
      </w:r>
    </w:p>
    <w:p w:rsidR="00D62FEB" w:rsidRDefault="00D62FEB" w:rsidP="00D62FEB">
      <w:pPr>
        <w:pStyle w:val="Caption1"/>
        <w:spacing w:before="120" w:beforeAutospacing="0" w:after="216" w:afterAutospacing="0" w:line="240" w:lineRule="atLeast"/>
        <w:jc w:val="center"/>
        <w:rPr>
          <w:rFonts w:ascii="Arial" w:hAnsi="Arial" w:cs="Arial"/>
          <w:color w:val="262626"/>
          <w:sz w:val="20"/>
          <w:szCs w:val="20"/>
          <w:shd w:val="clear" w:color="auto" w:fill="EEF4F6"/>
        </w:rPr>
      </w:pPr>
      <w:r>
        <w:rPr>
          <w:rStyle w:val="Emphasis"/>
          <w:rFonts w:ascii="Arial" w:eastAsiaTheme="majorEastAsia" w:hAnsi="Arial" w:cs="Arial"/>
          <w:color w:val="262626"/>
          <w:sz w:val="20"/>
          <w:szCs w:val="20"/>
          <w:shd w:val="clear" w:color="auto" w:fill="EEF4F6"/>
        </w:rPr>
        <w:t>Allowing unknown sources for software installation</w:t>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Go to the Development dialog on the above screen and choose the two settings as shown below:</w:t>
      </w:r>
    </w:p>
    <w:p w:rsidR="00D62FEB" w:rsidRDefault="00D62FEB" w:rsidP="00D62FEB">
      <w:pPr>
        <w:pStyle w:val="NormalWeb"/>
        <w:spacing w:before="120" w:after="216" w:line="240" w:lineRule="atLeast"/>
        <w:jc w:val="center"/>
        <w:rPr>
          <w:rFonts w:ascii="Arial" w:hAnsi="Arial" w:cs="Arial"/>
          <w:color w:val="262626"/>
          <w:sz w:val="20"/>
          <w:szCs w:val="20"/>
          <w:shd w:val="clear" w:color="auto" w:fill="EEF4F6"/>
        </w:rPr>
      </w:pPr>
      <w:r>
        <w:rPr>
          <w:rFonts w:ascii="Arial" w:hAnsi="Arial" w:cs="Arial"/>
          <w:noProof/>
          <w:color w:val="262626"/>
          <w:sz w:val="20"/>
          <w:szCs w:val="20"/>
          <w:shd w:val="clear" w:color="auto" w:fill="EEF4F6"/>
        </w:rPr>
        <w:lastRenderedPageBreak/>
        <w:drawing>
          <wp:inline distT="0" distB="0" distL="0" distR="0">
            <wp:extent cx="2514600" cy="4191000"/>
            <wp:effectExtent l="19050" t="0" r="0" b="0"/>
            <wp:docPr id="7" name="Picture 5" descr="https://ar.qualcomm.at/resources/images/setup_USBdebu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qualcomm.at/resources/images/setup_USBdebugging.jpg"/>
                    <pic:cNvPicPr>
                      <a:picLocks noChangeAspect="1" noChangeArrowheads="1"/>
                    </pic:cNvPicPr>
                  </pic:nvPicPr>
                  <pic:blipFill>
                    <a:blip r:embed="rId51" cstate="print"/>
                    <a:srcRect/>
                    <a:stretch>
                      <a:fillRect/>
                    </a:stretch>
                  </pic:blipFill>
                  <pic:spPr bwMode="auto">
                    <a:xfrm>
                      <a:off x="0" y="0"/>
                      <a:ext cx="2514600" cy="4191000"/>
                    </a:xfrm>
                    <a:prstGeom prst="rect">
                      <a:avLst/>
                    </a:prstGeom>
                    <a:noFill/>
                    <a:ln w="9525">
                      <a:noFill/>
                      <a:miter lim="800000"/>
                      <a:headEnd/>
                      <a:tailEnd/>
                    </a:ln>
                  </pic:spPr>
                </pic:pic>
              </a:graphicData>
            </a:graphic>
          </wp:inline>
        </w:drawing>
      </w:r>
    </w:p>
    <w:p w:rsidR="00D62FEB" w:rsidRDefault="00D62FEB" w:rsidP="00D62FEB">
      <w:pPr>
        <w:pStyle w:val="Caption1"/>
        <w:spacing w:before="120" w:beforeAutospacing="0" w:after="216" w:afterAutospacing="0" w:line="240" w:lineRule="atLeast"/>
        <w:jc w:val="center"/>
        <w:rPr>
          <w:rFonts w:ascii="Arial" w:hAnsi="Arial" w:cs="Arial"/>
          <w:color w:val="262626"/>
          <w:sz w:val="20"/>
          <w:szCs w:val="20"/>
          <w:shd w:val="clear" w:color="auto" w:fill="EEF4F6"/>
        </w:rPr>
      </w:pPr>
      <w:r>
        <w:rPr>
          <w:rStyle w:val="Emphasis"/>
          <w:rFonts w:ascii="Arial" w:eastAsiaTheme="majorEastAsia" w:hAnsi="Arial" w:cs="Arial"/>
          <w:color w:val="262626"/>
          <w:sz w:val="20"/>
          <w:szCs w:val="20"/>
          <w:shd w:val="clear" w:color="auto" w:fill="EEF4F6"/>
        </w:rPr>
        <w:t>USB debugging is mandatory. The stay awake setting will help with development.</w:t>
      </w:r>
    </w:p>
    <w:p w:rsidR="00D62FEB" w:rsidRDefault="00D62FEB" w:rsidP="00FF1F9D">
      <w:pPr>
        <w:pStyle w:val="Heading3"/>
        <w:rPr>
          <w:shd w:val="clear" w:color="auto" w:fill="EEF4F6"/>
        </w:rPr>
      </w:pPr>
      <w:bookmarkStart w:id="21" w:name="_Toc305852435"/>
      <w:r>
        <w:rPr>
          <w:shd w:val="clear" w:color="auto" w:fill="EEF4F6"/>
        </w:rPr>
        <w:t>Install the USB Driver</w:t>
      </w:r>
      <w:bookmarkEnd w:id="21"/>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Connect your phone to the development PC via the USB cable.</w:t>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On the first connection, Windows will recognize the phone as a new device and ask for a driver. The Android SDK already includes the appropriate USB drivers - compatible with Nexus One. In the Windows device driver dialog, select manual install without Internet connection and browse to the following directory</w:t>
      </w:r>
    </w:p>
    <w:p w:rsidR="00D62FEB" w:rsidRDefault="00D62FEB" w:rsidP="00D62FEB">
      <w:pPr>
        <w:pStyle w:val="NormalWeb"/>
        <w:spacing w:before="120" w:after="216" w:line="240" w:lineRule="atLeast"/>
        <w:ind w:firstLine="720"/>
        <w:rPr>
          <w:rFonts w:ascii="Arial" w:hAnsi="Arial" w:cs="Arial"/>
          <w:color w:val="262626"/>
          <w:sz w:val="20"/>
          <w:szCs w:val="20"/>
          <w:shd w:val="clear" w:color="auto" w:fill="EEF4F6"/>
        </w:rPr>
      </w:pPr>
      <w:r>
        <w:rPr>
          <w:rStyle w:val="HTMLCode"/>
          <w:color w:val="262626"/>
          <w:shd w:val="clear" w:color="auto" w:fill="EEF4F6"/>
        </w:rPr>
        <w:t>&lt;DEVELOPMENT_ROOT&gt;\android-sdk-windows\usb_driver</w:t>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When the device installation finishes you are ready to use your test device.</w:t>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On some machines the USB driver installation will ask you to reboot the machine. You can skip this step and the phone should be accessible without a reboot.</w:t>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Style w:val="Strong"/>
          <w:rFonts w:ascii="Times New Roman" w:hAnsi="Times New Roman"/>
          <w:color w:val="262626"/>
          <w:szCs w:val="22"/>
          <w:shd w:val="clear" w:color="auto" w:fill="EEF4F6"/>
        </w:rPr>
        <w:t>NOTE</w:t>
      </w:r>
      <w:r w:rsidRPr="00FF1F9D">
        <w:rPr>
          <w:rFonts w:ascii="Times New Roman" w:hAnsi="Times New Roman"/>
          <w:color w:val="262626"/>
          <w:szCs w:val="22"/>
          <w:shd w:val="clear" w:color="auto" w:fill="EEF4F6"/>
        </w:rPr>
        <w:t>: You should contact the phone manufacturer to get the correct USB driver.</w:t>
      </w:r>
    </w:p>
    <w:p w:rsidR="00D62FEB" w:rsidRDefault="00D62FEB" w:rsidP="00D62FEB"/>
    <w:p w:rsidR="00D62FEB" w:rsidRDefault="00D62FEB" w:rsidP="00D62FEB"/>
    <w:p w:rsidR="00D62FEB" w:rsidRDefault="00D62FEB" w:rsidP="00D62FEB"/>
    <w:p w:rsidR="00D62FEB" w:rsidRDefault="00D62FEB" w:rsidP="00FF1F9D">
      <w:pPr>
        <w:pStyle w:val="Heading1"/>
      </w:pPr>
      <w:bookmarkStart w:id="22" w:name="_Toc305852436"/>
      <w:r>
        <w:t>Step 3: Compiling and Running a FastCV Sample App</w:t>
      </w:r>
      <w:bookmarkEnd w:id="22"/>
    </w:p>
    <w:p w:rsidR="00D62FEB" w:rsidRDefault="00D62FEB" w:rsidP="00FF1F9D">
      <w:pPr>
        <w:pStyle w:val="Heading2"/>
        <w:rPr>
          <w:shd w:val="clear" w:color="auto" w:fill="EEF4F6"/>
        </w:rPr>
      </w:pPr>
      <w:bookmarkStart w:id="23" w:name="_Toc305852437"/>
      <w:r>
        <w:rPr>
          <w:shd w:val="clear" w:color="auto" w:fill="EEF4F6"/>
        </w:rPr>
        <w:t>Create the Android APK &amp; Compiling Shared object</w:t>
      </w:r>
      <w:bookmarkEnd w:id="23"/>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We will now compile and build the Android application APK using the Eclipse IDE environment. The sample applications have several Java classes to create the provide GUI functionality, read the camera frame, allow user interaction, and provide performance data to the user</w:t>
      </w:r>
    </w:p>
    <w:p w:rsidR="00D62FEB" w:rsidRDefault="00D62FEB" w:rsidP="00FF1F9D">
      <w:pPr>
        <w:pStyle w:val="Heading3"/>
        <w:rPr>
          <w:shd w:val="clear" w:color="auto" w:fill="EEF4F6"/>
        </w:rPr>
      </w:pPr>
      <w:bookmarkStart w:id="24" w:name="_Toc305852438"/>
      <w:r>
        <w:rPr>
          <w:shd w:val="clear" w:color="auto" w:fill="EEF4F6"/>
        </w:rPr>
        <w:t>Building the FastCVSample application</w:t>
      </w:r>
      <w:bookmarkEnd w:id="24"/>
    </w:p>
    <w:p w:rsidR="00A2557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Create a new project in Eclipse by selecting</w:t>
      </w:r>
      <w:r w:rsidRPr="00FF1F9D">
        <w:rPr>
          <w:rStyle w:val="apple-converted-space"/>
          <w:rFonts w:ascii="Times New Roman" w:hAnsi="Times New Roman"/>
          <w:color w:val="262626"/>
          <w:szCs w:val="22"/>
          <w:shd w:val="clear" w:color="auto" w:fill="EEF4F6"/>
        </w:rPr>
        <w:t> </w:t>
      </w:r>
      <w:r w:rsidRPr="00FF1F9D">
        <w:rPr>
          <w:rStyle w:val="HTMLCode"/>
          <w:rFonts w:ascii="Times New Roman" w:hAnsi="Times New Roman"/>
          <w:color w:val="262626"/>
          <w:sz w:val="22"/>
          <w:szCs w:val="22"/>
          <w:shd w:val="clear" w:color="auto" w:fill="EEF4F6"/>
        </w:rPr>
        <w:t>File-&gt;New-&gt;Project...</w:t>
      </w:r>
      <w:r w:rsidRPr="00FF1F9D">
        <w:rPr>
          <w:rFonts w:ascii="Times New Roman" w:hAnsi="Times New Roman"/>
          <w:color w:val="262626"/>
          <w:szCs w:val="22"/>
          <w:shd w:val="clear" w:color="auto" w:fill="EEF4F6"/>
        </w:rPr>
        <w:t>. Choose</w:t>
      </w:r>
      <w:r w:rsidRPr="00FF1F9D">
        <w:rPr>
          <w:rStyle w:val="apple-converted-space"/>
          <w:rFonts w:ascii="Times New Roman" w:hAnsi="Times New Roman"/>
          <w:color w:val="262626"/>
          <w:szCs w:val="22"/>
          <w:shd w:val="clear" w:color="auto" w:fill="EEF4F6"/>
        </w:rPr>
        <w:t> </w:t>
      </w:r>
      <w:r w:rsidRPr="00FF1F9D">
        <w:rPr>
          <w:rStyle w:val="HTMLCode"/>
          <w:rFonts w:ascii="Times New Roman" w:hAnsi="Times New Roman"/>
          <w:color w:val="262626"/>
          <w:sz w:val="22"/>
          <w:szCs w:val="22"/>
          <w:shd w:val="clear" w:color="auto" w:fill="EEF4F6"/>
        </w:rPr>
        <w:t>Android-&gt;Android Project</w:t>
      </w:r>
      <w:r w:rsidRPr="00FF1F9D">
        <w:rPr>
          <w:rStyle w:val="apple-converted-space"/>
          <w:rFonts w:ascii="Times New Roman" w:hAnsi="Times New Roman"/>
          <w:color w:val="262626"/>
          <w:szCs w:val="22"/>
          <w:shd w:val="clear" w:color="auto" w:fill="EEF4F6"/>
        </w:rPr>
        <w:t> </w:t>
      </w:r>
      <w:r w:rsidRPr="00FF1F9D">
        <w:rPr>
          <w:rFonts w:ascii="Times New Roman" w:hAnsi="Times New Roman"/>
          <w:color w:val="262626"/>
          <w:szCs w:val="22"/>
          <w:shd w:val="clear" w:color="auto" w:fill="EEF4F6"/>
        </w:rPr>
        <w:t xml:space="preserve">from the Wizard selection. </w:t>
      </w:r>
    </w:p>
    <w:p w:rsidR="00A2557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Select '</w:t>
      </w:r>
      <w:r w:rsidRPr="00FF1F9D">
        <w:rPr>
          <w:rStyle w:val="HTMLCode"/>
          <w:rFonts w:ascii="Times New Roman" w:hAnsi="Times New Roman"/>
          <w:color w:val="262626"/>
          <w:sz w:val="22"/>
          <w:szCs w:val="22"/>
          <w:shd w:val="clear" w:color="auto" w:fill="EEF4F6"/>
        </w:rPr>
        <w:t>Create project from existing source</w:t>
      </w:r>
      <w:r w:rsidRPr="00FF1F9D">
        <w:rPr>
          <w:rFonts w:ascii="Times New Roman" w:hAnsi="Times New Roman"/>
          <w:color w:val="262626"/>
          <w:szCs w:val="22"/>
          <w:shd w:val="clear" w:color="auto" w:fill="EEF4F6"/>
        </w:rPr>
        <w:t>' and browse to the</w:t>
      </w:r>
      <w:r w:rsidRPr="00FF1F9D">
        <w:rPr>
          <w:rStyle w:val="apple-converted-space"/>
          <w:rFonts w:ascii="Times New Roman" w:hAnsi="Times New Roman"/>
          <w:color w:val="262626"/>
          <w:szCs w:val="22"/>
          <w:shd w:val="clear" w:color="auto" w:fill="EEF4F6"/>
        </w:rPr>
        <w:t> </w:t>
      </w:r>
      <w:r w:rsidRPr="00FF1F9D">
        <w:rPr>
          <w:rStyle w:val="HTMLCode"/>
          <w:rFonts w:ascii="Times New Roman" w:hAnsi="Times New Roman"/>
          <w:color w:val="262626"/>
          <w:sz w:val="22"/>
          <w:szCs w:val="22"/>
          <w:shd w:val="clear" w:color="auto" w:fill="EEF4F6"/>
        </w:rPr>
        <w:t>&lt;DEVELOPMENT_ROOT&gt;\fastcv-android-xx-yy-zz\</w:t>
      </w:r>
      <w:r w:rsidRPr="00FF1F9D">
        <w:rPr>
          <w:rFonts w:ascii="Times New Roman" w:hAnsi="Times New Roman"/>
          <w:color w:val="262626"/>
          <w:szCs w:val="22"/>
          <w:shd w:val="clear" w:color="auto" w:fill="EEF4F6"/>
        </w:rPr>
        <w:t xml:space="preserve"> directory. </w:t>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Click Finish.</w:t>
      </w:r>
    </w:p>
    <w:p w:rsidR="00D62FEB" w:rsidRDefault="00D62FEB" w:rsidP="00D62FEB">
      <w:pPr>
        <w:pStyle w:val="NormalWeb"/>
        <w:spacing w:before="120" w:after="216" w:line="240" w:lineRule="atLeast"/>
        <w:jc w:val="center"/>
        <w:rPr>
          <w:rFonts w:ascii="Arial" w:hAnsi="Arial" w:cs="Arial"/>
          <w:color w:val="262626"/>
          <w:sz w:val="20"/>
          <w:szCs w:val="20"/>
          <w:shd w:val="clear" w:color="auto" w:fill="EEF4F6"/>
        </w:rPr>
      </w:pPr>
      <w:r>
        <w:rPr>
          <w:rFonts w:ascii="Arial" w:hAnsi="Arial" w:cs="Arial"/>
          <w:noProof/>
          <w:color w:val="262626"/>
          <w:sz w:val="20"/>
          <w:szCs w:val="20"/>
          <w:shd w:val="clear" w:color="auto" w:fill="EEF4F6"/>
        </w:rPr>
        <w:lastRenderedPageBreak/>
        <w:drawing>
          <wp:inline distT="0" distB="0" distL="0" distR="0">
            <wp:extent cx="5010150" cy="7600950"/>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5010150" cy="7600950"/>
                    </a:xfrm>
                    <a:prstGeom prst="rect">
                      <a:avLst/>
                    </a:prstGeom>
                    <a:noFill/>
                    <a:ln w="9525">
                      <a:noFill/>
                      <a:miter lim="800000"/>
                      <a:headEnd/>
                      <a:tailEnd/>
                    </a:ln>
                  </pic:spPr>
                </pic:pic>
              </a:graphicData>
            </a:graphic>
          </wp:inline>
        </w:drawing>
      </w:r>
    </w:p>
    <w:p w:rsidR="00D62FEB" w:rsidRDefault="00D62FEB" w:rsidP="00D62FEB">
      <w:pPr>
        <w:pStyle w:val="NormalWeb"/>
        <w:spacing w:before="120" w:after="216" w:line="240" w:lineRule="atLeast"/>
        <w:jc w:val="center"/>
        <w:rPr>
          <w:rFonts w:ascii="Arial" w:hAnsi="Arial" w:cs="Arial"/>
          <w:color w:val="262626"/>
          <w:sz w:val="20"/>
          <w:szCs w:val="20"/>
          <w:shd w:val="clear" w:color="auto" w:fill="EEF4F6"/>
        </w:rPr>
      </w:pPr>
      <w:r>
        <w:rPr>
          <w:rStyle w:val="Emphasis"/>
          <w:rFonts w:ascii="Arial" w:hAnsi="Arial" w:cs="Arial"/>
          <w:color w:val="262626"/>
          <w:shd w:val="clear" w:color="auto" w:fill="EEF4F6"/>
        </w:rPr>
        <w:t>Eclipse "New Android Project" panel</w:t>
      </w:r>
    </w:p>
    <w:p w:rsidR="00D62FEB" w:rsidRDefault="00D62FEB" w:rsidP="00D62FEB">
      <w:pPr>
        <w:pStyle w:val="NormalWeb"/>
        <w:spacing w:before="120" w:after="216" w:line="240" w:lineRule="atLeast"/>
        <w:rPr>
          <w:rFonts w:ascii="Arial" w:hAnsi="Arial" w:cs="Arial"/>
          <w:color w:val="262626"/>
          <w:sz w:val="20"/>
          <w:szCs w:val="20"/>
          <w:shd w:val="clear" w:color="auto" w:fill="EEF4F6"/>
        </w:rPr>
      </w:pP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Adjust the project name and click Finish</w:t>
      </w:r>
    </w:p>
    <w:p w:rsidR="00A2557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 xml:space="preserve">To compile the native part, we’ll need to add C/C++ attributes to the project. </w:t>
      </w:r>
    </w:p>
    <w:p w:rsidR="00A2557D" w:rsidRDefault="00D62FEB" w:rsidP="00D62FEB">
      <w:pPr>
        <w:pStyle w:val="NormalWeb"/>
        <w:spacing w:before="120" w:after="216" w:line="240" w:lineRule="atLeast"/>
        <w:rPr>
          <w:rFonts w:ascii="Times New Roman" w:hAnsi="Times New Roman"/>
          <w:szCs w:val="22"/>
        </w:rPr>
      </w:pPr>
      <w:r w:rsidRPr="00FF1F9D">
        <w:rPr>
          <w:rFonts w:ascii="Times New Roman" w:hAnsi="Times New Roman"/>
          <w:color w:val="262626"/>
          <w:szCs w:val="22"/>
          <w:shd w:val="clear" w:color="auto" w:fill="EEF4F6"/>
        </w:rPr>
        <w:t xml:space="preserve">To do so, use clock on </w:t>
      </w:r>
      <w:r w:rsidRPr="00FF1F9D">
        <w:rPr>
          <w:rFonts w:ascii="Times New Roman" w:hAnsi="Times New Roman"/>
          <w:b/>
          <w:bCs/>
          <w:szCs w:val="22"/>
        </w:rPr>
        <w:t>File &gt; New &gt; Other &gt; C/C++ &gt; Convert to a C++ Project</w:t>
      </w:r>
      <w:r w:rsidRPr="00FF1F9D">
        <w:rPr>
          <w:rFonts w:ascii="Times New Roman" w:hAnsi="Times New Roman"/>
          <w:szCs w:val="22"/>
        </w:rPr>
        <w:t xml:space="preserve"> menu option to add C/C++ attributes to the project. </w:t>
      </w:r>
    </w:p>
    <w:p w:rsidR="00A2557D" w:rsidRDefault="00D62FEB" w:rsidP="00A2557D">
      <w:pPr>
        <w:pStyle w:val="NormalWeb"/>
        <w:spacing w:after="0" w:line="240" w:lineRule="atLeast"/>
        <w:rPr>
          <w:rFonts w:ascii="Times New Roman" w:hAnsi="Times New Roman"/>
          <w:szCs w:val="22"/>
        </w:rPr>
      </w:pPr>
      <w:r w:rsidRPr="00FF1F9D">
        <w:rPr>
          <w:rFonts w:ascii="Times New Roman" w:hAnsi="Times New Roman"/>
          <w:b/>
          <w:bCs/>
          <w:szCs w:val="22"/>
        </w:rPr>
        <w:t>NOTE:</w:t>
      </w:r>
      <w:r w:rsidRPr="00FF1F9D">
        <w:rPr>
          <w:rFonts w:ascii="Times New Roman" w:hAnsi="Times New Roman"/>
          <w:szCs w:val="22"/>
        </w:rPr>
        <w:t xml:space="preserve"> </w:t>
      </w:r>
    </w:p>
    <w:p w:rsidR="00D62FEB" w:rsidRPr="00A2557D" w:rsidRDefault="00D62FEB" w:rsidP="00A2557D">
      <w:pPr>
        <w:pStyle w:val="NormalWeb"/>
        <w:spacing w:before="120" w:after="216" w:line="240" w:lineRule="atLeast"/>
        <w:ind w:left="576"/>
        <w:rPr>
          <w:rFonts w:ascii="Times New Roman" w:hAnsi="Times New Roman"/>
          <w:szCs w:val="22"/>
        </w:rPr>
      </w:pPr>
      <w:r w:rsidRPr="00A2557D">
        <w:rPr>
          <w:rFonts w:ascii="Times New Roman" w:hAnsi="Times New Roman"/>
          <w:szCs w:val="22"/>
        </w:rPr>
        <w:t>Contrary to what the text of the menu option implies, this does not replace the Android application attributes with C/C++ application attributes, nor does it create a new project in place of, or side-by-side with, your Android application. It only adds additional attributes for C/C++ to the project, alongside the Android attributes.</w:t>
      </w:r>
    </w:p>
    <w:p w:rsidR="00A2557D" w:rsidRDefault="00D62FEB" w:rsidP="00D62FEB">
      <w:pPr>
        <w:pStyle w:val="NormalWeb"/>
        <w:spacing w:before="120" w:after="216" w:line="240" w:lineRule="atLeast"/>
        <w:rPr>
          <w:rFonts w:ascii="Times New Roman" w:hAnsi="Times New Roman"/>
          <w:szCs w:val="22"/>
        </w:rPr>
      </w:pPr>
      <w:r w:rsidRPr="00FF1F9D">
        <w:rPr>
          <w:rFonts w:ascii="Times New Roman" w:hAnsi="Times New Roman"/>
          <w:szCs w:val="22"/>
        </w:rPr>
        <w:t xml:space="preserve">The wizard invoked to add C/C++ attributes for your project will ask you to configure the project type and toolchains to use for the project. By selecting </w:t>
      </w:r>
      <w:r w:rsidRPr="00FF1F9D">
        <w:rPr>
          <w:rFonts w:ascii="Times New Roman" w:hAnsi="Times New Roman"/>
          <w:b/>
          <w:bCs/>
          <w:szCs w:val="22"/>
        </w:rPr>
        <w:t>Makefile project</w:t>
      </w:r>
      <w:r w:rsidRPr="00FF1F9D">
        <w:rPr>
          <w:rFonts w:ascii="Times New Roman" w:hAnsi="Times New Roman"/>
          <w:szCs w:val="22"/>
        </w:rPr>
        <w:t xml:space="preserve"> for the project type, and </w:t>
      </w:r>
      <w:r w:rsidRPr="00FF1F9D">
        <w:rPr>
          <w:rFonts w:ascii="Times New Roman" w:hAnsi="Times New Roman"/>
          <w:b/>
          <w:bCs/>
          <w:szCs w:val="22"/>
        </w:rPr>
        <w:t>Other Toolchain</w:t>
      </w:r>
      <w:r w:rsidRPr="00FF1F9D">
        <w:rPr>
          <w:rFonts w:ascii="Times New Roman" w:hAnsi="Times New Roman"/>
          <w:szCs w:val="22"/>
        </w:rPr>
        <w:t xml:space="preserve"> for the toolchains, you configure the project to invoke </w:t>
      </w:r>
      <w:hyperlink r:id="rId53" w:tooltip="http://www.gnu.org/software/make/" w:history="1">
        <w:r w:rsidRPr="00FF1F9D">
          <w:rPr>
            <w:rStyle w:val="Hyperlink"/>
            <w:rFonts w:ascii="Times New Roman" w:hAnsi="Times New Roman"/>
            <w:szCs w:val="22"/>
          </w:rPr>
          <w:t>GNU Make</w:t>
        </w:r>
      </w:hyperlink>
      <w:r w:rsidRPr="00FF1F9D">
        <w:rPr>
          <w:rFonts w:ascii="Times New Roman" w:hAnsi="Times New Roman"/>
          <w:szCs w:val="22"/>
        </w:rPr>
        <w:t xml:space="preserve"> to build the C/C++ portion of your project. </w:t>
      </w:r>
    </w:p>
    <w:p w:rsidR="00A2557D" w:rsidRDefault="00D62FEB" w:rsidP="00D62FEB">
      <w:pPr>
        <w:pStyle w:val="NormalWeb"/>
        <w:spacing w:before="120" w:after="216" w:line="240" w:lineRule="atLeast"/>
        <w:rPr>
          <w:rFonts w:ascii="Times New Roman" w:hAnsi="Times New Roman"/>
          <w:szCs w:val="22"/>
        </w:rPr>
      </w:pPr>
      <w:r w:rsidRPr="00FF1F9D">
        <w:rPr>
          <w:rFonts w:ascii="Times New Roman" w:hAnsi="Times New Roman"/>
          <w:szCs w:val="22"/>
        </w:rPr>
        <w:t xml:space="preserve">This is where you will be integrating the two build systems (the Java part using the ADT, with the C/C++ part using the NDK). </w:t>
      </w:r>
    </w:p>
    <w:p w:rsidR="00D62FEB" w:rsidRPr="00FF1F9D" w:rsidRDefault="00D62FEB" w:rsidP="00D62FEB">
      <w:pPr>
        <w:pStyle w:val="NormalWeb"/>
        <w:spacing w:before="120" w:after="216" w:line="240" w:lineRule="atLeast"/>
        <w:rPr>
          <w:rFonts w:ascii="Times New Roman" w:hAnsi="Times New Roman"/>
          <w:szCs w:val="22"/>
        </w:rPr>
      </w:pPr>
      <w:r w:rsidRPr="00FF1F9D">
        <w:rPr>
          <w:rFonts w:ascii="Times New Roman" w:hAnsi="Times New Roman"/>
          <w:szCs w:val="22"/>
        </w:rPr>
        <w:t xml:space="preserve">The makefile you will create will invoke the </w:t>
      </w:r>
      <w:r w:rsidRPr="00FF1F9D">
        <w:rPr>
          <w:rFonts w:ascii="Times New Roman" w:hAnsi="Times New Roman"/>
          <w:b/>
          <w:bCs/>
          <w:szCs w:val="22"/>
        </w:rPr>
        <w:t>ndk-build</w:t>
      </w:r>
      <w:r w:rsidRPr="00FF1F9D">
        <w:rPr>
          <w:rFonts w:ascii="Times New Roman" w:hAnsi="Times New Roman"/>
          <w:szCs w:val="22"/>
        </w:rPr>
        <w:t xml:space="preserve"> script from the NDK to take care of building the native shared object for your application, and then the ADT will automatically include that shared object when it constructs your application package.</w:t>
      </w:r>
    </w:p>
    <w:p w:rsidR="00D62FEB" w:rsidRDefault="00D62FEB" w:rsidP="00D62FEB">
      <w:pPr>
        <w:pStyle w:val="NormalWeb"/>
        <w:spacing w:before="120" w:after="216" w:line="240" w:lineRule="atLeast"/>
        <w:rPr>
          <w:rFonts w:ascii="Arial" w:hAnsi="Arial" w:cs="Arial"/>
          <w:color w:val="262626"/>
          <w:sz w:val="20"/>
          <w:szCs w:val="20"/>
          <w:shd w:val="clear" w:color="auto" w:fill="EEF4F6"/>
        </w:rPr>
      </w:pPr>
      <w:r>
        <w:rPr>
          <w:rFonts w:ascii="Arial" w:hAnsi="Arial" w:cs="Arial"/>
          <w:noProof/>
          <w:color w:val="262626"/>
          <w:sz w:val="20"/>
          <w:szCs w:val="20"/>
          <w:shd w:val="clear" w:color="auto" w:fill="EEF4F6"/>
        </w:rPr>
        <w:lastRenderedPageBreak/>
        <w:drawing>
          <wp:inline distT="0" distB="0" distL="0" distR="0">
            <wp:extent cx="5019675" cy="6305550"/>
            <wp:effectExtent l="19050" t="0" r="9525"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5019675" cy="6305550"/>
                    </a:xfrm>
                    <a:prstGeom prst="rect">
                      <a:avLst/>
                    </a:prstGeom>
                    <a:noFill/>
                    <a:ln w="9525">
                      <a:noFill/>
                      <a:miter lim="800000"/>
                      <a:headEnd/>
                      <a:tailEnd/>
                    </a:ln>
                  </pic:spPr>
                </pic:pic>
              </a:graphicData>
            </a:graphic>
          </wp:inline>
        </w:drawing>
      </w:r>
    </w:p>
    <w:p w:rsidR="00D62FEB" w:rsidRPr="00FF1F9D" w:rsidRDefault="00D62FEB" w:rsidP="00D62FEB">
      <w:pPr>
        <w:pStyle w:val="NormalWeb"/>
        <w:spacing w:before="120" w:after="216" w:line="240" w:lineRule="atLeast"/>
        <w:rPr>
          <w:rFonts w:ascii="Times New Roman" w:hAnsi="Times New Roman"/>
          <w:color w:val="262626"/>
          <w:szCs w:val="22"/>
          <w:shd w:val="clear" w:color="auto" w:fill="EEF4F6"/>
        </w:rPr>
      </w:pPr>
      <w:r w:rsidRPr="00FF1F9D">
        <w:rPr>
          <w:rFonts w:ascii="Times New Roman" w:hAnsi="Times New Roman"/>
          <w:color w:val="262626"/>
          <w:szCs w:val="22"/>
          <w:shd w:val="clear" w:color="auto" w:fill="EEF4F6"/>
        </w:rPr>
        <w:t>The standard installation of Eclipse has automatic compilation turned on. The very first time you compile the app, you may receive some error messages from Eclipse.</w:t>
      </w:r>
      <w:r w:rsidRPr="00FF1F9D">
        <w:rPr>
          <w:rStyle w:val="apple-converted-space"/>
          <w:rFonts w:ascii="Times New Roman" w:hAnsi="Times New Roman"/>
          <w:color w:val="262626"/>
          <w:szCs w:val="22"/>
          <w:shd w:val="clear" w:color="auto" w:fill="EEF4F6"/>
        </w:rPr>
        <w:t> </w:t>
      </w:r>
      <w:r w:rsidRPr="00FF1F9D">
        <w:rPr>
          <w:rStyle w:val="HTMLCode"/>
          <w:rFonts w:ascii="Times New Roman" w:hAnsi="Times New Roman"/>
          <w:color w:val="262626"/>
          <w:sz w:val="22"/>
          <w:szCs w:val="22"/>
          <w:shd w:val="clear" w:color="auto" w:fill="EEF4F6"/>
        </w:rPr>
        <w:t>Project-&gt;Clean...-&gt;Clean All Projects</w:t>
      </w:r>
      <w:r w:rsidRPr="00FF1F9D">
        <w:rPr>
          <w:rStyle w:val="apple-converted-space"/>
          <w:rFonts w:ascii="Times New Roman" w:hAnsi="Times New Roman"/>
          <w:color w:val="262626"/>
          <w:szCs w:val="22"/>
          <w:shd w:val="clear" w:color="auto" w:fill="EEF4F6"/>
        </w:rPr>
        <w:t> </w:t>
      </w:r>
      <w:r w:rsidRPr="00FF1F9D">
        <w:rPr>
          <w:rFonts w:ascii="Times New Roman" w:hAnsi="Times New Roman"/>
          <w:color w:val="262626"/>
          <w:szCs w:val="22"/>
          <w:shd w:val="clear" w:color="auto" w:fill="EEF4F6"/>
        </w:rPr>
        <w:t>should fix these errors as Eclipse has to build some standard directories. This also creates the APK package for deployment.</w:t>
      </w:r>
    </w:p>
    <w:p w:rsidR="00D62FEB" w:rsidRDefault="00D62FEB" w:rsidP="00D62FEB"/>
    <w:p w:rsidR="00D62FEB" w:rsidRDefault="00D62FEB" w:rsidP="00D62FEB"/>
    <w:p w:rsidR="00D62FEB" w:rsidRPr="00FF1F9D" w:rsidRDefault="00D62FEB" w:rsidP="00D62FEB">
      <w:pPr>
        <w:rPr>
          <w:rFonts w:ascii="Times New Roman" w:hAnsi="Times New Roman" w:cs="Times New Roman"/>
        </w:rPr>
      </w:pPr>
      <w:r w:rsidRPr="00FF1F9D">
        <w:rPr>
          <w:rFonts w:ascii="Times New Roman" w:hAnsi="Times New Roman" w:cs="Times New Roman"/>
        </w:rPr>
        <w:lastRenderedPageBreak/>
        <w:t>Copy lib/libfastcv.a to your ndk lib directory (e.g &lt;Android-NDK-Root/platforms/&lt;Android API&gt;/arch-arm/usr/lib)</w:t>
      </w:r>
    </w:p>
    <w:p w:rsidR="00D62FEB" w:rsidRPr="00FF1F9D" w:rsidRDefault="00D62FEB" w:rsidP="00D62FEB">
      <w:pPr>
        <w:rPr>
          <w:rFonts w:ascii="Times New Roman" w:hAnsi="Times New Roman" w:cs="Times New Roman"/>
        </w:rPr>
      </w:pPr>
      <w:r w:rsidRPr="00FF1F9D">
        <w:rPr>
          <w:rFonts w:ascii="Times New Roman" w:hAnsi="Times New Roman" w:cs="Times New Roman"/>
        </w:rPr>
        <w:t>Copy the contents of inc directory to the ndk include directory (e.g &lt;Android-NDK-Root/platforms/&lt;Android API&gt;/arch-arm/usr/include)</w:t>
      </w:r>
    </w:p>
    <w:p w:rsidR="00D62FEB" w:rsidRPr="00FF1F9D" w:rsidRDefault="00D62FEB" w:rsidP="00D62FEB">
      <w:pPr>
        <w:rPr>
          <w:rFonts w:ascii="Times New Roman" w:hAnsi="Times New Roman" w:cs="Times New Roman"/>
        </w:rPr>
      </w:pPr>
      <w:r w:rsidRPr="00FF1F9D">
        <w:rPr>
          <w:rFonts w:ascii="Times New Roman" w:hAnsi="Times New Roman" w:cs="Times New Roman"/>
        </w:rPr>
        <w:t>Now when you click on buildall, you should see something like follows in the Console Log:</w:t>
      </w:r>
    </w:p>
    <w:p w:rsidR="00D62FEB" w:rsidRDefault="00D62FEB" w:rsidP="00D62FEB"/>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Build of configuration Default for project FastCVSample ****</w:t>
      </w:r>
    </w:p>
    <w:p w:rsidR="00D62FEB" w:rsidRDefault="00D62FEB" w:rsidP="00D62FEB">
      <w:pPr>
        <w:autoSpaceDE w:val="0"/>
        <w:autoSpaceDN w:val="0"/>
        <w:adjustRightInd w:val="0"/>
        <w:spacing w:after="0" w:line="240" w:lineRule="auto"/>
        <w:rPr>
          <w:rFonts w:ascii="Consolas" w:hAnsi="Consolas" w:cs="Consolas"/>
          <w:sz w:val="20"/>
          <w:szCs w:val="20"/>
        </w:rPr>
      </w:pP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make all </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Host OS was auto-detected: windows</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make[1]: Entering directory `/cygdrive/c/Development/fastcv-android-xx-yy-zz'</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Gdbserver      : [arm-linux-androideabi-4.4.3] libs/armeabi/gdbserver</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Gdbsetup       : libs/armeabi/gdb.setup</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Compile++ thumb  : fastcvsample &lt;= fastcvsample.cpp</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Compile++ thumb  : fastcvsample &lt;= FPSCounter.cpp</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Compile++ thumb  : fastcvsample &lt;= CameraRendererRGB565GL2.cpp</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Compile++ thumb  : fastcvsample &lt;= CameraUtil.cpp</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StaticLibrary  : libstdc++.a</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SharedLibrary  : libfastcvsample.so</w:t>
      </w:r>
    </w:p>
    <w:p w:rsidR="00D62FEB" w:rsidRDefault="00D62FEB" w:rsidP="00D62F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Install        : libfastcvsample.so =&gt; libs/armeabi/libfastcvsample.so</w:t>
      </w:r>
    </w:p>
    <w:p w:rsidR="00D62FEB" w:rsidRDefault="00D62FEB" w:rsidP="00D62FEB">
      <w:pPr>
        <w:rPr>
          <w:rFonts w:ascii="Consolas" w:hAnsi="Consolas" w:cs="Consolas"/>
          <w:color w:val="000000"/>
          <w:sz w:val="20"/>
          <w:szCs w:val="20"/>
        </w:rPr>
      </w:pPr>
      <w:r>
        <w:rPr>
          <w:rFonts w:ascii="Consolas" w:hAnsi="Consolas" w:cs="Consolas"/>
          <w:color w:val="000000"/>
          <w:sz w:val="20"/>
          <w:szCs w:val="20"/>
        </w:rPr>
        <w:t>make[1]: Leaving directory `/cygdrive/c/Development/fastcv-android-xx-yy-zz'</w:t>
      </w:r>
    </w:p>
    <w:p w:rsidR="00D62FEB" w:rsidRPr="00FF1F9D" w:rsidRDefault="00D62FEB" w:rsidP="00D62FEB">
      <w:pPr>
        <w:rPr>
          <w:rFonts w:ascii="Times New Roman" w:hAnsi="Times New Roman" w:cs="Times New Roman"/>
          <w:color w:val="000000"/>
        </w:rPr>
      </w:pPr>
    </w:p>
    <w:p w:rsidR="00D62FEB" w:rsidRPr="00FF1F9D" w:rsidRDefault="00D62FEB" w:rsidP="00D62FEB">
      <w:pPr>
        <w:rPr>
          <w:rFonts w:ascii="Times New Roman" w:hAnsi="Times New Roman" w:cs="Times New Roman"/>
          <w:color w:val="000000"/>
        </w:rPr>
      </w:pPr>
      <w:r w:rsidRPr="00FF1F9D">
        <w:rPr>
          <w:rFonts w:ascii="Times New Roman" w:hAnsi="Times New Roman" w:cs="Times New Roman"/>
          <w:color w:val="000000"/>
        </w:rPr>
        <w:t>The apk should be inside the \bin\ directory. The app has been successfully built.</w:t>
      </w:r>
    </w:p>
    <w:p w:rsidR="00D62FEB" w:rsidRPr="003C3C7B" w:rsidRDefault="00D62FEB" w:rsidP="00D62FEB">
      <w:pPr>
        <w:rPr>
          <w:rFonts w:ascii="Arial" w:hAnsi="Arial" w:cs="Arial"/>
          <w:color w:val="000000"/>
          <w:sz w:val="20"/>
          <w:szCs w:val="20"/>
        </w:rPr>
      </w:pPr>
    </w:p>
    <w:p w:rsidR="00D62FEB" w:rsidRPr="009F3AC6" w:rsidRDefault="00D62FEB" w:rsidP="00FF1F9D">
      <w:pPr>
        <w:pStyle w:val="Heading2"/>
      </w:pPr>
      <w:bookmarkStart w:id="25" w:name="_Toc305852439"/>
      <w:r w:rsidRPr="009F3AC6">
        <w:t>Run the Sample Application</w:t>
      </w:r>
      <w:bookmarkEnd w:id="25"/>
    </w:p>
    <w:p w:rsidR="00D62FEB" w:rsidRPr="00FF1F9D" w:rsidRDefault="00D62FEB" w:rsidP="00D62FEB">
      <w:pPr>
        <w:rPr>
          <w:rFonts w:ascii="Times New Roman" w:hAnsi="Times New Roman" w:cs="Times New Roman"/>
          <w:color w:val="000000"/>
        </w:rPr>
      </w:pPr>
      <w:r w:rsidRPr="00FF1F9D">
        <w:rPr>
          <w:rFonts w:ascii="Times New Roman" w:hAnsi="Times New Roman" w:cs="Times New Roman"/>
          <w:color w:val="000000"/>
        </w:rPr>
        <w:t>To install on your device, run the following:</w:t>
      </w:r>
    </w:p>
    <w:p w:rsidR="00D62FEB" w:rsidRPr="00FF1F9D" w:rsidRDefault="00D62FEB" w:rsidP="00D62FEB">
      <w:pPr>
        <w:rPr>
          <w:rFonts w:ascii="Times New Roman" w:hAnsi="Times New Roman" w:cs="Times New Roman"/>
          <w:color w:val="000000"/>
        </w:rPr>
      </w:pPr>
      <w:r w:rsidRPr="00FF1F9D">
        <w:rPr>
          <w:rFonts w:ascii="Times New Roman" w:hAnsi="Times New Roman" w:cs="Times New Roman"/>
          <w:color w:val="000000"/>
        </w:rPr>
        <w:t>Adb install fastcvsample.apk</w:t>
      </w:r>
    </w:p>
    <w:p w:rsidR="00D62FEB" w:rsidRPr="00FF1F9D" w:rsidRDefault="00D62FEB" w:rsidP="00D62FEB">
      <w:pPr>
        <w:rPr>
          <w:rFonts w:ascii="Times New Roman" w:hAnsi="Times New Roman" w:cs="Times New Roman"/>
          <w:color w:val="000000"/>
        </w:rPr>
      </w:pPr>
      <w:r w:rsidRPr="00FF1F9D">
        <w:rPr>
          <w:rFonts w:ascii="Times New Roman" w:hAnsi="Times New Roman" w:cs="Times New Roman"/>
          <w:color w:val="000000"/>
        </w:rPr>
        <w:t>This should install the sample app on the device, and you should be able to run the app.</w:t>
      </w:r>
    </w:p>
    <w:p w:rsidR="00D62FEB" w:rsidRPr="00FF1F9D" w:rsidRDefault="00D62FEB" w:rsidP="00D62FEB">
      <w:pPr>
        <w:rPr>
          <w:rFonts w:ascii="Times New Roman" w:hAnsi="Times New Roman" w:cs="Times New Roman"/>
          <w:color w:val="000000"/>
        </w:rPr>
      </w:pPr>
    </w:p>
    <w:p w:rsidR="00D62FEB" w:rsidRDefault="00D62FEB" w:rsidP="00D62FEB">
      <w:pPr>
        <w:rPr>
          <w:rFonts w:ascii="Times New Roman" w:hAnsi="Times New Roman"/>
          <w:b/>
          <w:kern w:val="36"/>
          <w:sz w:val="48"/>
        </w:rPr>
      </w:pPr>
      <w:r>
        <w:br w:type="page"/>
      </w:r>
    </w:p>
    <w:p w:rsidR="00D62FEB" w:rsidRDefault="00D62FEB" w:rsidP="00FF1F9D">
      <w:pPr>
        <w:pStyle w:val="Heading1"/>
      </w:pPr>
      <w:bookmarkStart w:id="26" w:name="_Toc305852440"/>
      <w:r w:rsidRPr="003C3C7B">
        <w:lastRenderedPageBreak/>
        <w:t>Tips/Tricks:</w:t>
      </w:r>
      <w:bookmarkEnd w:id="26"/>
    </w:p>
    <w:p w:rsidR="00D62FEB" w:rsidRDefault="00D62FEB" w:rsidP="00FF1F9D">
      <w:pPr>
        <w:pStyle w:val="Heading2"/>
      </w:pPr>
      <w:bookmarkStart w:id="27" w:name="_Toc305852441"/>
      <w:r w:rsidRPr="003C3C7B">
        <w:t>Tip 1:</w:t>
      </w:r>
      <w:bookmarkEnd w:id="27"/>
    </w:p>
    <w:p w:rsidR="00D62FEB" w:rsidRPr="006147C3" w:rsidRDefault="00D62FEB" w:rsidP="00D62FEB">
      <w:pPr>
        <w:rPr>
          <w:rFonts w:ascii="Times New Roman" w:hAnsi="Times New Roman" w:cs="Times New Roman"/>
          <w:color w:val="000000"/>
        </w:rPr>
      </w:pPr>
      <w:r w:rsidRPr="006147C3">
        <w:rPr>
          <w:rFonts w:ascii="Times New Roman" w:hAnsi="Times New Roman" w:cs="Times New Roman"/>
          <w:color w:val="000000"/>
        </w:rPr>
        <w:t>If you get an error saying C/C++ primitives not found, you might have to include the include folder of your ndk directory under project properties.</w:t>
      </w:r>
    </w:p>
    <w:p w:rsidR="00D62FEB" w:rsidRPr="006147C3" w:rsidRDefault="00D62FEB" w:rsidP="00D62FEB">
      <w:pPr>
        <w:rPr>
          <w:rFonts w:ascii="Times New Roman" w:hAnsi="Times New Roman" w:cs="Times New Roman"/>
          <w:color w:val="000000"/>
        </w:rPr>
      </w:pPr>
      <w:r w:rsidRPr="006147C3">
        <w:rPr>
          <w:rFonts w:ascii="Times New Roman" w:hAnsi="Times New Roman" w:cs="Times New Roman"/>
          <w:color w:val="000000"/>
        </w:rPr>
        <w:t>To do so, right click on Project-&gt;Properties-&gt;C/C++ General-&gt;Paths and Symbols.</w:t>
      </w:r>
    </w:p>
    <w:p w:rsidR="00D62FEB" w:rsidRPr="006147C3" w:rsidRDefault="00D62FEB" w:rsidP="00D62FEB">
      <w:pPr>
        <w:rPr>
          <w:rFonts w:ascii="Times New Roman" w:hAnsi="Times New Roman" w:cs="Times New Roman"/>
          <w:color w:val="000000"/>
        </w:rPr>
      </w:pPr>
      <w:r w:rsidRPr="006147C3">
        <w:rPr>
          <w:rFonts w:ascii="Times New Roman" w:hAnsi="Times New Roman" w:cs="Times New Roman"/>
          <w:color w:val="000000"/>
        </w:rPr>
        <w:t>Under GNU and GNU C++, add the Android NDK include directory</w:t>
      </w:r>
    </w:p>
    <w:p w:rsidR="00D62FEB" w:rsidRDefault="00D62FEB" w:rsidP="00D62FEB">
      <w:pPr>
        <w:rPr>
          <w:rFonts w:ascii="Consolas" w:hAnsi="Consolas" w:cs="Consolas"/>
          <w:color w:val="000000"/>
          <w:sz w:val="20"/>
          <w:szCs w:val="20"/>
        </w:rPr>
      </w:pPr>
      <w:r>
        <w:rPr>
          <w:rFonts w:ascii="Consolas" w:hAnsi="Consolas" w:cs="Consolas"/>
          <w:noProof/>
          <w:color w:val="000000"/>
          <w:sz w:val="20"/>
          <w:szCs w:val="20"/>
        </w:rPr>
        <w:drawing>
          <wp:inline distT="0" distB="0" distL="0" distR="0">
            <wp:extent cx="5943600" cy="40767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D62FEB" w:rsidRDefault="00D62FEB" w:rsidP="00D62FEB">
      <w:pPr>
        <w:rPr>
          <w:rFonts w:ascii="Consolas" w:hAnsi="Consolas" w:cs="Consolas"/>
          <w:color w:val="000000"/>
          <w:sz w:val="20"/>
          <w:szCs w:val="20"/>
        </w:rPr>
      </w:pPr>
    </w:p>
    <w:p w:rsidR="00D62FEB" w:rsidRDefault="00D62FEB" w:rsidP="00D62FEB">
      <w:pPr>
        <w:rPr>
          <w:rFonts w:ascii="Consolas" w:hAnsi="Consolas" w:cs="Consolas"/>
          <w:color w:val="000000"/>
          <w:sz w:val="20"/>
          <w:szCs w:val="20"/>
        </w:rPr>
      </w:pPr>
    </w:p>
    <w:p w:rsidR="00D62FEB" w:rsidRDefault="00D62FEB" w:rsidP="00FF1F9D">
      <w:pPr>
        <w:pStyle w:val="Heading2"/>
      </w:pPr>
      <w:bookmarkStart w:id="28" w:name="_Toc305852442"/>
      <w:r w:rsidRPr="003C3C7B">
        <w:t>Tip 2:</w:t>
      </w:r>
      <w:bookmarkEnd w:id="28"/>
    </w:p>
    <w:p w:rsidR="00D62FEB" w:rsidRPr="006147C3" w:rsidRDefault="00D62FEB" w:rsidP="00D62FEB">
      <w:pPr>
        <w:rPr>
          <w:rFonts w:ascii="Times New Roman" w:hAnsi="Times New Roman" w:cs="Times New Roman"/>
          <w:color w:val="000000"/>
        </w:rPr>
      </w:pPr>
      <w:r w:rsidRPr="006147C3">
        <w:rPr>
          <w:rFonts w:ascii="Times New Roman" w:hAnsi="Times New Roman" w:cs="Times New Roman"/>
          <w:color w:val="000000"/>
        </w:rPr>
        <w:t>If you get an error saying ndk-build not found, make sure you have GNU make 3.8.1 or higher installed. You can check version of GNU make by typing in make –v</w:t>
      </w:r>
    </w:p>
    <w:p w:rsidR="00D62FEB" w:rsidRDefault="00D62FEB" w:rsidP="00D62FEB">
      <w:pPr>
        <w:rPr>
          <w:rFonts w:ascii="MS Shell Dlg 2" w:eastAsia="Times New Roman" w:hAnsi="MS Shell Dlg 2" w:cs="Times New Roman"/>
          <w:color w:val="000000"/>
          <w:sz w:val="18"/>
          <w:szCs w:val="18"/>
        </w:rPr>
      </w:pPr>
    </w:p>
    <w:p w:rsidR="00D62FEB" w:rsidRPr="009F3AC6" w:rsidRDefault="00D62FEB" w:rsidP="00FF1F9D">
      <w:pPr>
        <w:pStyle w:val="Heading2"/>
      </w:pPr>
      <w:bookmarkStart w:id="29" w:name="_Toc305852443"/>
      <w:r w:rsidRPr="009F3AC6">
        <w:lastRenderedPageBreak/>
        <w:t>Tip3:</w:t>
      </w:r>
      <w:bookmarkEnd w:id="29"/>
    </w:p>
    <w:p w:rsidR="00D62FEB" w:rsidRPr="006147C3" w:rsidRDefault="00D62FEB" w:rsidP="00D62FEB">
      <w:pPr>
        <w:shd w:val="clear" w:color="auto" w:fill="FFFFFF"/>
        <w:spacing w:after="0" w:line="240" w:lineRule="auto"/>
        <w:rPr>
          <w:rFonts w:ascii="Times New Roman" w:eastAsia="Times New Roman" w:hAnsi="Times New Roman" w:cs="Times New Roman"/>
          <w:color w:val="000000"/>
        </w:rPr>
      </w:pPr>
      <w:r w:rsidRPr="006147C3">
        <w:rPr>
          <w:rFonts w:ascii="Times New Roman" w:eastAsia="Times New Roman" w:hAnsi="Times New Roman" w:cs="Times New Roman"/>
          <w:color w:val="000000"/>
        </w:rPr>
        <w:t>If you get an error saying ndk-build not found</w:t>
      </w:r>
    </w:p>
    <w:p w:rsidR="00D62FEB" w:rsidRPr="006147C3" w:rsidRDefault="00D62FEB" w:rsidP="00D62FEB">
      <w:pPr>
        <w:shd w:val="clear" w:color="auto" w:fill="FFFFFF"/>
        <w:spacing w:after="0" w:line="240" w:lineRule="auto"/>
        <w:rPr>
          <w:rFonts w:ascii="Times New Roman" w:eastAsia="Times New Roman" w:hAnsi="Times New Roman" w:cs="Times New Roman"/>
          <w:color w:val="000000"/>
        </w:rPr>
      </w:pPr>
      <w:r w:rsidRPr="006147C3">
        <w:rPr>
          <w:rFonts w:ascii="Times New Roman" w:eastAsia="Times New Roman" w:hAnsi="Times New Roman" w:cs="Times New Roman"/>
          <w:color w:val="000000"/>
        </w:rPr>
        <w:t xml:space="preserve">make all </w:t>
      </w:r>
      <w:r w:rsidRPr="006147C3">
        <w:rPr>
          <w:rFonts w:ascii="Times New Roman" w:eastAsia="Times New Roman" w:hAnsi="Times New Roman" w:cs="Times New Roman"/>
          <w:color w:val="000000"/>
        </w:rPr>
        <w:br/>
        <w:t>make: /ndk-build: Command not found</w:t>
      </w:r>
      <w:r w:rsidRPr="006147C3">
        <w:rPr>
          <w:rFonts w:ascii="Times New Roman" w:eastAsia="Times New Roman" w:hAnsi="Times New Roman" w:cs="Times New Roman"/>
          <w:color w:val="000000"/>
        </w:rPr>
        <w:br/>
        <w:t>make: *** [all] Error 127</w:t>
      </w:r>
    </w:p>
    <w:p w:rsidR="00D62FEB" w:rsidRPr="006147C3" w:rsidRDefault="00D62FEB" w:rsidP="00D62FEB">
      <w:pPr>
        <w:rPr>
          <w:rFonts w:ascii="Times New Roman" w:hAnsi="Times New Roman" w:cs="Times New Roman"/>
          <w:color w:val="000000"/>
        </w:rPr>
      </w:pPr>
    </w:p>
    <w:p w:rsidR="00D62FEB" w:rsidRPr="006147C3" w:rsidRDefault="00D62FEB" w:rsidP="00D62FEB">
      <w:pPr>
        <w:rPr>
          <w:rFonts w:ascii="Times New Roman" w:hAnsi="Times New Roman" w:cs="Times New Roman"/>
          <w:color w:val="000000"/>
        </w:rPr>
      </w:pPr>
      <w:r w:rsidRPr="006147C3">
        <w:rPr>
          <w:rFonts w:ascii="Times New Roman" w:hAnsi="Times New Roman" w:cs="Times New Roman"/>
          <w:color w:val="000000"/>
        </w:rPr>
        <w:t>Add ANDROID_NDK_ROOT at your environment variable. To do this, at Eclipse IDE, goes to Project -&gt; Properties -&gt; C/C++ Build -&gt; Environment, then add</w:t>
      </w:r>
    </w:p>
    <w:p w:rsidR="00D62FEB" w:rsidRPr="006147C3" w:rsidRDefault="00D62FEB" w:rsidP="00D62FEB">
      <w:pPr>
        <w:rPr>
          <w:rFonts w:ascii="Times New Roman" w:hAnsi="Times New Roman" w:cs="Times New Roman"/>
          <w:color w:val="000000"/>
        </w:rPr>
      </w:pPr>
      <w:r w:rsidRPr="006147C3">
        <w:rPr>
          <w:rFonts w:ascii="Times New Roman" w:hAnsi="Times New Roman" w:cs="Times New Roman"/>
          <w:color w:val="000000"/>
        </w:rPr>
        <w:t>Variable: ANDROID_NDK_ROOT</w:t>
      </w:r>
    </w:p>
    <w:p w:rsidR="00D62FEB" w:rsidRDefault="00D62FEB" w:rsidP="00D62FEB">
      <w:pPr>
        <w:rPr>
          <w:rFonts w:ascii="Times New Roman" w:hAnsi="Times New Roman" w:cs="Times New Roman"/>
          <w:color w:val="000000"/>
        </w:rPr>
      </w:pPr>
      <w:r w:rsidRPr="006147C3">
        <w:rPr>
          <w:rFonts w:ascii="Times New Roman" w:hAnsi="Times New Roman" w:cs="Times New Roman"/>
          <w:color w:val="000000"/>
        </w:rPr>
        <w:t>Value: &lt;path to android ndk directory&gt;</w:t>
      </w:r>
    </w:p>
    <w:p w:rsidR="006147C3" w:rsidRPr="006147C3" w:rsidRDefault="006147C3" w:rsidP="00D62FEB">
      <w:pPr>
        <w:rPr>
          <w:rFonts w:ascii="Times New Roman" w:hAnsi="Times New Roman" w:cs="Times New Roman"/>
          <w:color w:val="000000"/>
        </w:rPr>
      </w:pPr>
    </w:p>
    <w:p w:rsidR="006147C3" w:rsidRDefault="006147C3" w:rsidP="006147C3">
      <w:pPr>
        <w:pStyle w:val="Heading2"/>
      </w:pPr>
      <w:r w:rsidRPr="009F3AC6">
        <w:t>Tip</w:t>
      </w:r>
      <w:r>
        <w:t>4</w:t>
      </w:r>
      <w:r w:rsidRPr="009F3AC6">
        <w:t>:</w:t>
      </w:r>
    </w:p>
    <w:p w:rsidR="006147C3" w:rsidRDefault="006147C3" w:rsidP="006147C3">
      <w:pPr>
        <w:pStyle w:val="B-Body"/>
        <w:ind w:left="0"/>
        <w:rPr>
          <w:lang w:eastAsia="ja-JP"/>
        </w:rPr>
      </w:pPr>
      <w:r>
        <w:rPr>
          <w:lang w:eastAsia="ja-JP"/>
        </w:rPr>
        <w:t>Please check each functions detailed requirements in the Doxygen comments at:</w:t>
      </w:r>
    </w:p>
    <w:p w:rsidR="006147C3" w:rsidRDefault="006147C3" w:rsidP="006147C3">
      <w:pPr>
        <w:pStyle w:val="B-Body"/>
        <w:ind w:left="0"/>
        <w:rPr>
          <w:lang w:eastAsia="ja-JP"/>
        </w:rPr>
      </w:pPr>
    </w:p>
    <w:p w:rsidR="006147C3" w:rsidRDefault="00D17FA4" w:rsidP="006147C3">
      <w:pPr>
        <w:pStyle w:val="B-Body"/>
        <w:ind w:left="0"/>
        <w:rPr>
          <w:u w:val="single"/>
          <w:lang w:eastAsia="ja-JP"/>
        </w:rPr>
      </w:pPr>
      <w:hyperlink r:id="rId56" w:history="1">
        <w:r w:rsidR="006147C3" w:rsidRPr="006147C3">
          <w:rPr>
            <w:rStyle w:val="Hyperlink"/>
            <w:u w:val="single"/>
            <w:lang w:eastAsia="ja-JP"/>
          </w:rPr>
          <w:t>http://Fastcv.qualcomm.com/FastCVAPI</w:t>
        </w:r>
      </w:hyperlink>
    </w:p>
    <w:p w:rsidR="006147C3" w:rsidRDefault="006147C3" w:rsidP="006147C3">
      <w:pPr>
        <w:pStyle w:val="B-Body"/>
        <w:ind w:left="0"/>
        <w:rPr>
          <w:u w:val="single"/>
          <w:lang w:eastAsia="ja-JP"/>
        </w:rPr>
      </w:pPr>
    </w:p>
    <w:p w:rsidR="006147C3" w:rsidRPr="006147C3" w:rsidRDefault="006147C3" w:rsidP="006147C3">
      <w:pPr>
        <w:pStyle w:val="B-Body"/>
        <w:ind w:left="0"/>
        <w:rPr>
          <w:u w:val="single"/>
          <w:lang w:eastAsia="ja-JP"/>
        </w:rPr>
      </w:pPr>
    </w:p>
    <w:p w:rsidR="000D4EEB" w:rsidRDefault="000D4EEB" w:rsidP="00D62FEB">
      <w:pPr>
        <w:pStyle w:val="U-Bullet"/>
        <w:numPr>
          <w:ilvl w:val="0"/>
          <w:numId w:val="0"/>
        </w:numPr>
      </w:pPr>
    </w:p>
    <w:sectPr w:rsidR="000D4EEB" w:rsidSect="002C740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3C0E" w:rsidRDefault="00843C0E" w:rsidP="009A4D22">
      <w:pPr>
        <w:spacing w:after="0" w:line="240" w:lineRule="auto"/>
      </w:pPr>
      <w:r>
        <w:separator/>
      </w:r>
    </w:p>
  </w:endnote>
  <w:endnote w:type="continuationSeparator" w:id="0">
    <w:p w:rsidR="00843C0E" w:rsidRDefault="00843C0E" w:rsidP="009A4D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EEB" w:rsidRDefault="000D4EEB" w:rsidP="000D4EEB">
    <w:pPr>
      <w:pStyle w:val="titlepg-prop"/>
    </w:pPr>
    <w:r w:rsidRPr="000D4EEB">
      <w:t xml:space="preserve">Qualcomm Confidential and Proprietary </w:t>
    </w:r>
  </w:p>
  <w:p w:rsidR="000D4EEB" w:rsidRDefault="000D4EEB" w:rsidP="000D4EEB">
    <w:pPr>
      <w:pStyle w:val="titlepg-diststmt"/>
    </w:pPr>
    <w:r w:rsidRPr="000D4EEB">
      <w:rPr>
        <w:b/>
      </w:rPr>
      <w:t xml:space="preserve">Restricted Distribution. </w:t>
    </w:r>
    <w:r>
      <w:rPr>
        <w:b/>
      </w:rPr>
      <w:t xml:space="preserve"> </w:t>
    </w:r>
    <w:r w:rsidRPr="000D4EEB">
      <w:t xml:space="preserve">Not to be distributed to anyone who is not an employee of either Qualcomm or a subsidiary of Qualcomm without the express approval of Qualcomm’s Configuration Management. </w:t>
    </w:r>
  </w:p>
  <w:p w:rsidR="000D4EEB" w:rsidRDefault="000D4EEB" w:rsidP="000D4EEB">
    <w:pPr>
      <w:pStyle w:val="titlepg-diststmt"/>
    </w:pPr>
  </w:p>
  <w:p w:rsidR="000D4EEB" w:rsidRDefault="000D4EEB" w:rsidP="000D4EEB">
    <w:pPr>
      <w:pStyle w:val="titlepg-diststmt"/>
    </w:pPr>
    <w:r w:rsidRPr="000D4EEB">
      <w:t xml:space="preserve">Not to be used, copied, reproduced in whole or in part, nor its contents revealed in any manner to others without the express written permission of Qualcomm. </w:t>
    </w:r>
  </w:p>
  <w:p w:rsidR="000D4EEB" w:rsidRDefault="000D4EEB" w:rsidP="000D4EEB">
    <w:pPr>
      <w:pStyle w:val="titlepg-diststmt"/>
    </w:pPr>
  </w:p>
  <w:p w:rsidR="000D4EEB" w:rsidRDefault="000D4EEB" w:rsidP="000D4EEB">
    <w:pPr>
      <w:pStyle w:val="titlepg-diststmt"/>
    </w:pPr>
    <w:r w:rsidRPr="000D4EEB">
      <w:t xml:space="preserve">QUALCOMM is a registered trademark of QUALCOMM Incorporated in the United States and may be registered in other countries. Other product and brand names may be trademarks or registered trademarks of their respective owners. CDMA2000 is a registered certification mark of the Telecommunications Industry Association, used under license. ARM is a registered trademark of ARM Limited. QDSP is a registered trademark of QUALCOMM Incorporated in the United States and other countries. </w:t>
    </w:r>
  </w:p>
  <w:p w:rsidR="000D4EEB" w:rsidRDefault="000D4EEB" w:rsidP="000D4EEB">
    <w:pPr>
      <w:pStyle w:val="titlepg-diststmt"/>
    </w:pPr>
  </w:p>
  <w:p w:rsidR="000D4EEB" w:rsidRDefault="000D4EEB" w:rsidP="000D4EEB">
    <w:pPr>
      <w:pStyle w:val="titlepg-diststmt"/>
    </w:pPr>
    <w:r w:rsidRPr="000D4EEB">
      <w:t xml:space="preserve">This technical data may be subject to U.S. and international export, re-export, or transfer (“export”) laws. Diversion contrary to U.S. and international law is strictly prohibited. </w:t>
    </w:r>
  </w:p>
  <w:tbl>
    <w:tblPr>
      <w:tblW w:w="0" w:type="auto"/>
      <w:jc w:val="center"/>
      <w:tblLayout w:type="fixed"/>
      <w:tblLook w:val="0000"/>
    </w:tblPr>
    <w:tblGrid>
      <w:gridCol w:w="4320"/>
    </w:tblGrid>
    <w:tr w:rsidR="000D4EEB" w:rsidTr="000D4EEB">
      <w:trPr>
        <w:jc w:val="center"/>
      </w:trPr>
      <w:tc>
        <w:tcPr>
          <w:tcW w:w="4320" w:type="dxa"/>
        </w:tcPr>
        <w:p w:rsidR="000D4EEB" w:rsidRDefault="000D4EEB" w:rsidP="000D4EEB">
          <w:pPr>
            <w:pStyle w:val="titlepg-centered"/>
          </w:pPr>
        </w:p>
        <w:p w:rsidR="000D4EEB" w:rsidRDefault="000D4EEB" w:rsidP="000D4EEB">
          <w:pPr>
            <w:pStyle w:val="titlepg-centered"/>
          </w:pPr>
          <w:r>
            <w:t>QUALCOMM Incorporated</w:t>
          </w:r>
        </w:p>
        <w:p w:rsidR="000D4EEB" w:rsidRDefault="000D4EEB" w:rsidP="000D4EEB">
          <w:pPr>
            <w:pStyle w:val="titlepg-centered"/>
          </w:pPr>
          <w:r>
            <w:t>5775 Morehouse Drive</w:t>
          </w:r>
        </w:p>
        <w:p w:rsidR="000D4EEB" w:rsidRDefault="000D4EEB" w:rsidP="000D4EEB">
          <w:pPr>
            <w:pStyle w:val="titlepg-centered"/>
          </w:pPr>
          <w:r>
            <w:t>San Diego, CA 92121-1714</w:t>
          </w:r>
        </w:p>
        <w:p w:rsidR="000D4EEB" w:rsidRDefault="000D4EEB" w:rsidP="000D4EEB">
          <w:pPr>
            <w:pStyle w:val="titlepg-centered"/>
          </w:pPr>
          <w:r>
            <w:t>U.S.A.</w:t>
          </w:r>
        </w:p>
      </w:tc>
    </w:tr>
  </w:tbl>
  <w:p w:rsidR="000D4EEB" w:rsidRDefault="00450170" w:rsidP="000D4EEB">
    <w:pPr>
      <w:pStyle w:val="titlepg-diststmt"/>
    </w:pPr>
    <w:r w:rsidRPr="000D4EEB">
      <w:t xml:space="preserve"> </w:t>
    </w:r>
  </w:p>
  <w:p w:rsidR="000D4EEB" w:rsidRDefault="000D4EEB" w:rsidP="000D4EEB">
    <w:pPr>
      <w:pStyle w:val="titlepg-centered"/>
    </w:pPr>
    <w:r>
      <w:t>Copyright © 2010 - 2011 QUALCOMM Incorporated.</w:t>
    </w:r>
  </w:p>
  <w:p w:rsidR="0011424E" w:rsidRPr="000D4EEB" w:rsidRDefault="000D4EEB" w:rsidP="000D4EEB">
    <w:pPr>
      <w:pStyle w:val="titlepg-centered"/>
    </w:pPr>
    <w:r>
      <w:t xml:space="preserve">All rights reserved.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39" w:rsidRDefault="00573639" w:rsidP="00037F7F">
    <w:pPr>
      <w:pStyle w:val="titlepg-prop"/>
    </w:pPr>
    <w:r w:rsidRPr="008F4AE5">
      <w:t xml:space="preserve">Qualcomm Confidential and Proprietary </w:t>
    </w:r>
  </w:p>
  <w:p w:rsidR="00573639" w:rsidRDefault="00573639" w:rsidP="00037F7F">
    <w:pPr>
      <w:pStyle w:val="titlepg-diststmt"/>
    </w:pPr>
    <w:r w:rsidRPr="008F4AE5">
      <w:rPr>
        <w:b/>
      </w:rPr>
      <w:t xml:space="preserve">Restricted Distribution. </w:t>
    </w:r>
    <w:r>
      <w:rPr>
        <w:b/>
      </w:rPr>
      <w:t xml:space="preserve"> </w:t>
    </w:r>
    <w:r w:rsidRPr="008F4AE5">
      <w:t xml:space="preserve">Not to be distributed to anyone who is not an employee of either Qualcomm or a subsidiary of Qualcomm without the express approval of Qualcomm’s Configuration Management. </w:t>
    </w:r>
  </w:p>
  <w:p w:rsidR="00573639" w:rsidRDefault="00573639" w:rsidP="00037F7F">
    <w:pPr>
      <w:pStyle w:val="titlepg-diststmt"/>
    </w:pPr>
  </w:p>
  <w:p w:rsidR="00573639" w:rsidRDefault="00573639" w:rsidP="00037F7F">
    <w:pPr>
      <w:pStyle w:val="titlepg-diststmt"/>
    </w:pPr>
    <w:r w:rsidRPr="008F4AE5">
      <w:t xml:space="preserve">Not to be used, copied, reproduced in whole or in part, nor its contents revealed in any manner to others without the express written permission of Qualcomm. </w:t>
    </w:r>
  </w:p>
  <w:p w:rsidR="00573639" w:rsidRDefault="00573639" w:rsidP="00037F7F">
    <w:pPr>
      <w:pStyle w:val="titlepg-diststmt"/>
    </w:pPr>
  </w:p>
  <w:p w:rsidR="00573639" w:rsidRDefault="00573639" w:rsidP="00037F7F">
    <w:pPr>
      <w:pStyle w:val="titlepg-diststmt"/>
    </w:pPr>
    <w:r w:rsidRPr="008F4AE5">
      <w:t xml:space="preserve">QUALCOMM is a registered trademark of QUALCOMM Incorporated in the United States and may be registered in other countries. Other product and brand names may be trademarks or registered trademarks of their respective owners. CDMA2000 is a registered certification mark of the Telecommunications Industry Association, used under license. ARM is a registered trademark of ARM Limited. QDSP is a registered trademark of QUALCOMM Incorporated in the United States and other countries. </w:t>
    </w:r>
  </w:p>
  <w:p w:rsidR="00573639" w:rsidRDefault="00573639" w:rsidP="00037F7F">
    <w:pPr>
      <w:pStyle w:val="titlepg-diststmt"/>
    </w:pPr>
  </w:p>
  <w:p w:rsidR="00573639" w:rsidRDefault="00573639" w:rsidP="00037F7F">
    <w:pPr>
      <w:pStyle w:val="titlepg-diststmt"/>
    </w:pPr>
    <w:r w:rsidRPr="008F4AE5">
      <w:t xml:space="preserve">This technical data may be subject to U.S. and international export, re-export, or transfer (“export”) laws. Diversion contrary to U.S. and international law is strictly prohibited. </w:t>
    </w:r>
  </w:p>
  <w:tbl>
    <w:tblPr>
      <w:tblW w:w="0" w:type="auto"/>
      <w:jc w:val="center"/>
      <w:tblLayout w:type="fixed"/>
      <w:tblLook w:val="0000"/>
    </w:tblPr>
    <w:tblGrid>
      <w:gridCol w:w="4320"/>
    </w:tblGrid>
    <w:tr w:rsidR="00573639" w:rsidTr="001B79C5">
      <w:trPr>
        <w:jc w:val="center"/>
      </w:trPr>
      <w:tc>
        <w:tcPr>
          <w:tcW w:w="4320" w:type="dxa"/>
        </w:tcPr>
        <w:p w:rsidR="00573639" w:rsidRDefault="00573639" w:rsidP="001B79C5">
          <w:pPr>
            <w:pStyle w:val="titlepg-centered"/>
          </w:pPr>
        </w:p>
        <w:p w:rsidR="00573639" w:rsidRDefault="00573639" w:rsidP="001B79C5">
          <w:pPr>
            <w:pStyle w:val="titlepg-centered"/>
          </w:pPr>
          <w:r>
            <w:t>QUALCOMM Incorporated</w:t>
          </w:r>
        </w:p>
        <w:p w:rsidR="00573639" w:rsidRDefault="00573639" w:rsidP="001B79C5">
          <w:pPr>
            <w:pStyle w:val="titlepg-centered"/>
          </w:pPr>
          <w:r>
            <w:t>5775 Morehouse Drive</w:t>
          </w:r>
        </w:p>
        <w:p w:rsidR="00573639" w:rsidRDefault="00573639" w:rsidP="001B79C5">
          <w:pPr>
            <w:pStyle w:val="titlepg-centered"/>
          </w:pPr>
          <w:r>
            <w:t>San Diego, CA 92121-1714</w:t>
          </w:r>
        </w:p>
        <w:p w:rsidR="00573639" w:rsidRDefault="00573639" w:rsidP="001B79C5">
          <w:pPr>
            <w:pStyle w:val="titlepg-centered"/>
          </w:pPr>
          <w:r>
            <w:t>U.S.A.</w:t>
          </w:r>
        </w:p>
      </w:tc>
    </w:tr>
  </w:tbl>
  <w:p w:rsidR="00573639" w:rsidRDefault="00573639" w:rsidP="00037F7F">
    <w:pPr>
      <w:pStyle w:val="titlepg-diststmt"/>
    </w:pPr>
  </w:p>
  <w:p w:rsidR="00573639" w:rsidRDefault="00573639" w:rsidP="00037F7F">
    <w:pPr>
      <w:pStyle w:val="titlepg-centered"/>
    </w:pPr>
    <w:r>
      <w:t>Copyright © 2010 QUALCOMM Incorporated.</w:t>
    </w:r>
  </w:p>
  <w:p w:rsidR="00573639" w:rsidRPr="00037F7F" w:rsidRDefault="00573639" w:rsidP="00037F7F">
    <w:pPr>
      <w:pStyle w:val="titlepg-centered"/>
    </w:pPr>
    <w:r>
      <w:t xml:space="preserve">All rights reserved.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EEB" w:rsidRDefault="00D17FA4" w:rsidP="000D4EEB">
    <w:pPr>
      <w:pStyle w:val="Footer"/>
    </w:pPr>
    <w:fldSimple w:instr=" STYLEREF  &quot;docDCN&quot;  \* MERGEFORMAT ">
      <w:r w:rsidR="0011525A">
        <w:rPr>
          <w:noProof/>
        </w:rPr>
        <w:t>&lt;80-xxxxx-x Rev. x&gt;</w:t>
      </w:r>
    </w:fldSimple>
    <w:r w:rsidR="000D4EEB">
      <w:tab/>
    </w:r>
    <w:fldSimple w:instr=" PAGE  \* MERGEFORMAT ">
      <w:r w:rsidR="0011525A">
        <w:rPr>
          <w:noProof/>
        </w:rPr>
        <w:t>13</w:t>
      </w:r>
    </w:fldSimple>
    <w:r w:rsidR="000D4EEB">
      <w:tab/>
      <w:t xml:space="preserve">Qualcomm Confidential and Proprietary </w:t>
    </w:r>
  </w:p>
  <w:p w:rsidR="000D4EEB" w:rsidRDefault="000D4EEB" w:rsidP="000D4EEB">
    <w:pPr>
      <w:pStyle w:val="Footer"/>
      <w:rPr>
        <w:b/>
      </w:rPr>
    </w:pPr>
    <w:r>
      <w:tab/>
    </w:r>
    <w:r w:rsidRPr="000D4EEB">
      <w:rPr>
        <w:b/>
      </w:rPr>
      <w:t xml:space="preserve">MAY CONTAIN U.S. AND INTERNATIONAL EXPORT CONTROLLED INFORMATION </w:t>
    </w:r>
  </w:p>
  <w:p w:rsidR="00573639" w:rsidRPr="000D4EEB" w:rsidRDefault="000D4EEB" w:rsidP="000D4EEB">
    <w:pPr>
      <w:pStyle w:val="Footer"/>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EEB" w:rsidRDefault="00D17FA4" w:rsidP="000D4EEB">
    <w:pPr>
      <w:pStyle w:val="Footer"/>
    </w:pPr>
    <w:fldSimple w:instr=" STYLEREF  &quot;docDCN&quot;  \* MERGEFORMAT ">
      <w:r w:rsidR="0011525A">
        <w:rPr>
          <w:noProof/>
        </w:rPr>
        <w:t>&lt;80-xxxxx-x Rev. x&gt;</w:t>
      </w:r>
    </w:fldSimple>
    <w:r w:rsidR="000D4EEB">
      <w:tab/>
    </w:r>
    <w:fldSimple w:instr=" PAGE  \* MERGEFORMAT ">
      <w:r w:rsidR="0011525A">
        <w:rPr>
          <w:noProof/>
        </w:rPr>
        <w:t>2</w:t>
      </w:r>
    </w:fldSimple>
    <w:r w:rsidR="000D4EEB">
      <w:tab/>
      <w:t xml:space="preserve">Qualcomm Confidential and Proprietary </w:t>
    </w:r>
  </w:p>
  <w:p w:rsidR="000D4EEB" w:rsidRDefault="000D4EEB" w:rsidP="000D4EEB">
    <w:pPr>
      <w:pStyle w:val="Footer"/>
      <w:rPr>
        <w:b/>
      </w:rPr>
    </w:pPr>
    <w:r>
      <w:tab/>
    </w:r>
    <w:r w:rsidRPr="000D4EEB">
      <w:rPr>
        <w:b/>
      </w:rPr>
      <w:t xml:space="preserve">MAY CONTAIN U.S. AND INTERNATIONAL EXPORT CONTROLLED INFORMATION </w:t>
    </w:r>
  </w:p>
  <w:p w:rsidR="00573639" w:rsidRPr="000D4EEB" w:rsidRDefault="000D4EEB" w:rsidP="000D4EEB">
    <w:pPr>
      <w:pStyle w:val="Footer"/>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3C0E" w:rsidRDefault="00843C0E" w:rsidP="009A4D22">
      <w:pPr>
        <w:spacing w:after="0" w:line="240" w:lineRule="auto"/>
      </w:pPr>
      <w:r>
        <w:separator/>
      </w:r>
    </w:p>
  </w:footnote>
  <w:footnote w:type="continuationSeparator" w:id="0">
    <w:p w:rsidR="00843C0E" w:rsidRDefault="00843C0E" w:rsidP="009A4D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39" w:rsidRDefault="000D4EEB" w:rsidP="000D4EEB">
    <w:pPr>
      <w:pStyle w:val="Logo"/>
    </w:pPr>
    <w:r>
      <w:object w:dxaOrig="9360" w:dyaOrig="1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05pt" o:ole="">
          <v:imagedata r:id="rId1" o:title=""/>
        </v:shape>
        <o:OLEObject Type="Embed" ProgID="Word.Document.8" ShapeID="_x0000_i1025" DrawAspect="Content" ObjectID="_1379848947" r:id="rId2">
          <o:FieldCodes>\s</o:FieldCodes>
        </o:OLEObject>
      </w:obje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39" w:rsidRDefault="00573639">
    <w:pPr>
      <w:pStyle w:val="Header"/>
    </w:pPr>
    <w:r>
      <w:object w:dxaOrig="9360" w:dyaOrig="1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65pt;height:50.25pt" o:ole="">
          <v:imagedata r:id="rId1" o:title=""/>
        </v:shape>
        <o:OLEObject Type="Embed" ProgID="Word.Document.8" ShapeID="_x0000_i1026" DrawAspect="Content" ObjectID="_1379848948" r:id="rId2">
          <o:FieldCodes>\s</o:FieldCodes>
        </o:OLEObject>
      </w:obje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39" w:rsidRPr="00450170" w:rsidRDefault="00D17FA4" w:rsidP="000D4EEB">
    <w:pPr>
      <w:pStyle w:val="Header"/>
    </w:pPr>
    <w:fldSimple w:instr=" STYLEREF &quot;ProductName&quot; ">
      <w:r w:rsidR="0011525A">
        <w:t>FastCV 1.0 -- Getting Started Guide</w:t>
      </w:r>
    </w:fldSimple>
    <w:r w:rsidR="000D4EEB">
      <w:tab/>
    </w:r>
    <w:fldSimple w:instr=" STYLEREF &quot;DocumentType&quot; ">
      <w:r w:rsidR="0011525A">
        <w:t>FastCV Sample App Install Guide</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39" w:rsidRPr="00450170" w:rsidRDefault="00573639" w:rsidP="000D4E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DEA767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54DE575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53C741B"/>
    <w:multiLevelType w:val="multilevel"/>
    <w:tmpl w:val="D320FBB4"/>
    <w:lvl w:ilvl="0">
      <w:start w:val="1"/>
      <w:numFmt w:val="decimal"/>
      <w:lvlRestart w:val="0"/>
      <w:pStyle w:val="TFoN-TableFootnoteNumbered"/>
      <w:lvlText w:val="%1."/>
      <w:lvlJc w:val="left"/>
      <w:pPr>
        <w:tabs>
          <w:tab w:val="num" w:pos="1080"/>
        </w:tabs>
        <w:ind w:left="1080" w:hanging="360"/>
      </w:pPr>
      <w:rPr>
        <w:rFonts w:ascii="Arial" w:hAnsi="Arial" w:cs="Arial"/>
        <w:b w:val="0"/>
        <w:i w:val="0"/>
        <w:sz w:val="18"/>
      </w:rPr>
    </w:lvl>
    <w:lvl w:ilvl="1">
      <w:start w:val="1"/>
      <w:numFmt w:val="lowerLetter"/>
      <w:pStyle w:val="TFoN2-TableFootnoteNumbered2"/>
      <w:lvlText w:val="%2."/>
      <w:lvlJc w:val="left"/>
      <w:pPr>
        <w:tabs>
          <w:tab w:val="num" w:pos="1440"/>
        </w:tabs>
        <w:ind w:left="1440" w:hanging="360"/>
      </w:pPr>
      <w:rPr>
        <w:rFonts w:ascii="Arial" w:hAnsi="Arial" w:cs="Arial"/>
        <w:sz w:val="18"/>
      </w:rPr>
    </w:lvl>
    <w:lvl w:ilvl="2">
      <w:start w:val="1"/>
      <w:numFmt w:val="lowerRoman"/>
      <w:pStyle w:val="TFoN3-TableFootnoteNumbered3"/>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2">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14E84670"/>
    <w:multiLevelType w:val="hybridMultilevel"/>
    <w:tmpl w:val="D54EB85C"/>
    <w:lvl w:ilvl="0" w:tplc="22406B42">
      <w:start w:val="1"/>
      <w:numFmt w:val="decimalZero"/>
      <w:lvlText w:val="REQ%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80F7AF5"/>
    <w:multiLevelType w:val="multilevel"/>
    <w:tmpl w:val="4886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9925A2"/>
    <w:multiLevelType w:val="hybridMultilevel"/>
    <w:tmpl w:val="F6B0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3A3D7C"/>
    <w:multiLevelType w:val="multilevel"/>
    <w:tmpl w:val="BCA0F46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7">
    <w:nsid w:val="2D6C47E9"/>
    <w:multiLevelType w:val="multilevel"/>
    <w:tmpl w:val="B70A852E"/>
    <w:lvl w:ilvl="0">
      <w:start w:val="1"/>
      <w:numFmt w:val="decimal"/>
      <w:lvlRestart w:val="0"/>
      <w:pStyle w:val="Heading1"/>
      <w:suff w:val="space"/>
      <w:lvlText w:val="%1 "/>
      <w:lvlJc w:val="left"/>
      <w:pPr>
        <w:ind w:left="0" w:firstLine="0"/>
      </w:pPr>
      <w:rPr>
        <w:rFonts w:ascii="Arial" w:hAnsi="Arial" w:cs="Arial" w:hint="default"/>
        <w:b/>
        <w:i w:val="0"/>
        <w:caps w:val="0"/>
        <w:strike w:val="0"/>
        <w:dstrike w:val="0"/>
        <w:outline w:val="0"/>
        <w:shadow w:val="0"/>
        <w:emboss w:val="0"/>
        <w:imprint w:val="0"/>
        <w:sz w:val="32"/>
        <w:u w:val="none"/>
        <w:vertAlign w:val="baseline"/>
      </w:rPr>
    </w:lvl>
    <w:lvl w:ilvl="1">
      <w:start w:val="1"/>
      <w:numFmt w:val="decimal"/>
      <w:pStyle w:val="Heading2"/>
      <w:suff w:val="space"/>
      <w:lvlText w:val="%1.%2 "/>
      <w:lvlJc w:val="left"/>
      <w:pPr>
        <w:ind w:left="0" w:firstLine="0"/>
      </w:pPr>
      <w:rPr>
        <w:rFonts w:ascii="Arial" w:hAnsi="Arial" w:cs="Arial" w:hint="default"/>
        <w:b/>
        <w:i w:val="0"/>
        <w:caps w:val="0"/>
        <w:strike w:val="0"/>
        <w:dstrike w:val="0"/>
        <w:outline w:val="0"/>
        <w:shadow w:val="0"/>
        <w:emboss w:val="0"/>
        <w:imprint w:val="0"/>
        <w:sz w:val="28"/>
        <w:u w:val="none"/>
        <w:vertAlign w:val="baseline"/>
      </w:rPr>
    </w:lvl>
    <w:lvl w:ilvl="2">
      <w:start w:val="1"/>
      <w:numFmt w:val="decimal"/>
      <w:pStyle w:val="Heading3"/>
      <w:suff w:val="space"/>
      <w:lvlText w:val="%1.%2.%3 "/>
      <w:lvlJc w:val="left"/>
      <w:pPr>
        <w:ind w:left="0" w:firstLine="0"/>
      </w:pPr>
      <w:rPr>
        <w:rFonts w:ascii="Arial" w:hAnsi="Arial" w:cs="Arial" w:hint="default"/>
        <w:b/>
        <w:i w:val="0"/>
        <w:caps w:val="0"/>
        <w:strike w:val="0"/>
        <w:dstrike w:val="0"/>
        <w:outline w:val="0"/>
        <w:shadow w:val="0"/>
        <w:emboss w:val="0"/>
        <w:imprint w:val="0"/>
        <w:sz w:val="24"/>
        <w:u w:val="none"/>
        <w:vertAlign w:val="baseline"/>
      </w:rPr>
    </w:lvl>
    <w:lvl w:ilvl="3">
      <w:start w:val="1"/>
      <w:numFmt w:val="decimal"/>
      <w:pStyle w:val="Heading4"/>
      <w:suff w:val="space"/>
      <w:lvlText w:val="%1.%2.%3.%4 "/>
      <w:lvlJc w:val="left"/>
      <w:pPr>
        <w:ind w:left="0" w:firstLine="0"/>
      </w:pPr>
      <w:rPr>
        <w:rFonts w:ascii="Arial" w:hAnsi="Arial" w:cs="Arial" w:hint="default"/>
        <w:b/>
        <w:i w:val="0"/>
        <w:caps w:val="0"/>
        <w:strike w:val="0"/>
        <w:dstrike w:val="0"/>
        <w:outline w:val="0"/>
        <w:shadow w:val="0"/>
        <w:emboss w:val="0"/>
        <w:imprint w:val="0"/>
        <w:sz w:val="24"/>
        <w:u w:val="none"/>
        <w:vertAlign w:val="baseline"/>
      </w:rPr>
    </w:lvl>
    <w:lvl w:ilvl="4">
      <w:start w:val="1"/>
      <w:numFmt w:val="decimal"/>
      <w:pStyle w:val="Heading5"/>
      <w:suff w:val="space"/>
      <w:lvlText w:val="%1.%2.%3.%4.%5 "/>
      <w:lvlJc w:val="left"/>
      <w:pPr>
        <w:ind w:left="540" w:firstLine="0"/>
      </w:pPr>
      <w:rPr>
        <w:rFonts w:ascii="Arial" w:hAnsi="Arial" w:cs="Arial" w:hint="default"/>
        <w:b/>
        <w:i w:val="0"/>
        <w:caps w:val="0"/>
        <w:strike w:val="0"/>
        <w:dstrike w:val="0"/>
        <w:outline w:val="0"/>
        <w:shadow w:val="0"/>
        <w:emboss w:val="0"/>
        <w:imprint w:val="0"/>
        <w:sz w:val="24"/>
        <w:u w:val="none"/>
        <w:vertAlign w:val="baseline"/>
      </w:rPr>
    </w:lvl>
    <w:lvl w:ilvl="5">
      <w:start w:val="1"/>
      <w:numFmt w:val="decimal"/>
      <w:pStyle w:val="Heading6"/>
      <w:suff w:val="space"/>
      <w:lvlText w:val="%1.%2.%3.%4.%5.%6 "/>
      <w:lvlJc w:val="left"/>
      <w:pPr>
        <w:ind w:left="0" w:firstLine="0"/>
      </w:pPr>
      <w:rPr>
        <w:rFonts w:ascii="Arial" w:hAnsi="Arial" w:cs="Arial" w:hint="default"/>
        <w:b/>
        <w:i w:val="0"/>
        <w:caps w:val="0"/>
        <w:strike w:val="0"/>
        <w:dstrike w:val="0"/>
        <w:outline w:val="0"/>
        <w:shadow w:val="0"/>
        <w:emboss w:val="0"/>
        <w:imprint w:val="0"/>
        <w:sz w:val="24"/>
        <w:u w:val="none"/>
        <w:vertAlign w:val="baseline"/>
      </w:rPr>
    </w:lvl>
    <w:lvl w:ilvl="6">
      <w:start w:val="1"/>
      <w:numFmt w:val="upperLetter"/>
      <w:lvlRestart w:val="0"/>
      <w:pStyle w:val="Heading7"/>
      <w:suff w:val="space"/>
      <w:lvlText w:val="%7 "/>
      <w:lvlJc w:val="left"/>
      <w:pPr>
        <w:ind w:left="0" w:firstLine="0"/>
      </w:pPr>
      <w:rPr>
        <w:rFonts w:ascii="Arial" w:hAnsi="Arial" w:cs="Arial" w:hint="default"/>
        <w:b/>
        <w:i w:val="0"/>
        <w:caps w:val="0"/>
        <w:strike w:val="0"/>
        <w:dstrike w:val="0"/>
        <w:outline w:val="0"/>
        <w:shadow w:val="0"/>
        <w:emboss w:val="0"/>
        <w:imprint w:val="0"/>
        <w:u w:val="none"/>
        <w:vertAlign w:val="baseline"/>
      </w:rPr>
    </w:lvl>
    <w:lvl w:ilvl="7">
      <w:start w:val="1"/>
      <w:numFmt w:val="decimal"/>
      <w:pStyle w:val="Heading8"/>
      <w:suff w:val="space"/>
      <w:lvlText w:val="%7.%8 "/>
      <w:lvlJc w:val="left"/>
      <w:pPr>
        <w:ind w:left="0" w:firstLine="0"/>
      </w:pPr>
      <w:rPr>
        <w:rFonts w:ascii="Arial" w:hAnsi="Arial" w:cs="Arial" w:hint="default"/>
        <w:b/>
        <w:i w:val="0"/>
        <w:caps w:val="0"/>
        <w:strike w:val="0"/>
        <w:dstrike w:val="0"/>
        <w:outline w:val="0"/>
        <w:shadow w:val="0"/>
        <w:emboss w:val="0"/>
        <w:imprint w:val="0"/>
        <w:vanish w:val="0"/>
        <w:u w:val="none"/>
        <w:vertAlign w:val="baseline"/>
      </w:rPr>
    </w:lvl>
    <w:lvl w:ilvl="8">
      <w:start w:val="1"/>
      <w:numFmt w:val="decimal"/>
      <w:pStyle w:val="Heading9"/>
      <w:suff w:val="space"/>
      <w:lvlText w:val="%7.%8.%9 "/>
      <w:lvlJc w:val="left"/>
      <w:pPr>
        <w:ind w:left="0" w:firstLine="0"/>
      </w:pPr>
      <w:rPr>
        <w:rFonts w:ascii="Arial" w:hAnsi="Arial" w:cs="Arial" w:hint="default"/>
        <w:b/>
        <w:i w:val="0"/>
        <w:caps w:val="0"/>
        <w:strike w:val="0"/>
        <w:dstrike w:val="0"/>
        <w:outline w:val="0"/>
        <w:shadow w:val="0"/>
        <w:emboss w:val="0"/>
        <w:imprint w:val="0"/>
        <w:u w:val="none"/>
        <w:vertAlign w:val="baseline"/>
      </w:rPr>
    </w:lvl>
  </w:abstractNum>
  <w:abstractNum w:abstractNumId="18">
    <w:nsid w:val="2D780613"/>
    <w:multiLevelType w:val="multilevel"/>
    <w:tmpl w:val="C49628C8"/>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2E4264EA"/>
    <w:multiLevelType w:val="multilevel"/>
    <w:tmpl w:val="4886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4E5034A"/>
    <w:multiLevelType w:val="multilevel"/>
    <w:tmpl w:val="E3F85A74"/>
    <w:name w:val="Table Bullets22"/>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994"/>
        </w:tabs>
        <w:ind w:left="994" w:hanging="274"/>
      </w:pPr>
      <w:rPr>
        <w:rFonts w:ascii="Arial" w:hAnsi="Arial" w:cs="Arial"/>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1">
    <w:nsid w:val="37266047"/>
    <w:multiLevelType w:val="hybridMultilevel"/>
    <w:tmpl w:val="B54A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0B2D6C"/>
    <w:multiLevelType w:val="multilevel"/>
    <w:tmpl w:val="AFFCF14C"/>
    <w:lvl w:ilvl="0">
      <w:start w:val="1"/>
      <w:numFmt w:val="decimal"/>
      <w:lvlRestart w:val="0"/>
      <w:pStyle w:val="TL-TableList"/>
      <w:lvlText w:val="%1."/>
      <w:lvlJc w:val="left"/>
      <w:pPr>
        <w:tabs>
          <w:tab w:val="num" w:pos="288"/>
        </w:tabs>
        <w:ind w:left="288" w:hanging="288"/>
      </w:pPr>
      <w:rPr>
        <w:rFonts w:ascii="Arial" w:hAnsi="Arial" w:cs="Arial"/>
        <w:b w:val="0"/>
        <w:i w:val="0"/>
        <w:sz w:val="18"/>
      </w:rPr>
    </w:lvl>
    <w:lvl w:ilvl="1">
      <w:start w:val="1"/>
      <w:numFmt w:val="lowerLetter"/>
      <w:pStyle w:val="TL2-TableList2"/>
      <w:lvlText w:val="%2."/>
      <w:lvlJc w:val="left"/>
      <w:pPr>
        <w:tabs>
          <w:tab w:val="num" w:pos="576"/>
        </w:tabs>
        <w:ind w:left="576" w:hanging="245"/>
      </w:pPr>
      <w:rPr>
        <w:rFonts w:ascii="Arial" w:hAnsi="Arial" w:cs="Arial"/>
        <w:b w:val="0"/>
        <w:i w:val="0"/>
        <w:sz w:val="18"/>
      </w:rPr>
    </w:lvl>
    <w:lvl w:ilvl="2">
      <w:start w:val="1"/>
      <w:numFmt w:val="lowerRoman"/>
      <w:pStyle w:val="TL3-TableList3"/>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23">
    <w:nsid w:val="3ECE20CE"/>
    <w:multiLevelType w:val="multilevel"/>
    <w:tmpl w:val="6D806AAE"/>
    <w:name w:val="Bulleted Lists"/>
    <w:lvl w:ilvl="0">
      <w:start w:val="1"/>
      <w:numFmt w:val="decimal"/>
      <w:lvlRestart w:val="0"/>
      <w:lvlText w:val="%1."/>
      <w:lvlJc w:val="left"/>
      <w:pPr>
        <w:tabs>
          <w:tab w:val="num" w:pos="288"/>
        </w:tabs>
        <w:ind w:left="288" w:hanging="288"/>
      </w:pPr>
      <w:rPr>
        <w:rFonts w:ascii="Arial" w:hAnsi="Arial" w:cs="Arial" w:hint="default"/>
        <w:b w:val="0"/>
        <w:i w:val="0"/>
        <w:sz w:val="18"/>
      </w:rPr>
    </w:lvl>
    <w:lvl w:ilvl="1">
      <w:start w:val="1"/>
      <w:numFmt w:val="lowerLetter"/>
      <w:lvlText w:val="%2."/>
      <w:lvlJc w:val="left"/>
      <w:pPr>
        <w:tabs>
          <w:tab w:val="num" w:pos="576"/>
        </w:tabs>
        <w:ind w:left="576" w:hanging="245"/>
      </w:pPr>
      <w:rPr>
        <w:rFonts w:ascii="Arial" w:hAnsi="Arial" w:cs="Arial" w:hint="default"/>
        <w:b w:val="0"/>
        <w:i w:val="0"/>
        <w:sz w:val="18"/>
      </w:rPr>
    </w:lvl>
    <w:lvl w:ilvl="2">
      <w:start w:val="1"/>
      <w:numFmt w:val="lowerRoman"/>
      <w:lvlText w:val="%3."/>
      <w:lvlJc w:val="left"/>
      <w:pPr>
        <w:tabs>
          <w:tab w:val="num" w:pos="835"/>
        </w:tabs>
        <w:ind w:left="835" w:hanging="259"/>
      </w:pPr>
      <w:rPr>
        <w:rFonts w:ascii="Arial" w:hAnsi="Arial" w:cs="Arial" w:hint="default"/>
        <w:b/>
        <w:i w:val="0"/>
        <w:sz w:val="18"/>
      </w:rPr>
    </w:lvl>
    <w:lvl w:ilvl="3">
      <w:start w:val="1"/>
      <w:numFmt w:val="lowerRoman"/>
      <w:lvlText w:val=""/>
      <w:lvlJc w:val="right"/>
      <w:pPr>
        <w:ind w:left="864" w:hanging="144"/>
      </w:pPr>
      <w:rPr>
        <w:rFonts w:hint="default"/>
        <w:b w:val="0"/>
        <w:i w:val="0"/>
        <w:sz w:val="16"/>
      </w:rPr>
    </w:lvl>
    <w:lvl w:ilvl="4">
      <w:start w:val="1"/>
      <w:numFmt w:val="decimal"/>
      <w:lvlText w:val=""/>
      <w:lvlJc w:val="left"/>
      <w:pPr>
        <w:ind w:left="1008" w:hanging="432"/>
      </w:pPr>
      <w:rPr>
        <w:rFonts w:hint="default"/>
      </w:rPr>
    </w:lvl>
    <w:lvl w:ilvl="5">
      <w:start w:val="1"/>
      <w:numFmt w:val="lowerLetter"/>
      <w:lvlText w:val=""/>
      <w:lvlJc w:val="left"/>
      <w:pPr>
        <w:ind w:left="1152" w:hanging="432"/>
      </w:pPr>
      <w:rPr>
        <w:rFonts w:hint="default"/>
      </w:rPr>
    </w:lvl>
    <w:lvl w:ilvl="6">
      <w:start w:val="1"/>
      <w:numFmt w:val="lowerRoman"/>
      <w:lvlText w:val=""/>
      <w:lvlJc w:val="right"/>
      <w:pPr>
        <w:ind w:left="1296" w:hanging="288"/>
      </w:pPr>
      <w:rPr>
        <w:rFonts w:hint="default"/>
      </w:rPr>
    </w:lvl>
    <w:lvl w:ilvl="7">
      <w:start w:val="1"/>
      <w:numFmt w:val="lowerLetter"/>
      <w:lvlText w:val=""/>
      <w:lvlJc w:val="left"/>
      <w:pPr>
        <w:ind w:left="1440" w:hanging="432"/>
      </w:pPr>
      <w:rPr>
        <w:rFonts w:hint="default"/>
      </w:rPr>
    </w:lvl>
    <w:lvl w:ilvl="8">
      <w:start w:val="1"/>
      <w:numFmt w:val="lowerRoman"/>
      <w:lvlText w:val=""/>
      <w:lvlJc w:val="right"/>
      <w:pPr>
        <w:ind w:left="1584" w:hanging="144"/>
      </w:pPr>
      <w:rPr>
        <w:rFonts w:hint="default"/>
      </w:rPr>
    </w:lvl>
  </w:abstractNum>
  <w:abstractNum w:abstractNumId="24">
    <w:nsid w:val="4BB059F8"/>
    <w:multiLevelType w:val="multilevel"/>
    <w:tmpl w:val="87AE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D2D026C"/>
    <w:multiLevelType w:val="multilevel"/>
    <w:tmpl w:val="41DA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395EA3"/>
    <w:multiLevelType w:val="multilevel"/>
    <w:tmpl w:val="62F6E33C"/>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0B75278"/>
    <w:multiLevelType w:val="hybridMultilevel"/>
    <w:tmpl w:val="FB64B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C05598"/>
    <w:multiLevelType w:val="multilevel"/>
    <w:tmpl w:val="C040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B60D15"/>
    <w:multiLevelType w:val="multilevel"/>
    <w:tmpl w:val="15A4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C5245B"/>
    <w:multiLevelType w:val="multilevel"/>
    <w:tmpl w:val="4886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052DB8"/>
    <w:multiLevelType w:val="multilevel"/>
    <w:tmpl w:val="4886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FF73F9"/>
    <w:multiLevelType w:val="multilevel"/>
    <w:tmpl w:val="F0C6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C54DBD"/>
    <w:multiLevelType w:val="multilevel"/>
    <w:tmpl w:val="0E924A1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73100B6E"/>
    <w:multiLevelType w:val="multilevel"/>
    <w:tmpl w:val="E02CAFE2"/>
    <w:name w:val="Bulleted Lists2"/>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733C0E12"/>
    <w:multiLevelType w:val="multilevel"/>
    <w:tmpl w:val="33C67FC0"/>
    <w:lvl w:ilvl="0">
      <w:start w:val="1"/>
      <w:numFmt w:val="bullet"/>
      <w:lvlRestart w:val="0"/>
      <w:pStyle w:val="TU-TableBullet"/>
      <w:lvlText w:val=""/>
      <w:lvlJc w:val="left"/>
      <w:pPr>
        <w:tabs>
          <w:tab w:val="num" w:pos="216"/>
        </w:tabs>
        <w:ind w:left="216" w:hanging="216"/>
      </w:pPr>
      <w:rPr>
        <w:rFonts w:ascii="Wingdings" w:hAnsi="Wingdings" w:hint="default"/>
      </w:rPr>
    </w:lvl>
    <w:lvl w:ilvl="1">
      <w:start w:val="1"/>
      <w:numFmt w:val="bullet"/>
      <w:pStyle w:val="TU2-TableBullet2"/>
      <w:lvlText w:val=""/>
      <w:lvlJc w:val="left"/>
      <w:pPr>
        <w:tabs>
          <w:tab w:val="num" w:pos="504"/>
        </w:tabs>
        <w:ind w:left="504" w:hanging="216"/>
      </w:pPr>
      <w:rPr>
        <w:rFonts w:ascii="Wingdings" w:hAnsi="Wingdings" w:hint="default"/>
        <w:sz w:val="20"/>
      </w:rPr>
    </w:lvl>
    <w:lvl w:ilvl="2">
      <w:start w:val="1"/>
      <w:numFmt w:val="none"/>
      <w:pStyle w:val="TU3-TableBullet3"/>
      <w:lvlText w:val="–"/>
      <w:lvlJc w:val="left"/>
      <w:pPr>
        <w:tabs>
          <w:tab w:val="num" w:pos="806"/>
        </w:tabs>
        <w:ind w:left="806" w:hanging="244"/>
      </w:pPr>
      <w:rPr>
        <w:rFonts w:ascii="Arial" w:hAnsi="Arial" w:cs="Arial"/>
      </w:rPr>
    </w:lvl>
    <w:lvl w:ilvl="3">
      <w:start w:val="1"/>
      <w:numFmt w:val="bullet"/>
      <w:pStyle w:val="TU4-TableBullet4"/>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7">
    <w:nsid w:val="7ABC5FF2"/>
    <w:multiLevelType w:val="multilevel"/>
    <w:tmpl w:val="4076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6"/>
  </w:num>
  <w:num w:numId="4">
    <w:abstractNumId w:val="5"/>
  </w:num>
  <w:num w:numId="5">
    <w:abstractNumId w:val="8"/>
  </w:num>
  <w:num w:numId="6">
    <w:abstractNumId w:val="3"/>
  </w:num>
  <w:num w:numId="7">
    <w:abstractNumId w:val="2"/>
  </w:num>
  <w:num w:numId="8">
    <w:abstractNumId w:val="28"/>
  </w:num>
  <w:num w:numId="9">
    <w:abstractNumId w:val="10"/>
  </w:num>
  <w:num w:numId="10">
    <w:abstractNumId w:val="12"/>
  </w:num>
  <w:num w:numId="11">
    <w:abstractNumId w:val="4"/>
  </w:num>
  <w:num w:numId="12">
    <w:abstractNumId w:val="1"/>
  </w:num>
  <w:num w:numId="13">
    <w:abstractNumId w:val="0"/>
  </w:num>
  <w:num w:numId="14">
    <w:abstractNumId w:val="18"/>
  </w:num>
  <w:num w:numId="15">
    <w:abstractNumId w:val="17"/>
  </w:num>
  <w:num w:numId="16">
    <w:abstractNumId w:val="11"/>
  </w:num>
  <w:num w:numId="17">
    <w:abstractNumId w:val="22"/>
  </w:num>
  <w:num w:numId="18">
    <w:abstractNumId w:val="36"/>
  </w:num>
  <w:num w:numId="19">
    <w:abstractNumId w:val="26"/>
  </w:num>
  <w:num w:numId="20">
    <w:abstractNumId w:val="16"/>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34"/>
  </w:num>
  <w:num w:numId="24">
    <w:abstractNumId w:val="27"/>
  </w:num>
  <w:num w:numId="25">
    <w:abstractNumId w:val="37"/>
  </w:num>
  <w:num w:numId="26">
    <w:abstractNumId w:val="24"/>
  </w:num>
  <w:num w:numId="27">
    <w:abstractNumId w:val="29"/>
  </w:num>
  <w:num w:numId="28">
    <w:abstractNumId w:val="15"/>
  </w:num>
  <w:num w:numId="29">
    <w:abstractNumId w:val="21"/>
  </w:num>
  <w:num w:numId="30">
    <w:abstractNumId w:val="19"/>
  </w:num>
  <w:num w:numId="31">
    <w:abstractNumId w:val="33"/>
  </w:num>
  <w:num w:numId="32">
    <w:abstractNumId w:val="25"/>
  </w:num>
  <w:num w:numId="33">
    <w:abstractNumId w:val="30"/>
  </w:num>
  <w:num w:numId="34">
    <w:abstractNumId w:val="32"/>
  </w:num>
  <w:num w:numId="35">
    <w:abstractNumId w:val="14"/>
  </w:num>
  <w:num w:numId="36">
    <w:abstractNumId w:val="31"/>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stylePaneFormatFilter w:val="1001"/>
  <w:stylePaneSortMethod w:val="0000"/>
  <w:doNotTrackFormatting/>
  <w:defaultTabStop w:val="720"/>
  <w:drawingGridHorizontalSpacing w:val="120"/>
  <w:displayHorizontalDrawingGridEvery w:val="2"/>
  <w:characterSpacingControl w:val="doNotCompress"/>
  <w:hdrShapeDefaults>
    <o:shapedefaults v:ext="edit" spidmax="22530"/>
  </w:hdrShapeDefaults>
  <w:footnotePr>
    <w:footnote w:id="-1"/>
    <w:footnote w:id="0"/>
  </w:footnotePr>
  <w:endnotePr>
    <w:endnote w:id="-1"/>
    <w:endnote w:id="0"/>
  </w:endnotePr>
  <w:compat>
    <w:suppressSpBfAfterPgBrk/>
  </w:compat>
  <w:docVars>
    <w:docVar w:name="dflagAddress0_ASIA" w:val="True"/>
    <w:docVar w:name="dflagAddress0_AST" w:val="True"/>
    <w:docVar w:name="dflagAddress0_Atheros" w:val="False"/>
    <w:docVar w:name="dflagAddress0_BG" w:val="True"/>
    <w:docVar w:name="dflagAddress0_CMX" w:val="True"/>
    <w:docVar w:name="dflagAddress0_EDGE" w:val="True"/>
    <w:docVar w:name="dflagAddress0_Fl" w:val="False"/>
    <w:docVar w:name="dflagAddress0_In" w:val="False"/>
    <w:docVar w:name="dflagAddress0_Is" w:val="False"/>
    <w:docVar w:name="dflagAddress0_MH" w:val="True"/>
    <w:docVar w:name="dflagAddress0_QCA" w:val="False"/>
    <w:docVar w:name="dflagAddress0_RN" w:val="True"/>
    <w:docVar w:name="dflagAddress0_SD" w:val="True"/>
    <w:docVar w:name="dflagAddress0_SD-SW" w:val="True"/>
    <w:docVar w:name="dflagAddress0_ST" w:val="True"/>
    <w:docVar w:name="dflagAddress0_UK" w:val="False"/>
    <w:docVar w:name="dflagAddress1_ASIA" w:val="False"/>
    <w:docVar w:name="dflagAddress1_AST" w:val="False"/>
    <w:docVar w:name="dflagAddress1_Atheros" w:val="False"/>
    <w:docVar w:name="dflagAddress1_BG" w:val="False"/>
    <w:docVar w:name="dflagAddress1_CMX" w:val="False"/>
    <w:docVar w:name="dflagAddress1_EDGE" w:val="False"/>
    <w:docVar w:name="dflagAddress1_Fl" w:val="False"/>
    <w:docVar w:name="dflagAddress1_In" w:val="True"/>
    <w:docVar w:name="dflagAddress1_Is" w:val="False"/>
    <w:docVar w:name="dflagAddress1_MH" w:val="False"/>
    <w:docVar w:name="dflagAddress1_QCA" w:val="False"/>
    <w:docVar w:name="dflagAddress1_RN" w:val="False"/>
    <w:docVar w:name="dflagAddress1_SD" w:val="False"/>
    <w:docVar w:name="dflagAddress1_SD-SW" w:val="False"/>
    <w:docVar w:name="dflagAddress1_ST" w:val="False"/>
    <w:docVar w:name="dflagAddress1_UK" w:val="False"/>
    <w:docVar w:name="dflagAddress2_ASIA" w:val="False"/>
    <w:docVar w:name="dflagAddress2_AST" w:val="False"/>
    <w:docVar w:name="dflagAddress2_Atheros" w:val="False"/>
    <w:docVar w:name="dflagAddress2_BG" w:val="False"/>
    <w:docVar w:name="dflagAddress2_CMX" w:val="False"/>
    <w:docVar w:name="dflagAddress2_EDGE" w:val="False"/>
    <w:docVar w:name="dflagAddress2_Fl" w:val="False"/>
    <w:docVar w:name="dflagAddress2_In" w:val="False"/>
    <w:docVar w:name="dflagAddress2_Is" w:val="True"/>
    <w:docVar w:name="dflagAddress2_MH" w:val="False"/>
    <w:docVar w:name="dflagAddress2_QCA" w:val="False"/>
    <w:docVar w:name="dflagAddress2_RN" w:val="False"/>
    <w:docVar w:name="dflagAddress2_SD" w:val="False"/>
    <w:docVar w:name="dflagAddress2_SD-SW" w:val="False"/>
    <w:docVar w:name="dflagAddress2_ST" w:val="False"/>
    <w:docVar w:name="dflagAddress2_UK" w:val="False"/>
    <w:docVar w:name="dflagAddress3_ASIA" w:val="False"/>
    <w:docVar w:name="dflagAddress3_AST" w:val="False"/>
    <w:docVar w:name="dflagAddress3_Atheros" w:val="False"/>
    <w:docVar w:name="dflagAddress3_BG" w:val="False"/>
    <w:docVar w:name="dflagAddress3_CMX" w:val="False"/>
    <w:docVar w:name="dflagAddress3_EDGE" w:val="False"/>
    <w:docVar w:name="dflagAddress3_Fl" w:val="False"/>
    <w:docVar w:name="dflagAddress3_In" w:val="False"/>
    <w:docVar w:name="dflagAddress3_Is" w:val="False"/>
    <w:docVar w:name="dflagAddress3_MH" w:val="False"/>
    <w:docVar w:name="dflagAddress3_QCA" w:val="False"/>
    <w:docVar w:name="dflagAddress3_RN" w:val="False"/>
    <w:docVar w:name="dflagAddress3_SD" w:val="False"/>
    <w:docVar w:name="dflagAddress3_SD-SW" w:val="False"/>
    <w:docVar w:name="dflagAddress3_ST" w:val="False"/>
    <w:docVar w:name="dflagAddress3_UK" w:val="True"/>
    <w:docVar w:name="dflagAddress4_ASIA" w:val="False"/>
    <w:docVar w:name="dflagAddress4_AST" w:val="False"/>
    <w:docVar w:name="dflagAddress4_Atheros" w:val="False"/>
    <w:docVar w:name="dflagAddress4_BG" w:val="False"/>
    <w:docVar w:name="dflagAddress4_CMX" w:val="False"/>
    <w:docVar w:name="dflagAddress4_EDGE" w:val="False"/>
    <w:docVar w:name="dflagAddress4_Fl" w:val="False"/>
    <w:docVar w:name="dflagAddress4_In" w:val="False"/>
    <w:docVar w:name="dflagAddress4_Is" w:val="False"/>
    <w:docVar w:name="dflagAddress4_MH" w:val="False"/>
    <w:docVar w:name="dflagAddress4_QCA" w:val="False"/>
    <w:docVar w:name="dflagAddress4_RN" w:val="False"/>
    <w:docVar w:name="dflagAddress4_SD" w:val="False"/>
    <w:docVar w:name="dflagAddress4_SD-SW" w:val="False"/>
    <w:docVar w:name="dflagAddress4_ST" w:val="True"/>
    <w:docVar w:name="dflagAddress4_UK" w:val="False"/>
    <w:docVar w:name="dflagAddress5_ASIA" w:val="False"/>
    <w:docVar w:name="dflagAddress5_AST" w:val="False"/>
    <w:docVar w:name="dflagAddress5_Atheros" w:val="False"/>
    <w:docVar w:name="dflagAddress5_BG" w:val="False"/>
    <w:docVar w:name="dflagAddress5_CMX" w:val="False"/>
    <w:docVar w:name="dflagAddress5_EDGE" w:val="False"/>
    <w:docVar w:name="dflagAddress5_Fl" w:val="True"/>
    <w:docVar w:name="dflagAddress5_In" w:val="False"/>
    <w:docVar w:name="dflagAddress5_Is" w:val="False"/>
    <w:docVar w:name="dflagAddress5_MH" w:val="False"/>
    <w:docVar w:name="dflagAddress5_QCA" w:val="False"/>
    <w:docVar w:name="dflagAddress5_RN" w:val="False"/>
    <w:docVar w:name="dflagAddress5_SD" w:val="False"/>
    <w:docVar w:name="dflagAddress5_SD-SW" w:val="False"/>
    <w:docVar w:name="dflagAddress5_ST" w:val="False"/>
    <w:docVar w:name="dflagAddress5_UK" w:val="False"/>
    <w:docVar w:name="dflagAddress6_ASIA" w:val="False"/>
    <w:docVar w:name="dflagAddress6_AST" w:val="False"/>
    <w:docVar w:name="dflagAddress6_Atheros" w:val="True"/>
    <w:docVar w:name="dflagAddress6_BG" w:val="False"/>
    <w:docVar w:name="dflagAddress6_CMX" w:val="False"/>
    <w:docVar w:name="dflagAddress6_EDGE" w:val="False"/>
    <w:docVar w:name="dflagAddress6_Fl" w:val="False"/>
    <w:docVar w:name="dflagAddress6_In" w:val="False"/>
    <w:docVar w:name="dflagAddress6_Is" w:val="False"/>
    <w:docVar w:name="dflagAddress6_MH" w:val="False"/>
    <w:docVar w:name="dflagAddress6_QCA" w:val="True"/>
    <w:docVar w:name="dflagAddress6_RN" w:val="False"/>
    <w:docVar w:name="dflagAddress6_SD" w:val="False"/>
    <w:docVar w:name="dflagAddress6_SD-SW" w:val="False"/>
    <w:docVar w:name="dflagAddress6_ST" w:val="False"/>
    <w:docVar w:name="dflagAddress6_UK" w:val="False"/>
    <w:docVar w:name="dflagAddress7_ASIA" w:val="False"/>
    <w:docVar w:name="dflagAddress7_AST" w:val="False"/>
    <w:docVar w:name="dflagAddress7_Atheros" w:val="False"/>
    <w:docVar w:name="dflagAddress7_BG" w:val="False"/>
    <w:docVar w:name="dflagAddress7_CMX" w:val="False"/>
    <w:docVar w:name="dflagAddress7_EDGE" w:val="False"/>
    <w:docVar w:name="dflagAddress7_Fl" w:val="False"/>
    <w:docVar w:name="dflagAddress7_In" w:val="False"/>
    <w:docVar w:name="dflagAddress7_Is" w:val="False"/>
    <w:docVar w:name="dflagAddress7_MH" w:val="False"/>
    <w:docVar w:name="dflagAddress7_QCA" w:val="False"/>
    <w:docVar w:name="dflagAddress7_RN" w:val="False"/>
    <w:docVar w:name="dflagAddress7_SD" w:val="False"/>
    <w:docVar w:name="dflagAddress7_SD-SW" w:val="False"/>
    <w:docVar w:name="dflagAddress7_ST" w:val="False"/>
    <w:docVar w:name="dflagAddress7_UK" w:val="False"/>
    <w:docVar w:name="dflagAffirm0_ASIA" w:val="False"/>
    <w:docVar w:name="dflagAffirm0_AST" w:val="False"/>
    <w:docVar w:name="dflagAffirm0_BG" w:val="False"/>
    <w:docVar w:name="dflagAffirm0_CMX" w:val="False"/>
    <w:docVar w:name="dflagAffirm0_EDGE" w:val="False"/>
    <w:docVar w:name="dflagAffirm0_Fl" w:val="False"/>
    <w:docVar w:name="dflagAffirm0_In" w:val="False"/>
    <w:docVar w:name="dflagAffirm0_Is" w:val="False"/>
    <w:docVar w:name="dflagAffirm0_MH" w:val="False"/>
    <w:docVar w:name="dflagAffirm0_QCA" w:val="False"/>
    <w:docVar w:name="dflagAffirm0_RN" w:val="False"/>
    <w:docVar w:name="dflagAffirm0_SD" w:val="False"/>
    <w:docVar w:name="dflagAffirm0_SD-SW" w:val="False"/>
    <w:docVar w:name="dflagAffirm0_ST" w:val="False"/>
    <w:docVar w:name="dflagAffirm0_UK" w:val="False"/>
    <w:docVar w:name="dflagAffirm1_ASIA" w:val="False"/>
    <w:docVar w:name="dflagAffirm1_AST" w:val="False"/>
    <w:docVar w:name="dflagAffirm1_BG" w:val="False"/>
    <w:docVar w:name="dflagAffirm1_CMX" w:val="False"/>
    <w:docVar w:name="dflagAffirm1_EDGE" w:val="False"/>
    <w:docVar w:name="dflagAffirm1_Fl" w:val="False"/>
    <w:docVar w:name="dflagAffirm1_In" w:val="False"/>
    <w:docVar w:name="dflagAffirm1_Is" w:val="False"/>
    <w:docVar w:name="dflagAffirm1_MH" w:val="False"/>
    <w:docVar w:name="dflagAffirm1_QCA" w:val="False"/>
    <w:docVar w:name="dflagAffirm1_RN" w:val="False"/>
    <w:docVar w:name="dflagAffirm1_SD" w:val="False"/>
    <w:docVar w:name="dflagAffirm1_SD-SW" w:val="False"/>
    <w:docVar w:name="dflagAffirm1_ST" w:val="False"/>
    <w:docVar w:name="dflagAffirm1_UK" w:val="False"/>
    <w:docVar w:name="dflagAffirm2_ASIA" w:val="False"/>
    <w:docVar w:name="dflagAffirm2_AST" w:val="False"/>
    <w:docVar w:name="dflagAffirm2_BG" w:val="False"/>
    <w:docVar w:name="dflagAffirm2_CMX" w:val="False"/>
    <w:docVar w:name="dflagAffirm2_EDGE" w:val="False"/>
    <w:docVar w:name="dflagAffirm2_Fl" w:val="False"/>
    <w:docVar w:name="dflagAffirm2_In" w:val="False"/>
    <w:docVar w:name="dflagAffirm2_Is" w:val="False"/>
    <w:docVar w:name="dflagAffirm2_MH" w:val="False"/>
    <w:docVar w:name="dflagAffirm2_QCA" w:val="False"/>
    <w:docVar w:name="dflagAffirm2_RN" w:val="False"/>
    <w:docVar w:name="dflagAffirm2_SD" w:val="False"/>
    <w:docVar w:name="dflagAffirm2_SD-SW" w:val="False"/>
    <w:docVar w:name="dflagAffirm2_ST" w:val="False"/>
    <w:docVar w:name="dflagAffirm2_UK" w:val="False"/>
    <w:docVar w:name="dflagAffirm3_ASIA" w:val="False"/>
    <w:docVar w:name="dflagAffirm3_AST" w:val="False"/>
    <w:docVar w:name="dflagAffirm3_BG" w:val="False"/>
    <w:docVar w:name="dflagAffirm3_CMX" w:val="False"/>
    <w:docVar w:name="dflagAffirm3_EDGE" w:val="False"/>
    <w:docVar w:name="dflagAffirm3_Fl" w:val="False"/>
    <w:docVar w:name="dflagAffirm3_In" w:val="False"/>
    <w:docVar w:name="dflagAffirm3_Is" w:val="False"/>
    <w:docVar w:name="dflagAffirm3_MH" w:val="False"/>
    <w:docVar w:name="dflagAffirm3_QCA" w:val="False"/>
    <w:docVar w:name="dflagAffirm3_RN" w:val="False"/>
    <w:docVar w:name="dflagAffirm3_SD" w:val="False"/>
    <w:docVar w:name="dflagAffirm3_SD-SW" w:val="False"/>
    <w:docVar w:name="dflagAffirm3_ST" w:val="False"/>
    <w:docVar w:name="dflagAffirm3_UK" w:val="False"/>
    <w:docVar w:name="dflagAffirm4_ASIA" w:val="False"/>
    <w:docVar w:name="dflagAffirm4_AST" w:val="False"/>
    <w:docVar w:name="dflagAffirm4_BG" w:val="False"/>
    <w:docVar w:name="dflagAffirm4_CMX" w:val="False"/>
    <w:docVar w:name="dflagAffirm4_EDGE" w:val="False"/>
    <w:docVar w:name="dflagAffirm4_Fl" w:val="False"/>
    <w:docVar w:name="dflagAffirm4_In" w:val="False"/>
    <w:docVar w:name="dflagAffirm4_Is" w:val="False"/>
    <w:docVar w:name="dflagAffirm4_MH" w:val="False"/>
    <w:docVar w:name="dflagAffirm4_QCA" w:val="False"/>
    <w:docVar w:name="dflagAffirm4_RN" w:val="False"/>
    <w:docVar w:name="dflagAffirm4_SD" w:val="False"/>
    <w:docVar w:name="dflagAffirm4_SD-SW" w:val="False"/>
    <w:docVar w:name="dflagAffirm4_ST" w:val="False"/>
    <w:docVar w:name="dflagAffirm4_UK" w:val="False"/>
    <w:docVar w:name="dflagAffirm5_ASIA" w:val="False"/>
    <w:docVar w:name="dflagAffirm5_AST" w:val="False"/>
    <w:docVar w:name="dflagAffirm5_BG" w:val="False"/>
    <w:docVar w:name="dflagAffirm5_CMX" w:val="False"/>
    <w:docVar w:name="dflagAffirm5_EDGE" w:val="False"/>
    <w:docVar w:name="dflagAffirm5_Fl" w:val="False"/>
    <w:docVar w:name="dflagAffirm5_In" w:val="False"/>
    <w:docVar w:name="dflagAffirm5_Is" w:val="False"/>
    <w:docVar w:name="dflagAffirm5_MH" w:val="False"/>
    <w:docVar w:name="dflagAffirm5_QCA" w:val="False"/>
    <w:docVar w:name="dflagAffirm5_RN" w:val="False"/>
    <w:docVar w:name="dflagAffirm5_SD" w:val="False"/>
    <w:docVar w:name="dflagAffirm5_SD-SW" w:val="False"/>
    <w:docVar w:name="dflagAffirm5_ST" w:val="False"/>
    <w:docVar w:name="dflagAffirm5_UK" w:val="False"/>
    <w:docVar w:name="dflagAffirm6_SD" w:val="False"/>
    <w:docVar w:name="dflagAffirm7_SD" w:val="False"/>
    <w:docVar w:name="dflagAffirm8_SD" w:val="False"/>
    <w:docVar w:name="dflagCondTM0_ASIA" w:val="False"/>
    <w:docVar w:name="dflagCondTM0_AST" w:val="False"/>
    <w:docVar w:name="dflagCondTM0_Atheros" w:val="False"/>
    <w:docVar w:name="dflagCondTM0_BG" w:val="False"/>
    <w:docVar w:name="dflagCondTM0_CMX" w:val="False"/>
    <w:docVar w:name="dflagCondTM0_EDGE" w:val="False"/>
    <w:docVar w:name="dflagCondTM0_Fl" w:val="False"/>
    <w:docVar w:name="dflagCondTM0_In" w:val="False"/>
    <w:docVar w:name="dflagCondTM0_Is" w:val="False"/>
    <w:docVar w:name="dflagCondTM0_MH" w:val="False"/>
    <w:docVar w:name="dflagCondTM0_QCA" w:val="False"/>
    <w:docVar w:name="dflagCondTM0_RN" w:val="False"/>
    <w:docVar w:name="dflagCondTM0_SD" w:val="False"/>
    <w:docVar w:name="dflagCondTM0_SD-SW" w:val="False"/>
    <w:docVar w:name="dflagCondTM0_ST" w:val="False"/>
    <w:docVar w:name="dflagCondTM0_UK" w:val="False"/>
    <w:docVar w:name="dflagCondTM1_ASIA" w:val="False"/>
    <w:docVar w:name="dflagCondTM1_AST" w:val="False"/>
    <w:docVar w:name="dflagCondTM1_Atheros" w:val="False"/>
    <w:docVar w:name="dflagCondTM1_BG" w:val="False"/>
    <w:docVar w:name="dflagCondTM1_CMX" w:val="False"/>
    <w:docVar w:name="dflagCondTM1_EDGE" w:val="False"/>
    <w:docVar w:name="dflagCondTM1_Fl" w:val="False"/>
    <w:docVar w:name="dflagCondTM1_In" w:val="False"/>
    <w:docVar w:name="dflagCondTM1_Is" w:val="False"/>
    <w:docVar w:name="dflagCondTM1_MH" w:val="False"/>
    <w:docVar w:name="dflagCondTM1_QCA" w:val="False"/>
    <w:docVar w:name="dflagCondTM1_RN" w:val="False"/>
    <w:docVar w:name="dflagCondTM1_SD" w:val="False"/>
    <w:docVar w:name="dflagCondTM1_SD-SW" w:val="False"/>
    <w:docVar w:name="dflagCondTM1_ST" w:val="False"/>
    <w:docVar w:name="dflagCondTM1_UK" w:val="False"/>
    <w:docVar w:name="dflagCondTM10_Atheros" w:val="False"/>
    <w:docVar w:name="dflagCondTM10_QCA" w:val="False"/>
    <w:docVar w:name="dflagCondTM10_RN" w:val="False"/>
    <w:docVar w:name="dflagCondTM10_SD" w:val="False"/>
    <w:docVar w:name="dflagCondTM11_Atheros" w:val="False"/>
    <w:docVar w:name="dflagCondTM11_QCA" w:val="False"/>
    <w:docVar w:name="dflagCondTM11_RN" w:val="False"/>
    <w:docVar w:name="dflagCondTM11_SD" w:val="False"/>
    <w:docVar w:name="dflagCondTM12_Atheros" w:val="False"/>
    <w:docVar w:name="dflagCondTM12_QCA" w:val="False"/>
    <w:docVar w:name="dflagCondTM12_RN" w:val="False"/>
    <w:docVar w:name="dflagCondTM12_SD" w:val="False"/>
    <w:docVar w:name="dflagCondTM2_ASIA" w:val="False"/>
    <w:docVar w:name="dflagCondTM2_AST" w:val="False"/>
    <w:docVar w:name="dflagCondTM2_Atheros" w:val="False"/>
    <w:docVar w:name="dflagCondTM2_BG" w:val="False"/>
    <w:docVar w:name="dflagCondTM2_CMX" w:val="False"/>
    <w:docVar w:name="dflagCondTM2_EDGE" w:val="False"/>
    <w:docVar w:name="dflagCondTM2_Fl" w:val="False"/>
    <w:docVar w:name="dflagCondTM2_In" w:val="False"/>
    <w:docVar w:name="dflagCondTM2_Is" w:val="False"/>
    <w:docVar w:name="dflagCondTM2_MH" w:val="False"/>
    <w:docVar w:name="dflagCondTM2_QCA" w:val="False"/>
    <w:docVar w:name="dflagCondTM2_RN" w:val="False"/>
    <w:docVar w:name="dflagCondTM2_SD" w:val="False"/>
    <w:docVar w:name="dflagCondTM2_SD-SW" w:val="False"/>
    <w:docVar w:name="dflagCondTM2_ST" w:val="False"/>
    <w:docVar w:name="dflagCondTM2_UK" w:val="False"/>
    <w:docVar w:name="dflagCondTM3_ASIA" w:val="False"/>
    <w:docVar w:name="dflagCondTM3_AST" w:val="False"/>
    <w:docVar w:name="dflagCondTM3_Atheros" w:val="False"/>
    <w:docVar w:name="dflagCondTM3_BG" w:val="False"/>
    <w:docVar w:name="dflagCondTM3_CMX" w:val="False"/>
    <w:docVar w:name="dflagCondTM3_EDGE" w:val="False"/>
    <w:docVar w:name="dflagCondTM3_Fl" w:val="False"/>
    <w:docVar w:name="dflagCondTM3_In" w:val="False"/>
    <w:docVar w:name="dflagCondTM3_Is" w:val="False"/>
    <w:docVar w:name="dflagCondTM3_MH" w:val="False"/>
    <w:docVar w:name="dflagCondTM3_QCA" w:val="False"/>
    <w:docVar w:name="dflagCondTM3_RN" w:val="False"/>
    <w:docVar w:name="dflagCondTM3_SD" w:val="False"/>
    <w:docVar w:name="dflagCondTM3_SD-SW" w:val="False"/>
    <w:docVar w:name="dflagCondTM3_ST" w:val="False"/>
    <w:docVar w:name="dflagCondTM3_UK" w:val="False"/>
    <w:docVar w:name="dflagCondTM4_ASIA" w:val="False"/>
    <w:docVar w:name="dflagCondTM4_AST" w:val="False"/>
    <w:docVar w:name="dflagCondTM4_Atheros" w:val="False"/>
    <w:docVar w:name="dflagCondTM4_BG" w:val="False"/>
    <w:docVar w:name="dflagCondTM4_CMX" w:val="False"/>
    <w:docVar w:name="dflagCondTM4_EDGE" w:val="False"/>
    <w:docVar w:name="dflagCondTM4_Fl" w:val="False"/>
    <w:docVar w:name="dflagCondTM4_In" w:val="False"/>
    <w:docVar w:name="dflagCondTM4_Is" w:val="False"/>
    <w:docVar w:name="dflagCondTM4_MH" w:val="False"/>
    <w:docVar w:name="dflagCondTM4_QCA" w:val="False"/>
    <w:docVar w:name="dflagCondTM4_RN" w:val="False"/>
    <w:docVar w:name="dflagCondTM4_SD" w:val="False"/>
    <w:docVar w:name="dflagCondTM4_SD-SW" w:val="False"/>
    <w:docVar w:name="dflagCondTM4_ST" w:val="False"/>
    <w:docVar w:name="dflagCondTM4_UK" w:val="False"/>
    <w:docVar w:name="dflagCondTM5_ASIA" w:val="False"/>
    <w:docVar w:name="dflagCondTM5_AST" w:val="False"/>
    <w:docVar w:name="dflagCondTM5_Atheros" w:val="False"/>
    <w:docVar w:name="dflagCondTM5_BG" w:val="False"/>
    <w:docVar w:name="dflagCondTM5_CMX" w:val="False"/>
    <w:docVar w:name="dflagCondTM5_EDGE" w:val="False"/>
    <w:docVar w:name="dflagCondTM5_Fl" w:val="False"/>
    <w:docVar w:name="dflagCondTM5_In" w:val="False"/>
    <w:docVar w:name="dflagCondTM5_Is" w:val="False"/>
    <w:docVar w:name="dflagCondTM5_MH" w:val="False"/>
    <w:docVar w:name="dflagCondTM5_QCA" w:val="False"/>
    <w:docVar w:name="dflagCondTM5_RN" w:val="False"/>
    <w:docVar w:name="dflagCondTM5_SD" w:val="False"/>
    <w:docVar w:name="dflagCondTM5_SD-SW" w:val="False"/>
    <w:docVar w:name="dflagCondTM5_ST" w:val="False"/>
    <w:docVar w:name="dflagCondTM5_UK" w:val="False"/>
    <w:docVar w:name="dflagCondTM6_ASIA" w:val="False"/>
    <w:docVar w:name="dflagCondTM6_AST" w:val="False"/>
    <w:docVar w:name="dflagCondTM6_Atheros" w:val="False"/>
    <w:docVar w:name="dflagCondTM6_BG" w:val="False"/>
    <w:docVar w:name="dflagCondTM6_CMX" w:val="False"/>
    <w:docVar w:name="dflagCondTM6_EDGE" w:val="False"/>
    <w:docVar w:name="dflagCondTM6_Fl" w:val="False"/>
    <w:docVar w:name="dflagCondTM6_In" w:val="False"/>
    <w:docVar w:name="dflagCondTM6_Is" w:val="False"/>
    <w:docVar w:name="dflagCondTM6_MH" w:val="False"/>
    <w:docVar w:name="dflagCondTM6_QCA" w:val="False"/>
    <w:docVar w:name="dflagCondTM6_RN" w:val="False"/>
    <w:docVar w:name="dflagCondTM6_SD" w:val="False"/>
    <w:docVar w:name="dflagCondTM6_SD-SW" w:val="False"/>
    <w:docVar w:name="dflagCondTM6_ST" w:val="False"/>
    <w:docVar w:name="dflagCondTM6_UK" w:val="False"/>
    <w:docVar w:name="dflagCondTM7_ASIA" w:val="True"/>
    <w:docVar w:name="dflagCondTM7_AST" w:val="True"/>
    <w:docVar w:name="dflagCondTM7_Atheros" w:val="False"/>
    <w:docVar w:name="dflagCondTM7_BG" w:val="True"/>
    <w:docVar w:name="dflagCondTM7_CMX" w:val="True"/>
    <w:docVar w:name="dflagCondTM7_EDGE" w:val="True"/>
    <w:docVar w:name="dflagCondTM7_Fl" w:val="True"/>
    <w:docVar w:name="dflagCondTM7_In" w:val="True"/>
    <w:docVar w:name="dflagCondTM7_Is" w:val="True"/>
    <w:docVar w:name="dflagCondTM7_MH" w:val="False"/>
    <w:docVar w:name="dflagCondTM7_QCA" w:val="False"/>
    <w:docVar w:name="dflagCondTM7_RN" w:val="True"/>
    <w:docVar w:name="dflagCondTM7_SD" w:val="True"/>
    <w:docVar w:name="dflagCondTM7_SD-SW" w:val="True"/>
    <w:docVar w:name="dflagCondTM7_ST" w:val="True"/>
    <w:docVar w:name="dflagCondTM7_UK" w:val="True"/>
    <w:docVar w:name="dflagCondTM8_Atheros" w:val="False"/>
    <w:docVar w:name="dflagCondTM8_QCA" w:val="False"/>
    <w:docVar w:name="dflagCondTM8_RN" w:val="False"/>
    <w:docVar w:name="dflagCondTM8_SD" w:val="False"/>
    <w:docVar w:name="dflagCondTM9_Atheros" w:val="False"/>
    <w:docVar w:name="dflagCondTM9_QCA" w:val="False"/>
    <w:docVar w:name="dflagCondTM9_RN" w:val="False"/>
    <w:docVar w:name="dflagCondTM9_SD" w:val="False"/>
    <w:docVar w:name="dflagControlledFooter0_ASIA" w:val="True"/>
    <w:docVar w:name="dflagControlledFooter0_AST" w:val="True"/>
    <w:docVar w:name="dflagControlledFooter0_BG" w:val="True"/>
    <w:docVar w:name="dflagControlledFooter0_CMX" w:val="True"/>
    <w:docVar w:name="dflagControlledFooter0_EDGE" w:val="True"/>
    <w:docVar w:name="dflagControlledFooter0_Fl" w:val="True"/>
    <w:docVar w:name="dflagControlledFooter0_In" w:val="True"/>
    <w:docVar w:name="dflagControlledFooter0_Is" w:val="True"/>
    <w:docVar w:name="dflagControlledFooter0_QCA" w:val="True"/>
    <w:docVar w:name="dflagControlledFooter0_RN" w:val="True"/>
    <w:docVar w:name="dflagControlledFooter0_SD" w:val="True"/>
    <w:docVar w:name="dflagControlledFooter0_SD-SW" w:val="True"/>
    <w:docVar w:name="dflagControlledFooter0_ST" w:val="True"/>
    <w:docVar w:name="dflagControlledFooter0_UK" w:val="True"/>
    <w:docVar w:name="dflagControlledFooter1_ASIA" w:val="False"/>
    <w:docVar w:name="dflagControlledFooter1_AST" w:val="False"/>
    <w:docVar w:name="dflagControlledFooter1_BG" w:val="False"/>
    <w:docVar w:name="dflagControlledFooter1_CMX" w:val="False"/>
    <w:docVar w:name="dflagControlledFooter1_EDGE" w:val="False"/>
    <w:docVar w:name="dflagControlledFooter1_Fl" w:val="False"/>
    <w:docVar w:name="dflagControlledFooter1_In" w:val="False"/>
    <w:docVar w:name="dflagControlledFooter1_Is" w:val="False"/>
    <w:docVar w:name="dflagControlledFooter1_QCA" w:val="False"/>
    <w:docVar w:name="dflagControlledFooter1_RN" w:val="False"/>
    <w:docVar w:name="dflagControlledFooter1_SD" w:val="False"/>
    <w:docVar w:name="dflagControlledFooter1_SD-SW" w:val="False"/>
    <w:docVar w:name="dflagControlledFooter1_ST" w:val="False"/>
    <w:docVar w:name="dflagControlledFooter1_UK" w:val="False"/>
    <w:docVar w:name="dflagControlledText0_ASIA" w:val="True"/>
    <w:docVar w:name="dflagControlledText0_AST" w:val="True"/>
    <w:docVar w:name="dflagControlledText0_BG" w:val="True"/>
    <w:docVar w:name="dflagControlledText0_CMX" w:val="True"/>
    <w:docVar w:name="dflagControlledText0_EDGE" w:val="True"/>
    <w:docVar w:name="dflagControlledText0_Fl" w:val="True"/>
    <w:docVar w:name="dflagControlledText0_In" w:val="True"/>
    <w:docVar w:name="dflagControlledText0_Is" w:val="True"/>
    <w:docVar w:name="dflagControlledText0_QCA" w:val="True"/>
    <w:docVar w:name="dflagControlledText0_RN" w:val="True"/>
    <w:docVar w:name="dflagControlledText0_SD" w:val="True"/>
    <w:docVar w:name="dflagControlledText0_SD-SW" w:val="True"/>
    <w:docVar w:name="dflagControlledText0_ST" w:val="True"/>
    <w:docVar w:name="dflagControlledText0_UK" w:val="True"/>
    <w:docVar w:name="dflagControlledText1_ASIA" w:val="False"/>
    <w:docVar w:name="dflagControlledText1_AST" w:val="False"/>
    <w:docVar w:name="dflagControlledText1_BG" w:val="False"/>
    <w:docVar w:name="dflagControlledText1_CMX" w:val="False"/>
    <w:docVar w:name="dflagControlledText1_EDGE" w:val="False"/>
    <w:docVar w:name="dflagControlledText1_Fl" w:val="False"/>
    <w:docVar w:name="dflagControlledText1_In" w:val="False"/>
    <w:docVar w:name="dflagControlledText1_Is" w:val="False"/>
    <w:docVar w:name="dflagControlledText1_QCA" w:val="False"/>
    <w:docVar w:name="dflagControlledText1_RN" w:val="False"/>
    <w:docVar w:name="dflagControlledText1_SD" w:val="False"/>
    <w:docVar w:name="dflagControlledText1_SD-SW" w:val="False"/>
    <w:docVar w:name="dflagControlledText1_ST" w:val="False"/>
    <w:docVar w:name="dflagControlledText1_UK" w:val="False"/>
    <w:docVar w:name="dflagControlledText2_ASIA" w:val="False"/>
    <w:docVar w:name="dflagControlledText2_AST" w:val="False"/>
    <w:docVar w:name="dflagControlledText2_BG" w:val="False"/>
    <w:docVar w:name="dflagControlledText2_CMX" w:val="False"/>
    <w:docVar w:name="dflagControlledText2_EDGE" w:val="False"/>
    <w:docVar w:name="dflagControlledText2_Fl" w:val="False"/>
    <w:docVar w:name="dflagControlledText2_In" w:val="False"/>
    <w:docVar w:name="dflagControlledText2_Is" w:val="False"/>
    <w:docVar w:name="dflagControlledText2_QCA" w:val="False"/>
    <w:docVar w:name="dflagControlledText2_RN" w:val="False"/>
    <w:docVar w:name="dflagControlledText2_SD" w:val="False"/>
    <w:docVar w:name="dflagControlledText2_SD-SW" w:val="False"/>
    <w:docVar w:name="dflagControlledText2_ST" w:val="False"/>
    <w:docVar w:name="dflagControlledText2_UK" w:val="False"/>
    <w:docVar w:name="dflagCopyright0_ASIA" w:val="True"/>
    <w:docVar w:name="dflagCopyright0_AST" w:val="True"/>
    <w:docVar w:name="dflagCopyright0_Atheros" w:val="False"/>
    <w:docVar w:name="dflagCopyright0_BG" w:val="True"/>
    <w:docVar w:name="dflagCopyright0_CMX" w:val="True"/>
    <w:docVar w:name="dflagCopyright0_EDGE" w:val="True"/>
    <w:docVar w:name="dflagCopyright0_Fl" w:val="False"/>
    <w:docVar w:name="dflagCopyright0_In" w:val="True"/>
    <w:docVar w:name="dflagCopyright0_Is" w:val="False"/>
    <w:docVar w:name="dflagCopyright0_MH" w:val="False"/>
    <w:docVar w:name="dflagCopyright0_QCA" w:val="False"/>
    <w:docVar w:name="dflagCopyright0_RN" w:val="True"/>
    <w:docVar w:name="dflagCopyright0_SD" w:val="True"/>
    <w:docVar w:name="dflagCopyright0_SD-SW" w:val="True"/>
    <w:docVar w:name="dflagCopyright0_ST" w:val="False"/>
    <w:docVar w:name="dflagCopyright0_UK" w:val="False"/>
    <w:docVar w:name="dflagCopyright1_ASIA" w:val="False"/>
    <w:docVar w:name="dflagCopyright1_AST" w:val="False"/>
    <w:docVar w:name="dflagCopyright1_Atheros" w:val="False"/>
    <w:docVar w:name="dflagCopyright1_BG" w:val="False"/>
    <w:docVar w:name="dflagCopyright1_CMX" w:val="False"/>
    <w:docVar w:name="dflagCopyright1_EDGE" w:val="False"/>
    <w:docVar w:name="dflagCopyright1_Fl" w:val="False"/>
    <w:docVar w:name="dflagCopyright1_In" w:val="False"/>
    <w:docVar w:name="dflagCopyright1_Is" w:val="True"/>
    <w:docVar w:name="dflagCopyright1_MH" w:val="False"/>
    <w:docVar w:name="dflagCopyright1_QCA" w:val="False"/>
    <w:docVar w:name="dflagCopyright1_RN" w:val="False"/>
    <w:docVar w:name="dflagCopyright1_SD" w:val="False"/>
    <w:docVar w:name="dflagCopyright1_SD-SW" w:val="False"/>
    <w:docVar w:name="dflagCopyright1_ST" w:val="False"/>
    <w:docVar w:name="dflagCopyright1_UK" w:val="False"/>
    <w:docVar w:name="dflagCopyright2_ASIA" w:val="False"/>
    <w:docVar w:name="dflagCopyright2_AST" w:val="False"/>
    <w:docVar w:name="dflagCopyright2_Atheros" w:val="False"/>
    <w:docVar w:name="dflagCopyright2_BG" w:val="False"/>
    <w:docVar w:name="dflagCopyright2_CMX" w:val="False"/>
    <w:docVar w:name="dflagCopyright2_EDGE" w:val="False"/>
    <w:docVar w:name="dflagCopyright2_Fl" w:val="False"/>
    <w:docVar w:name="dflagCopyright2_In" w:val="False"/>
    <w:docVar w:name="dflagCopyright2_Is" w:val="False"/>
    <w:docVar w:name="dflagCopyright2_MH" w:val="False"/>
    <w:docVar w:name="dflagCopyright2_QCA" w:val="False"/>
    <w:docVar w:name="dflagCopyright2_RN" w:val="False"/>
    <w:docVar w:name="dflagCopyright2_SD" w:val="False"/>
    <w:docVar w:name="dflagCopyright2_SD-SW" w:val="False"/>
    <w:docVar w:name="dflagCopyright2_ST" w:val="False"/>
    <w:docVar w:name="dflagCopyright2_UK" w:val="True"/>
    <w:docVar w:name="dflagCopyright3_ASIA" w:val="False"/>
    <w:docVar w:name="dflagCopyright3_AST" w:val="False"/>
    <w:docVar w:name="dflagCopyright3_Atheros" w:val="False"/>
    <w:docVar w:name="dflagCopyright3_BG" w:val="False"/>
    <w:docVar w:name="dflagCopyright3_CMX" w:val="False"/>
    <w:docVar w:name="dflagCopyright3_EDGE" w:val="False"/>
    <w:docVar w:name="dflagCopyright3_Fl" w:val="False"/>
    <w:docVar w:name="dflagCopyright3_In" w:val="False"/>
    <w:docVar w:name="dflagCopyright3_Is" w:val="False"/>
    <w:docVar w:name="dflagCopyright3_MH" w:val="False"/>
    <w:docVar w:name="dflagCopyright3_QCA" w:val="False"/>
    <w:docVar w:name="dflagCopyright3_RN" w:val="False"/>
    <w:docVar w:name="dflagCopyright3_SD" w:val="False"/>
    <w:docVar w:name="dflagCopyright3_SD-SW" w:val="False"/>
    <w:docVar w:name="dflagCopyright3_ST" w:val="True"/>
    <w:docVar w:name="dflagCopyright3_UK" w:val="False"/>
    <w:docVar w:name="dflagCopyright4_ASIA" w:val="False"/>
    <w:docVar w:name="dflagCopyright4_AST" w:val="False"/>
    <w:docVar w:name="dflagCopyright4_Atheros" w:val="False"/>
    <w:docVar w:name="dflagCopyright4_BG" w:val="False"/>
    <w:docVar w:name="dflagCopyright4_CMX" w:val="False"/>
    <w:docVar w:name="dflagCopyright4_EDGE" w:val="False"/>
    <w:docVar w:name="dflagCopyright4_Fl" w:val="True"/>
    <w:docVar w:name="dflagCopyright4_In" w:val="False"/>
    <w:docVar w:name="dflagCopyright4_Is" w:val="False"/>
    <w:docVar w:name="dflagCopyright4_MH" w:val="False"/>
    <w:docVar w:name="dflagCopyright4_QCA" w:val="False"/>
    <w:docVar w:name="dflagCopyright4_RN" w:val="False"/>
    <w:docVar w:name="dflagCopyright4_SD" w:val="False"/>
    <w:docVar w:name="dflagCopyright4_SD-SW" w:val="False"/>
    <w:docVar w:name="dflagCopyright4_ST" w:val="False"/>
    <w:docVar w:name="dflagCopyright4_UK" w:val="False"/>
    <w:docVar w:name="dflagCopyright5_ASIA" w:val="False"/>
    <w:docVar w:name="dflagCopyright5_AST" w:val="False"/>
    <w:docVar w:name="dflagCopyright5_Atheros" w:val="True"/>
    <w:docVar w:name="dflagCopyright5_BG" w:val="False"/>
    <w:docVar w:name="dflagCopyright5_CMX" w:val="False"/>
    <w:docVar w:name="dflagCopyright5_EDGE" w:val="False"/>
    <w:docVar w:name="dflagCopyright5_Fl" w:val="False"/>
    <w:docVar w:name="dflagCopyright5_In" w:val="False"/>
    <w:docVar w:name="dflagCopyright5_Is" w:val="False"/>
    <w:docVar w:name="dflagCopyright5_MH" w:val="False"/>
    <w:docVar w:name="dflagCopyright5_QCA" w:val="True"/>
    <w:docVar w:name="dflagCopyright5_RN" w:val="False"/>
    <w:docVar w:name="dflagCopyright5_SD" w:val="False"/>
    <w:docVar w:name="dflagCopyright5_SD-SW" w:val="False"/>
    <w:docVar w:name="dflagCopyright5_ST" w:val="False"/>
    <w:docVar w:name="dflagCopyright5_UK" w:val="False"/>
    <w:docVar w:name="dflagCopyright6_ASIA" w:val="False"/>
    <w:docVar w:name="dflagCopyright6_AST" w:val="False"/>
    <w:docVar w:name="dflagCopyright6_Atheros" w:val="False"/>
    <w:docVar w:name="dflagCopyright6_BG" w:val="False"/>
    <w:docVar w:name="dflagCopyright6_CMX" w:val="False"/>
    <w:docVar w:name="dflagCopyright6_EDGE" w:val="False"/>
    <w:docVar w:name="dflagCopyright6_Fl" w:val="False"/>
    <w:docVar w:name="dflagCopyright6_In" w:val="False"/>
    <w:docVar w:name="dflagCopyright6_Is" w:val="False"/>
    <w:docVar w:name="dflagCopyright6_MH" w:val="False"/>
    <w:docVar w:name="dflagCopyright6_QCA" w:val="False"/>
    <w:docVar w:name="dflagCopyright6_RN" w:val="False"/>
    <w:docVar w:name="dflagCopyright6_SD" w:val="False"/>
    <w:docVar w:name="dflagCopyright6_SD-SW" w:val="False"/>
    <w:docVar w:name="dflagCopyright6_ST" w:val="False"/>
    <w:docVar w:name="dflagCopyright6_UK" w:val="False"/>
    <w:docVar w:name="dflagCopyright7_ASIA" w:val="False"/>
    <w:docVar w:name="dflagCopyright7_AST" w:val="False"/>
    <w:docVar w:name="dflagCopyright7_Atheros" w:val="False"/>
    <w:docVar w:name="dflagCopyright7_BG" w:val="False"/>
    <w:docVar w:name="dflagCopyright7_CMX" w:val="False"/>
    <w:docVar w:name="dflagCopyright7_EDGE" w:val="False"/>
    <w:docVar w:name="dflagCopyright7_Fl" w:val="False"/>
    <w:docVar w:name="dflagCopyright7_In" w:val="False"/>
    <w:docVar w:name="dflagCopyright7_Is" w:val="False"/>
    <w:docVar w:name="dflagCopyright7_MH" w:val="False"/>
    <w:docVar w:name="dflagCopyright7_QCA" w:val="False"/>
    <w:docVar w:name="dflagCopyright7_RN" w:val="False"/>
    <w:docVar w:name="dflagCopyright7_SD" w:val="False"/>
    <w:docVar w:name="dflagCopyright7_SD-SW" w:val="False"/>
    <w:docVar w:name="dflagCopyright7_ST" w:val="False"/>
    <w:docVar w:name="dflagCopyright7_UK" w:val="False"/>
    <w:docVar w:name="dflagDiscard0_ASIA" w:val="True"/>
    <w:docVar w:name="dflagDiscard0_AST" w:val="True"/>
    <w:docVar w:name="dflagDiscard0_Atheros" w:val="False"/>
    <w:docVar w:name="dflagDiscard0_BG" w:val="True"/>
    <w:docVar w:name="dflagDiscard0_CMX" w:val="True"/>
    <w:docVar w:name="dflagDiscard0_EDGE" w:val="False"/>
    <w:docVar w:name="dflagDiscard0_Fl" w:val="False"/>
    <w:docVar w:name="dflagDiscard0_In" w:val="False"/>
    <w:docVar w:name="dflagDiscard0_Is" w:val="False"/>
    <w:docVar w:name="dflagDiscard0_MH" w:val="False"/>
    <w:docVar w:name="dflagDiscard0_QCA" w:val="False"/>
    <w:docVar w:name="dflagDiscard0_RN" w:val="True"/>
    <w:docVar w:name="dflagDiscard0_SD" w:val="False"/>
    <w:docVar w:name="dflagDiscard0_SD-SW" w:val="True"/>
    <w:docVar w:name="dflagDiscard0_ST" w:val="False"/>
    <w:docVar w:name="dflagDiscard0_UK" w:val="False"/>
    <w:docVar w:name="dflagDiscard1_ASIA" w:val="False"/>
    <w:docVar w:name="dflagDiscard1_AST" w:val="False"/>
    <w:docVar w:name="dflagDiscard1_Atheros" w:val="False"/>
    <w:docVar w:name="dflagDiscard1_BG" w:val="False"/>
    <w:docVar w:name="dflagDiscard1_CMX" w:val="False"/>
    <w:docVar w:name="dflagDiscard1_EDGE" w:val="False"/>
    <w:docVar w:name="dflagDiscard1_Fl" w:val="False"/>
    <w:docVar w:name="dflagDiscard1_In" w:val="False"/>
    <w:docVar w:name="dflagDiscard1_Is" w:val="False"/>
    <w:docVar w:name="dflagDiscard1_MH" w:val="False"/>
    <w:docVar w:name="dflagDiscard1_QCA" w:val="False"/>
    <w:docVar w:name="dflagDiscard1_RN" w:val="False"/>
    <w:docVar w:name="dflagDiscard1_SD" w:val="False"/>
    <w:docVar w:name="dflagDiscard1_SD-SW" w:val="False"/>
    <w:docVar w:name="dflagDiscard1_ST" w:val="True"/>
    <w:docVar w:name="dflagDiscard1_UK" w:val="False"/>
    <w:docVar w:name="dflagExport0_ASIA" w:val="True"/>
    <w:docVar w:name="dflagExport0_AST" w:val="True"/>
    <w:docVar w:name="dflagExport0_Atheros" w:val="True"/>
    <w:docVar w:name="dflagExport0_BG" w:val="True"/>
    <w:docVar w:name="dflagExport0_CMX" w:val="True"/>
    <w:docVar w:name="dflagExport0_EDGE" w:val="True"/>
    <w:docVar w:name="dflagExport0_Fl" w:val="True"/>
    <w:docVar w:name="dflagExport0_In" w:val="True"/>
    <w:docVar w:name="dflagExport0_Is" w:val="True"/>
    <w:docVar w:name="dflagExport0_MH" w:val="False"/>
    <w:docVar w:name="dflagExport0_QCA" w:val="True"/>
    <w:docVar w:name="dflagExport0_RN" w:val="True"/>
    <w:docVar w:name="dflagExport0_SD" w:val="True"/>
    <w:docVar w:name="dflagExport0_SD-SW" w:val="True"/>
    <w:docVar w:name="dflagExport0_ST" w:val="True"/>
    <w:docVar w:name="dflagExport0_UK" w:val="True"/>
    <w:docVar w:name="dflagExport1_ASIA" w:val="False"/>
    <w:docVar w:name="dflagExport1_AST" w:val="False"/>
    <w:docVar w:name="dflagExport1_Atheros" w:val="False"/>
    <w:docVar w:name="dflagExport1_BG" w:val="False"/>
    <w:docVar w:name="dflagExport1_CMX" w:val="False"/>
    <w:docVar w:name="dflagExport1_EDGE" w:val="False"/>
    <w:docVar w:name="dflagExport1_Fl" w:val="False"/>
    <w:docVar w:name="dflagExport1_In" w:val="False"/>
    <w:docVar w:name="dflagExport1_Is" w:val="False"/>
    <w:docVar w:name="dflagExport1_MH" w:val="False"/>
    <w:docVar w:name="dflagExport1_QCA" w:val="False"/>
    <w:docVar w:name="dflagExport1_RN" w:val="False"/>
    <w:docVar w:name="dflagExport1_SD" w:val="False"/>
    <w:docVar w:name="dflagExport1_SD-SW" w:val="False"/>
    <w:docVar w:name="dflagExport1_ST" w:val="False"/>
    <w:docVar w:name="dflagExport1_UK" w:val="False"/>
    <w:docVar w:name="dflagExport2_ASIA" w:val="False"/>
    <w:docVar w:name="dflagExport2_AST" w:val="False"/>
    <w:docVar w:name="dflagExport2_Atheros" w:val="False"/>
    <w:docVar w:name="dflagExport2_BG" w:val="False"/>
    <w:docVar w:name="dflagExport2_CMX" w:val="False"/>
    <w:docVar w:name="dflagExport2_EDGE" w:val="False"/>
    <w:docVar w:name="dflagExport2_Fl" w:val="False"/>
    <w:docVar w:name="dflagExport2_In" w:val="False"/>
    <w:docVar w:name="dflagExport2_Is" w:val="False"/>
    <w:docVar w:name="dflagExport2_MH" w:val="False"/>
    <w:docVar w:name="dflagExport2_QCA" w:val="False"/>
    <w:docVar w:name="dflagExport2_RN" w:val="False"/>
    <w:docVar w:name="dflagExport2_SD" w:val="False"/>
    <w:docVar w:name="dflagExport2_SD-SW" w:val="False"/>
    <w:docVar w:name="dflagExport2_ST" w:val="False"/>
    <w:docVar w:name="dflagExport2_UK" w:val="False"/>
    <w:docVar w:name="dflagExport3_ASIA" w:val="False"/>
    <w:docVar w:name="dflagExport3_AST" w:val="False"/>
    <w:docVar w:name="dflagExport3_Atheros" w:val="False"/>
    <w:docVar w:name="dflagExport3_BG" w:val="False"/>
    <w:docVar w:name="dflagExport3_CMX" w:val="False"/>
    <w:docVar w:name="dflagExport3_EDGE" w:val="False"/>
    <w:docVar w:name="dflagExport3_Fl" w:val="False"/>
    <w:docVar w:name="dflagExport3_In" w:val="False"/>
    <w:docVar w:name="dflagExport3_Is" w:val="False"/>
    <w:docVar w:name="dflagExport3_MH" w:val="False"/>
    <w:docVar w:name="dflagExport3_QCA" w:val="False"/>
    <w:docVar w:name="dflagExport3_RN" w:val="False"/>
    <w:docVar w:name="dflagExport3_SD" w:val="False"/>
    <w:docVar w:name="dflagExport3_SD-SW" w:val="False"/>
    <w:docVar w:name="dflagExport3_ST" w:val="False"/>
    <w:docVar w:name="dflagExport3_UK" w:val="False"/>
    <w:docVar w:name="dflagExportFooter0_ASIA" w:val="True"/>
    <w:docVar w:name="dflagExportFooter0_AST" w:val="True"/>
    <w:docVar w:name="dflagExportFooter0_Atheros" w:val="True"/>
    <w:docVar w:name="dflagExportFooter0_BG" w:val="True"/>
    <w:docVar w:name="dflagExportFooter0_CMX" w:val="True"/>
    <w:docVar w:name="dflagExportFooter0_EDGE" w:val="False"/>
    <w:docVar w:name="dflagExportFooter0_Fl" w:val="True"/>
    <w:docVar w:name="dflagExportFooter0_In" w:val="True"/>
    <w:docVar w:name="dflagExportFooter0_Is" w:val="True"/>
    <w:docVar w:name="dflagExportFooter0_MH" w:val="False"/>
    <w:docVar w:name="dflagExportFooter0_QCA" w:val="True"/>
    <w:docVar w:name="dflagExportFooter0_RN" w:val="True"/>
    <w:docVar w:name="dflagExportFooter0_SD" w:val="True"/>
    <w:docVar w:name="dflagExportFooter0_SD-SW" w:val="True"/>
    <w:docVar w:name="dflagExportFooter0_ST" w:val="True"/>
    <w:docVar w:name="dflagExportFooter0_UK" w:val="True"/>
    <w:docVar w:name="dflagExportFooter1_ASIA" w:val="False"/>
    <w:docVar w:name="dflagExportFooter1_AST" w:val="False"/>
    <w:docVar w:name="dflagExportFooter1_Atheros" w:val="False"/>
    <w:docVar w:name="dflagExportFooter1_BG" w:val="False"/>
    <w:docVar w:name="dflagExportFooter1_CMX" w:val="False"/>
    <w:docVar w:name="dflagExportFooter1_EDGE" w:val="False"/>
    <w:docVar w:name="dflagExportFooter1_Fl" w:val="False"/>
    <w:docVar w:name="dflagExportFooter1_In" w:val="False"/>
    <w:docVar w:name="dflagExportFooter1_Is" w:val="False"/>
    <w:docVar w:name="dflagExportFooter1_MH" w:val="False"/>
    <w:docVar w:name="dflagExportFooter1_QCA" w:val="False"/>
    <w:docVar w:name="dflagExportFooter1_RN" w:val="False"/>
    <w:docVar w:name="dflagExportFooter1_SD" w:val="False"/>
    <w:docVar w:name="dflagExportFooter1_SD-SW" w:val="False"/>
    <w:docVar w:name="dflagExportFooter1_ST" w:val="False"/>
    <w:docVar w:name="dflagExportFooter1_UK" w:val="False"/>
    <w:docVar w:name="dflagExportFooter2_ASIA" w:val="False"/>
    <w:docVar w:name="dflagExportFooter2_AST" w:val="False"/>
    <w:docVar w:name="dflagExportFooter2_Atheros" w:val="False"/>
    <w:docVar w:name="dflagExportFooter2_BG" w:val="False"/>
    <w:docVar w:name="dflagExportFooter2_CMX" w:val="False"/>
    <w:docVar w:name="dflagExportFooter2_EDGE" w:val="False"/>
    <w:docVar w:name="dflagExportFooter2_Fl" w:val="False"/>
    <w:docVar w:name="dflagExportFooter2_In" w:val="False"/>
    <w:docVar w:name="dflagExportFooter2_Is" w:val="False"/>
    <w:docVar w:name="dflagExportFooter2_MH" w:val="False"/>
    <w:docVar w:name="dflagExportFooter2_QCA" w:val="False"/>
    <w:docVar w:name="dflagExportFooter2_RN" w:val="False"/>
    <w:docVar w:name="dflagExportFooter2_SD" w:val="False"/>
    <w:docVar w:name="dflagExportFooter2_SD-SW" w:val="False"/>
    <w:docVar w:name="dflagExportFooter2_ST" w:val="False"/>
    <w:docVar w:name="dflagExportFooter2_UK" w:val="False"/>
    <w:docVar w:name="dflagPermissions0_ASIA" w:val="True"/>
    <w:docVar w:name="dflagPermissions0_AST" w:val="True"/>
    <w:docVar w:name="dflagPermissions0_Atheros" w:val="False"/>
    <w:docVar w:name="dflagPermissions0_BG" w:val="True"/>
    <w:docVar w:name="dflagPermissions0_CMX" w:val="True"/>
    <w:docVar w:name="dflagPermissions0_EDGE" w:val="True"/>
    <w:docVar w:name="dflagPermissions0_Fl" w:val="False"/>
    <w:docVar w:name="dflagPermissions0_In" w:val="False"/>
    <w:docVar w:name="dflagPermissions0_Is" w:val="False"/>
    <w:docVar w:name="dflagPermissions0_MH" w:val="False"/>
    <w:docVar w:name="dflagPermissions0_QCA" w:val="False"/>
    <w:docVar w:name="dflagPermissions0_RN" w:val="True"/>
    <w:docVar w:name="dflagPermissions0_SD" w:val="True"/>
    <w:docVar w:name="dflagPermissions0_SD-SW" w:val="True"/>
    <w:docVar w:name="dflagPermissions0_ST" w:val="False"/>
    <w:docVar w:name="dflagPermissions0_UK" w:val="False"/>
    <w:docVar w:name="dflagPermissions1_ASIA" w:val="False"/>
    <w:docVar w:name="dflagPermissions1_AST" w:val="False"/>
    <w:docVar w:name="dflagPermissions1_Atheros" w:val="False"/>
    <w:docVar w:name="dflagPermissions1_BG" w:val="False"/>
    <w:docVar w:name="dflagPermissions1_CMX" w:val="False"/>
    <w:docVar w:name="dflagPermissions1_EDGE" w:val="False"/>
    <w:docVar w:name="dflagPermissions1_Fl" w:val="False"/>
    <w:docVar w:name="dflagPermissions1_In" w:val="False"/>
    <w:docVar w:name="dflagPermissions1_Is" w:val="True"/>
    <w:docVar w:name="dflagPermissions1_MH" w:val="False"/>
    <w:docVar w:name="dflagPermissions1_QCA" w:val="False"/>
    <w:docVar w:name="dflagPermissions1_RN" w:val="False"/>
    <w:docVar w:name="dflagPermissions1_SD" w:val="False"/>
    <w:docVar w:name="dflagPermissions1_SD-SW" w:val="False"/>
    <w:docVar w:name="dflagPermissions1_ST" w:val="False"/>
    <w:docVar w:name="dflagPermissions1_UK" w:val="False"/>
    <w:docVar w:name="dflagPermissions2_ASIA" w:val="False"/>
    <w:docVar w:name="dflagPermissions2_AST" w:val="False"/>
    <w:docVar w:name="dflagPermissions2_Atheros" w:val="False"/>
    <w:docVar w:name="dflagPermissions2_BG" w:val="False"/>
    <w:docVar w:name="dflagPermissions2_CMX" w:val="False"/>
    <w:docVar w:name="dflagPermissions2_EDGE" w:val="False"/>
    <w:docVar w:name="dflagPermissions2_Fl" w:val="False"/>
    <w:docVar w:name="dflagPermissions2_In" w:val="False"/>
    <w:docVar w:name="dflagPermissions2_Is" w:val="False"/>
    <w:docVar w:name="dflagPermissions2_MH" w:val="False"/>
    <w:docVar w:name="dflagPermissions2_QCA" w:val="False"/>
    <w:docVar w:name="dflagPermissions2_RN" w:val="False"/>
    <w:docVar w:name="dflagPermissions2_SD" w:val="False"/>
    <w:docVar w:name="dflagPermissions2_SD-SW" w:val="False"/>
    <w:docVar w:name="dflagPermissions2_ST" w:val="False"/>
    <w:docVar w:name="dflagPermissions2_UK" w:val="True"/>
    <w:docVar w:name="dflagPermissions3_ASIA" w:val="False"/>
    <w:docVar w:name="dflagPermissions3_AST" w:val="False"/>
    <w:docVar w:name="dflagPermissions3_Atheros" w:val="False"/>
    <w:docVar w:name="dflagPermissions3_BG" w:val="False"/>
    <w:docVar w:name="dflagPermissions3_CMX" w:val="False"/>
    <w:docVar w:name="dflagPermissions3_EDGE" w:val="False"/>
    <w:docVar w:name="dflagPermissions3_Fl" w:val="False"/>
    <w:docVar w:name="dflagPermissions3_In" w:val="False"/>
    <w:docVar w:name="dflagPermissions3_Is" w:val="False"/>
    <w:docVar w:name="dflagPermissions3_MH" w:val="False"/>
    <w:docVar w:name="dflagPermissions3_QCA" w:val="False"/>
    <w:docVar w:name="dflagPermissions3_RN" w:val="False"/>
    <w:docVar w:name="dflagPermissions3_SD" w:val="False"/>
    <w:docVar w:name="dflagPermissions3_SD-SW" w:val="False"/>
    <w:docVar w:name="dflagPermissions3_ST" w:val="True"/>
    <w:docVar w:name="dflagPermissions3_UK" w:val="False"/>
    <w:docVar w:name="dflagPermissions4_ASIA" w:val="False"/>
    <w:docVar w:name="dflagPermissions4_AST" w:val="False"/>
    <w:docVar w:name="dflagPermissions4_Atheros" w:val="False"/>
    <w:docVar w:name="dflagPermissions4_BG" w:val="False"/>
    <w:docVar w:name="dflagPermissions4_CMX" w:val="False"/>
    <w:docVar w:name="dflagPermissions4_EDGE" w:val="False"/>
    <w:docVar w:name="dflagPermissions4_Fl" w:val="False"/>
    <w:docVar w:name="dflagPermissions4_In" w:val="True"/>
    <w:docVar w:name="dflagPermissions4_Is" w:val="False"/>
    <w:docVar w:name="dflagPermissions4_MH" w:val="False"/>
    <w:docVar w:name="dflagPermissions4_QCA" w:val="False"/>
    <w:docVar w:name="dflagPermissions4_RN" w:val="False"/>
    <w:docVar w:name="dflagPermissions4_SD" w:val="False"/>
    <w:docVar w:name="dflagPermissions4_SD-SW" w:val="False"/>
    <w:docVar w:name="dflagPermissions4_ST" w:val="False"/>
    <w:docVar w:name="dflagPermissions4_UK" w:val="False"/>
    <w:docVar w:name="dflagPermissions5_ASIA" w:val="False"/>
    <w:docVar w:name="dflagPermissions5_AST" w:val="False"/>
    <w:docVar w:name="dflagPermissions5_Atheros" w:val="False"/>
    <w:docVar w:name="dflagPermissions5_BG" w:val="False"/>
    <w:docVar w:name="dflagPermissions5_CMX" w:val="False"/>
    <w:docVar w:name="dflagPermissions5_EDGE" w:val="False"/>
    <w:docVar w:name="dflagPermissions5_Fl" w:val="True"/>
    <w:docVar w:name="dflagPermissions5_In" w:val="False"/>
    <w:docVar w:name="dflagPermissions5_Is" w:val="False"/>
    <w:docVar w:name="dflagPermissions5_MH" w:val="False"/>
    <w:docVar w:name="dflagPermissions5_QCA" w:val="False"/>
    <w:docVar w:name="dflagPermissions5_RN" w:val="False"/>
    <w:docVar w:name="dflagPermissions5_SD" w:val="False"/>
    <w:docVar w:name="dflagPermissions5_SD-SW" w:val="False"/>
    <w:docVar w:name="dflagPermissions5_ST" w:val="False"/>
    <w:docVar w:name="dflagPermissions5_UK" w:val="False"/>
    <w:docVar w:name="dflagPermissions6_ASIA" w:val="False"/>
    <w:docVar w:name="dflagPermissions6_AST" w:val="False"/>
    <w:docVar w:name="dflagPermissions6_Atheros" w:val="True"/>
    <w:docVar w:name="dflagPermissions6_BG" w:val="False"/>
    <w:docVar w:name="dflagPermissions6_CMX" w:val="False"/>
    <w:docVar w:name="dflagPermissions6_EDGE" w:val="False"/>
    <w:docVar w:name="dflagPermissions6_Fl" w:val="False"/>
    <w:docVar w:name="dflagPermissions6_In" w:val="False"/>
    <w:docVar w:name="dflagPermissions6_Is" w:val="False"/>
    <w:docVar w:name="dflagPermissions6_MH" w:val="False"/>
    <w:docVar w:name="dflagPermissions6_QCA" w:val="True"/>
    <w:docVar w:name="dflagPermissions6_RN" w:val="False"/>
    <w:docVar w:name="dflagPermissions6_SD" w:val="False"/>
    <w:docVar w:name="dflagPermissions6_SD-SW" w:val="False"/>
    <w:docVar w:name="dflagPermissions6_ST" w:val="False"/>
    <w:docVar w:name="dflagPermissions6_UK" w:val="False"/>
    <w:docVar w:name="dflagPermissions7_ASIA" w:val="False"/>
    <w:docVar w:name="dflagPermissions7_AST" w:val="False"/>
    <w:docVar w:name="dflagPermissions7_Atheros" w:val="False"/>
    <w:docVar w:name="dflagPermissions7_BG" w:val="False"/>
    <w:docVar w:name="dflagPermissions7_CMX" w:val="False"/>
    <w:docVar w:name="dflagPermissions7_EDGE" w:val="False"/>
    <w:docVar w:name="dflagPermissions7_Fl" w:val="False"/>
    <w:docVar w:name="dflagPermissions7_In" w:val="False"/>
    <w:docVar w:name="dflagPermissions7_Is" w:val="False"/>
    <w:docVar w:name="dflagPermissions7_MH" w:val="False"/>
    <w:docVar w:name="dflagPermissions7_QCA" w:val="False"/>
    <w:docVar w:name="dflagPermissions7_RN" w:val="False"/>
    <w:docVar w:name="dflagPermissions7_SD" w:val="False"/>
    <w:docVar w:name="dflagPermissions7_SD-SW" w:val="False"/>
    <w:docVar w:name="dflagPermissions7_ST" w:val="False"/>
    <w:docVar w:name="dflagPermissions7_UK" w:val="False"/>
    <w:docVar w:name="dflagProprietary0_ASIA" w:val="True"/>
    <w:docVar w:name="dflagProprietary0_AST" w:val="True"/>
    <w:docVar w:name="dflagProprietary0_Atheros" w:val="False"/>
    <w:docVar w:name="dflagProprietary0_BG" w:val="True"/>
    <w:docVar w:name="dflagProprietary0_CMX" w:val="True"/>
    <w:docVar w:name="dflagProprietary0_EDGE" w:val="True"/>
    <w:docVar w:name="dflagProprietary0_Fl" w:val="False"/>
    <w:docVar w:name="dflagProprietary0_In" w:val="True"/>
    <w:docVar w:name="dflagProprietary0_Is" w:val="True"/>
    <w:docVar w:name="dflagProprietary0_MH" w:val="False"/>
    <w:docVar w:name="dflagProprietary0_QCA" w:val="False"/>
    <w:docVar w:name="dflagProprietary0_RN" w:val="True"/>
    <w:docVar w:name="dflagProprietary0_SD" w:val="True"/>
    <w:docVar w:name="dflagProprietary0_SD-SW" w:val="True"/>
    <w:docVar w:name="dflagProprietary0_ST" w:val="False"/>
    <w:docVar w:name="dflagProprietary0_UK" w:val="True"/>
    <w:docVar w:name="dflagProprietary1_ASIA" w:val="False"/>
    <w:docVar w:name="dflagProprietary1_AST" w:val="False"/>
    <w:docVar w:name="dflagProprietary1_Atheros" w:val="False"/>
    <w:docVar w:name="dflagProprietary1_BG" w:val="False"/>
    <w:docVar w:name="dflagProprietary1_CMX" w:val="False"/>
    <w:docVar w:name="dflagProprietary1_EDGE" w:val="False"/>
    <w:docVar w:name="dflagProprietary1_Fl" w:val="False"/>
    <w:docVar w:name="dflagProprietary1_In" w:val="False"/>
    <w:docVar w:name="dflagProprietary1_Is" w:val="False"/>
    <w:docVar w:name="dflagProprietary1_MH" w:val="False"/>
    <w:docVar w:name="dflagProprietary1_QCA" w:val="False"/>
    <w:docVar w:name="dflagProprietary1_RN" w:val="False"/>
    <w:docVar w:name="dflagProprietary1_SD" w:val="False"/>
    <w:docVar w:name="dflagProprietary1_SD-SW" w:val="False"/>
    <w:docVar w:name="dflagProprietary1_ST" w:val="True"/>
    <w:docVar w:name="dflagProprietary1_UK" w:val="False"/>
    <w:docVar w:name="dflagProprietary2_ASIA" w:val="False"/>
    <w:docVar w:name="dflagProprietary2_AST" w:val="False"/>
    <w:docVar w:name="dflagProprietary2_Atheros" w:val="False"/>
    <w:docVar w:name="dflagProprietary2_BG" w:val="False"/>
    <w:docVar w:name="dflagProprietary2_CMX" w:val="False"/>
    <w:docVar w:name="dflagProprietary2_EDGE" w:val="False"/>
    <w:docVar w:name="dflagProprietary2_Fl" w:val="True"/>
    <w:docVar w:name="dflagProprietary2_In" w:val="False"/>
    <w:docVar w:name="dflagProprietary2_Is" w:val="False"/>
    <w:docVar w:name="dflagProprietary2_MH" w:val="False"/>
    <w:docVar w:name="dflagProprietary2_QCA" w:val="False"/>
    <w:docVar w:name="dflagProprietary2_RN" w:val="False"/>
    <w:docVar w:name="dflagProprietary2_SD" w:val="False"/>
    <w:docVar w:name="dflagProprietary2_SD-SW" w:val="False"/>
    <w:docVar w:name="dflagProprietary2_ST" w:val="False"/>
    <w:docVar w:name="dflagProprietary2_UK" w:val="False"/>
    <w:docVar w:name="dflagProprietary3_ASIA" w:val="False"/>
    <w:docVar w:name="dflagProprietary3_AST" w:val="False"/>
    <w:docVar w:name="dflagProprietary3_Atheros" w:val="True"/>
    <w:docVar w:name="dflagProprietary3_BG" w:val="False"/>
    <w:docVar w:name="dflagProprietary3_CMX" w:val="False"/>
    <w:docVar w:name="dflagProprietary3_EDGE" w:val="False"/>
    <w:docVar w:name="dflagProprietary3_Fl" w:val="False"/>
    <w:docVar w:name="dflagProprietary3_In" w:val="False"/>
    <w:docVar w:name="dflagProprietary3_Is" w:val="False"/>
    <w:docVar w:name="dflagProprietary3_MH" w:val="False"/>
    <w:docVar w:name="dflagProprietary3_QCA" w:val="True"/>
    <w:docVar w:name="dflagProprietary3_RN" w:val="False"/>
    <w:docVar w:name="dflagProprietary3_SD" w:val="False"/>
    <w:docVar w:name="dflagProprietary3_SD-SW" w:val="False"/>
    <w:docVar w:name="dflagProprietary3_ST" w:val="False"/>
    <w:docVar w:name="dflagProprietary3_UK" w:val="False"/>
    <w:docVar w:name="dflagProprietary4_ASIA" w:val="False"/>
    <w:docVar w:name="dflagProprietary4_AST" w:val="False"/>
    <w:docVar w:name="dflagProprietary4_Atheros" w:val="False"/>
    <w:docVar w:name="dflagProprietary4_BG" w:val="False"/>
    <w:docVar w:name="dflagProprietary4_CMX" w:val="False"/>
    <w:docVar w:name="dflagProprietary4_EDGE" w:val="False"/>
    <w:docVar w:name="dflagProprietary4_Fl" w:val="False"/>
    <w:docVar w:name="dflagProprietary4_In" w:val="False"/>
    <w:docVar w:name="dflagProprietary4_Is" w:val="False"/>
    <w:docVar w:name="dflagProprietary4_MH" w:val="False"/>
    <w:docVar w:name="dflagProprietary4_QCA" w:val="False"/>
    <w:docVar w:name="dflagProprietary4_RN" w:val="False"/>
    <w:docVar w:name="dflagProprietary4_SD" w:val="False"/>
    <w:docVar w:name="dflagProprietary4_SD-SW" w:val="False"/>
    <w:docVar w:name="dflagProprietary4_ST" w:val="False"/>
    <w:docVar w:name="dflagProprietary4_UK" w:val="False"/>
    <w:docVar w:name="dflagProprietary5_ASIA" w:val="False"/>
    <w:docVar w:name="dflagProprietary5_AST" w:val="False"/>
    <w:docVar w:name="dflagProprietary5_Atheros" w:val="False"/>
    <w:docVar w:name="dflagProprietary5_BG" w:val="False"/>
    <w:docVar w:name="dflagProprietary5_CMX" w:val="False"/>
    <w:docVar w:name="dflagProprietary5_EDGE" w:val="False"/>
    <w:docVar w:name="dflagProprietary5_Fl" w:val="False"/>
    <w:docVar w:name="dflagProprietary5_In" w:val="False"/>
    <w:docVar w:name="dflagProprietary5_Is" w:val="False"/>
    <w:docVar w:name="dflagProprietary5_MH" w:val="False"/>
    <w:docVar w:name="dflagProprietary5_QCA" w:val="False"/>
    <w:docVar w:name="dflagProprietary5_RN" w:val="False"/>
    <w:docVar w:name="dflagProprietary5_SD" w:val="False"/>
    <w:docVar w:name="dflagProprietary5_SD-SW" w:val="False"/>
    <w:docVar w:name="dflagProprietary5_ST" w:val="False"/>
    <w:docVar w:name="dflagProprietary5_UK" w:val="False"/>
    <w:docVar w:name="dflagProprietary6_ASIA" w:val="False"/>
    <w:docVar w:name="dflagProprietary6_AST" w:val="False"/>
    <w:docVar w:name="dflagProprietary6_Atheros" w:val="False"/>
    <w:docVar w:name="dflagProprietary6_BG" w:val="False"/>
    <w:docVar w:name="dflagProprietary6_CMX" w:val="False"/>
    <w:docVar w:name="dflagProprietary6_EDGE" w:val="False"/>
    <w:docVar w:name="dflagProprietary6_Fl" w:val="False"/>
    <w:docVar w:name="dflagProprietary6_In" w:val="False"/>
    <w:docVar w:name="dflagProprietary6_Is" w:val="False"/>
    <w:docVar w:name="dflagProprietary6_MH" w:val="False"/>
    <w:docVar w:name="dflagProprietary6_QCA" w:val="False"/>
    <w:docVar w:name="dflagProprietary6_RN" w:val="False"/>
    <w:docVar w:name="dflagProprietary6_SD" w:val="False"/>
    <w:docVar w:name="dflagProprietary6_SD-SW" w:val="False"/>
    <w:docVar w:name="dflagProprietary6_ST" w:val="False"/>
    <w:docVar w:name="dflagProprietary6_UK" w:val="False"/>
    <w:docVar w:name="dflagProprietary7_ASIA" w:val="False"/>
    <w:docVar w:name="dflagProprietary7_AST" w:val="False"/>
    <w:docVar w:name="dflagProprietary7_Atheros" w:val="False"/>
    <w:docVar w:name="dflagProprietary7_BG" w:val="False"/>
    <w:docVar w:name="dflagProprietary7_CMX" w:val="False"/>
    <w:docVar w:name="dflagProprietary7_EDGE" w:val="False"/>
    <w:docVar w:name="dflagProprietary7_Fl" w:val="False"/>
    <w:docVar w:name="dflagProprietary7_In" w:val="False"/>
    <w:docVar w:name="dflagProprietary7_Is" w:val="False"/>
    <w:docVar w:name="dflagProprietary7_MH" w:val="False"/>
    <w:docVar w:name="dflagProprietary7_QCA" w:val="False"/>
    <w:docVar w:name="dflagProprietary7_RN" w:val="False"/>
    <w:docVar w:name="dflagProprietary7_SD" w:val="False"/>
    <w:docVar w:name="dflagProprietary7_SD-SW" w:val="False"/>
    <w:docVar w:name="dflagProprietary7_ST" w:val="False"/>
    <w:docVar w:name="dflagProprietary7_UK" w:val="False"/>
    <w:docVar w:name="dflagRestrictedText0_ASIA" w:val="True"/>
    <w:docVar w:name="dflagRestrictedText0_AST" w:val="True"/>
    <w:docVar w:name="dflagRestrictedText0_Atheros" w:val="False"/>
    <w:docVar w:name="dflagRestrictedText0_BG" w:val="True"/>
    <w:docVar w:name="dflagRestrictedText0_CMX" w:val="True"/>
    <w:docVar w:name="dflagRestrictedText0_EDGE" w:val="True"/>
    <w:docVar w:name="dflagRestrictedText0_Fl" w:val="True"/>
    <w:docVar w:name="dflagRestrictedText0_In" w:val="True"/>
    <w:docVar w:name="dflagRestrictedText0_Is" w:val="True"/>
    <w:docVar w:name="dflagRestrictedText0_QCA" w:val="True"/>
    <w:docVar w:name="dflagRestrictedText0_RN" w:val="True"/>
    <w:docVar w:name="dflagRestrictedText0_SD" w:val="True"/>
    <w:docVar w:name="dflagRestrictedText0_SD-SW" w:val="True"/>
    <w:docVar w:name="dflagRestrictedText0_ST" w:val="False"/>
    <w:docVar w:name="dflagRestrictedText0_UK" w:val="True"/>
    <w:docVar w:name="dflagRestrictedText1_ASIA" w:val="False"/>
    <w:docVar w:name="dflagRestrictedText1_AST" w:val="False"/>
    <w:docVar w:name="dflagRestrictedText1_Atheros" w:val="False"/>
    <w:docVar w:name="dflagRestrictedText1_BG" w:val="False"/>
    <w:docVar w:name="dflagRestrictedText1_CMX" w:val="False"/>
    <w:docVar w:name="dflagRestrictedText1_EDGE" w:val="False"/>
    <w:docVar w:name="dflagRestrictedText1_Fl" w:val="False"/>
    <w:docVar w:name="dflagRestrictedText1_In" w:val="False"/>
    <w:docVar w:name="dflagRestrictedText1_Is" w:val="False"/>
    <w:docVar w:name="dflagRestrictedText1_QCA" w:val="False"/>
    <w:docVar w:name="dflagRestrictedText1_RN" w:val="False"/>
    <w:docVar w:name="dflagRestrictedText1_SD" w:val="False"/>
    <w:docVar w:name="dflagRestrictedText1_SD-SW" w:val="False"/>
    <w:docVar w:name="dflagRestrictedText1_ST" w:val="True"/>
    <w:docVar w:name="dflagRestrictedText1_UK" w:val="False"/>
    <w:docVar w:name="dflagRestrictedText2_ASIA" w:val="False"/>
    <w:docVar w:name="dflagRestrictedText2_AST" w:val="False"/>
    <w:docVar w:name="dflagRestrictedText2_Atheros" w:val="True"/>
    <w:docVar w:name="dflagRestrictedText2_BG" w:val="False"/>
    <w:docVar w:name="dflagRestrictedText2_CMX" w:val="False"/>
    <w:docVar w:name="dflagRestrictedText2_EDGE" w:val="False"/>
    <w:docVar w:name="dflagRestrictedText2_Fl" w:val="False"/>
    <w:docVar w:name="dflagRestrictedText2_In" w:val="False"/>
    <w:docVar w:name="dflagRestrictedText2_Is" w:val="False"/>
    <w:docVar w:name="dflagRestrictedText2_QCA" w:val="False"/>
    <w:docVar w:name="dflagRestrictedText2_RN" w:val="False"/>
    <w:docVar w:name="dflagRestrictedText2_SD" w:val="False"/>
    <w:docVar w:name="dflagRestrictedText2_SD-SW" w:val="False"/>
    <w:docVar w:name="dflagRestrictedText2_ST" w:val="False"/>
    <w:docVar w:name="dflagRestrictedText2_UK" w:val="False"/>
    <w:docVar w:name="dflagRights0_ASIA" w:val="True"/>
    <w:docVar w:name="dflagRights0_AST" w:val="True"/>
    <w:docVar w:name="dflagRights0_Atheros" w:val="False"/>
    <w:docVar w:name="dflagRights0_BG" w:val="True"/>
    <w:docVar w:name="dflagRights0_CMX" w:val="True"/>
    <w:docVar w:name="dflagRights0_EDGE" w:val="False"/>
    <w:docVar w:name="dflagRights0_Fl" w:val="True"/>
    <w:docVar w:name="dflagRights0_In" w:val="False"/>
    <w:docVar w:name="dflagRights0_Is" w:val="False"/>
    <w:docVar w:name="dflagRights0_MH" w:val="False"/>
    <w:docVar w:name="dflagRights0_QCA" w:val="False"/>
    <w:docVar w:name="dflagRights0_RN" w:val="True"/>
    <w:docVar w:name="dflagRights0_SD" w:val="False"/>
    <w:docVar w:name="dflagRights0_SD-SW" w:val="True"/>
    <w:docVar w:name="dflagRights0_ST" w:val="False"/>
    <w:docVar w:name="dflagRights0_UK" w:val="False"/>
    <w:docVar w:name="dflagRights1_ASIA" w:val="False"/>
    <w:docVar w:name="dflagRights1_AST" w:val="False"/>
    <w:docVar w:name="dflagRights1_Atheros" w:val="False"/>
    <w:docVar w:name="dflagRights1_BG" w:val="False"/>
    <w:docVar w:name="dflagRights1_CMX" w:val="False"/>
    <w:docVar w:name="dflagRights1_EDGE" w:val="False"/>
    <w:docVar w:name="dflagRights1_Fl" w:val="False"/>
    <w:docVar w:name="dflagRights1_In" w:val="False"/>
    <w:docVar w:name="dflagRights1_Is" w:val="False"/>
    <w:docVar w:name="dflagRights1_MH" w:val="False"/>
    <w:docVar w:name="dflagRights1_QCA" w:val="False"/>
    <w:docVar w:name="dflagRights1_RN" w:val="False"/>
    <w:docVar w:name="dflagRights1_SD" w:val="False"/>
    <w:docVar w:name="dflagRights1_SD-SW" w:val="False"/>
    <w:docVar w:name="dflagRights1_ST" w:val="True"/>
    <w:docVar w:name="dflagRights1_UK" w:val="False"/>
    <w:docVar w:name="dflagRights2_ASIA" w:val="False"/>
    <w:docVar w:name="dflagRights2_AST" w:val="False"/>
    <w:docVar w:name="dflagRights2_Atheros" w:val="False"/>
    <w:docVar w:name="dflagRights2_BG" w:val="False"/>
    <w:docVar w:name="dflagRights2_CMX" w:val="False"/>
    <w:docVar w:name="dflagRights2_EDGE" w:val="False"/>
    <w:docVar w:name="dflagRights2_Fl" w:val="False"/>
    <w:docVar w:name="dflagRights2_In" w:val="False"/>
    <w:docVar w:name="dflagRights2_Is" w:val="False"/>
    <w:docVar w:name="dflagRights2_MH" w:val="False"/>
    <w:docVar w:name="dflagRights2_QCA" w:val="False"/>
    <w:docVar w:name="dflagRights2_RN" w:val="False"/>
    <w:docVar w:name="dflagRights2_SD" w:val="False"/>
    <w:docVar w:name="dflagRights2_SD-SW" w:val="False"/>
    <w:docVar w:name="dflagRights2_ST" w:val="False"/>
    <w:docVar w:name="dflagRights2_UK" w:val="False"/>
    <w:docVar w:name="dflagRights3_ASIA" w:val="False"/>
    <w:docVar w:name="dflagRights3_AST" w:val="False"/>
    <w:docVar w:name="dflagRights3_Atheros" w:val="False"/>
    <w:docVar w:name="dflagRights3_BG" w:val="False"/>
    <w:docVar w:name="dflagRights3_CMX" w:val="False"/>
    <w:docVar w:name="dflagRights3_EDGE" w:val="False"/>
    <w:docVar w:name="dflagRights3_Fl" w:val="False"/>
    <w:docVar w:name="dflagRights3_In" w:val="False"/>
    <w:docVar w:name="dflagRights3_Is" w:val="False"/>
    <w:docVar w:name="dflagRights3_MH" w:val="False"/>
    <w:docVar w:name="dflagRights3_QCA" w:val="False"/>
    <w:docVar w:name="dflagRights3_RN" w:val="False"/>
    <w:docVar w:name="dflagRights3_SD" w:val="False"/>
    <w:docVar w:name="dflagRights3_SD-SW" w:val="False"/>
    <w:docVar w:name="dflagRights3_ST" w:val="False"/>
    <w:docVar w:name="dflagRights3_UK" w:val="False"/>
    <w:docVar w:name="dflagRights4_ASIA" w:val="False"/>
    <w:docVar w:name="dflagRights4_AST" w:val="False"/>
    <w:docVar w:name="dflagRights4_Atheros" w:val="False"/>
    <w:docVar w:name="dflagRights4_BG" w:val="False"/>
    <w:docVar w:name="dflagRights4_CMX" w:val="False"/>
    <w:docVar w:name="dflagRights4_EDGE" w:val="False"/>
    <w:docVar w:name="dflagRights4_Fl" w:val="False"/>
    <w:docVar w:name="dflagRights4_In" w:val="False"/>
    <w:docVar w:name="dflagRights4_Is" w:val="False"/>
    <w:docVar w:name="dflagRights4_MH" w:val="False"/>
    <w:docVar w:name="dflagRights4_QCA" w:val="False"/>
    <w:docVar w:name="dflagRights4_RN" w:val="False"/>
    <w:docVar w:name="dflagRights4_SD" w:val="False"/>
    <w:docVar w:name="dflagRights4_SD-SW" w:val="False"/>
    <w:docVar w:name="dflagRights4_ST" w:val="False"/>
    <w:docVar w:name="dflagRights4_UK" w:val="False"/>
    <w:docVar w:name="dflagSupport0_ASIA" w:val="True"/>
    <w:docVar w:name="dflagSupport0_AST" w:val="False"/>
    <w:docVar w:name="dflagSupport0_Atheros" w:val="False"/>
    <w:docVar w:name="dflagSupport0_BG" w:val="True"/>
    <w:docVar w:name="dflagSupport0_CMX" w:val="True"/>
    <w:docVar w:name="dflagSupport0_EDGE" w:val="True"/>
    <w:docVar w:name="dflagSupport0_Fl" w:val="False"/>
    <w:docVar w:name="dflagSupport0_In" w:val="True"/>
    <w:docVar w:name="dflagSupport0_Is" w:val="True"/>
    <w:docVar w:name="dflagSupport0_MH" w:val="False"/>
    <w:docVar w:name="dflagSupport0_QCA" w:val="True"/>
    <w:docVar w:name="dflagSupport0_RN" w:val="True"/>
    <w:docVar w:name="dflagSupport0_SD" w:val="True"/>
    <w:docVar w:name="dflagSupport0_SD-SW" w:val="True"/>
    <w:docVar w:name="dflagSupport0_ST" w:val="True"/>
    <w:docVar w:name="dflagSupport0_UK" w:val="True"/>
    <w:docVar w:name="dflagSupport1_ASIA" w:val="False"/>
    <w:docVar w:name="dflagSupport1_AST" w:val="False"/>
    <w:docVar w:name="dflagSupport1_Atheros" w:val="True"/>
    <w:docVar w:name="dflagSupport1_BG" w:val="False"/>
    <w:docVar w:name="dflagSupport1_CMX" w:val="False"/>
    <w:docVar w:name="dflagSupport1_EDGE" w:val="False"/>
    <w:docVar w:name="dflagSupport1_Fl" w:val="False"/>
    <w:docVar w:name="dflagSupport1_In" w:val="False"/>
    <w:docVar w:name="dflagSupport1_Is" w:val="False"/>
    <w:docVar w:name="dflagSupport1_MH" w:val="False"/>
    <w:docVar w:name="dflagSupport1_QCA" w:val="False"/>
    <w:docVar w:name="dflagSupport1_RN" w:val="False"/>
    <w:docVar w:name="dflagSupport1_SD" w:val="False"/>
    <w:docVar w:name="dflagSupport1_SD-SW" w:val="False"/>
    <w:docVar w:name="dflagSupport1_ST" w:val="False"/>
    <w:docVar w:name="dflagSupport1_UK" w:val="False"/>
    <w:docVar w:name="dflagSupport2_ASIA" w:val="False"/>
    <w:docVar w:name="dflagSupport2_AST" w:val="False"/>
    <w:docVar w:name="dflagSupport2_Atheros" w:val="False"/>
    <w:docVar w:name="dflagSupport2_BG" w:val="False"/>
    <w:docVar w:name="dflagSupport2_CMX" w:val="False"/>
    <w:docVar w:name="dflagSupport2_EDGE" w:val="True"/>
    <w:docVar w:name="dflagSupport2_Fl" w:val="False"/>
    <w:docVar w:name="dflagSupport2_In" w:val="True"/>
    <w:docVar w:name="dflagSupport2_Is" w:val="True"/>
    <w:docVar w:name="dflagSupport2_MH" w:val="False"/>
    <w:docVar w:name="dflagSupport2_QCA" w:val="True"/>
    <w:docVar w:name="dflagSupport2_RN" w:val="True"/>
    <w:docVar w:name="dflagSupport2_SD" w:val="True"/>
    <w:docVar w:name="dflagSupport2_SD-SW" w:val="True"/>
    <w:docVar w:name="dflagSupport2_ST" w:val="True"/>
    <w:docVar w:name="dflagSupport2_UK" w:val="True"/>
    <w:docVar w:name="dflagSupport3_ASIA" w:val="False"/>
    <w:docVar w:name="dflagSupport3_AST" w:val="False"/>
    <w:docVar w:name="dflagSupport3_Atheros" w:val="False"/>
    <w:docVar w:name="dflagSupport3_BG" w:val="True"/>
    <w:docVar w:name="dflagSupport3_CMX" w:val="False"/>
    <w:docVar w:name="dflagSupport3_EDGE" w:val="False"/>
    <w:docVar w:name="dflagSupport3_Fl" w:val="False"/>
    <w:docVar w:name="dflagSupport3_In" w:val="False"/>
    <w:docVar w:name="dflagSupport3_Is" w:val="False"/>
    <w:docVar w:name="dflagSupport3_MH" w:val="False"/>
    <w:docVar w:name="dflagSupport3_QCA" w:val="False"/>
    <w:docVar w:name="dflagSupport3_RN" w:val="False"/>
    <w:docVar w:name="dflagSupport3_SD" w:val="False"/>
    <w:docVar w:name="dflagSupport3_SD-SW" w:val="False"/>
    <w:docVar w:name="dflagSupport3_ST" w:val="False"/>
    <w:docVar w:name="dflagSupport3_UK" w:val="False"/>
    <w:docVar w:name="dflagSupport4_ASIA" w:val="True"/>
    <w:docVar w:name="dflagSupport4_AST" w:val="False"/>
    <w:docVar w:name="dflagSupport4_Atheros" w:val="False"/>
    <w:docVar w:name="dflagSupport4_BG" w:val="False"/>
    <w:docVar w:name="dflagSupport4_CMX" w:val="False"/>
    <w:docVar w:name="dflagSupport4_EDGE" w:val="False"/>
    <w:docVar w:name="dflagSupport4_Fl" w:val="False"/>
    <w:docVar w:name="dflagSupport4_In" w:val="False"/>
    <w:docVar w:name="dflagSupport4_Is" w:val="False"/>
    <w:docVar w:name="dflagSupport4_MH" w:val="False"/>
    <w:docVar w:name="dflagSupport4_QCA" w:val="False"/>
    <w:docVar w:name="dflagSupport4_RN" w:val="False"/>
    <w:docVar w:name="dflagSupport4_SD" w:val="False"/>
    <w:docVar w:name="dflagSupport4_SD-SW" w:val="False"/>
    <w:docVar w:name="dflagSupport4_ST" w:val="False"/>
    <w:docVar w:name="dflagSupport4_UK" w:val="False"/>
    <w:docVar w:name="dflagSupport5_ASIA" w:val="False"/>
    <w:docVar w:name="dflagSupport5_AST" w:val="False"/>
    <w:docVar w:name="dflagSupport5_Atheros" w:val="False"/>
    <w:docVar w:name="dflagSupport5_BG" w:val="False"/>
    <w:docVar w:name="dflagSupport5_CMX" w:val="True"/>
    <w:docVar w:name="dflagSupport5_EDGE" w:val="False"/>
    <w:docVar w:name="dflagSupport5_Fl" w:val="False"/>
    <w:docVar w:name="dflagSupport5_In" w:val="False"/>
    <w:docVar w:name="dflagSupport5_Is" w:val="False"/>
    <w:docVar w:name="dflagSupport5_MH" w:val="False"/>
    <w:docVar w:name="dflagSupport5_QCA" w:val="False"/>
    <w:docVar w:name="dflagSupport5_RN" w:val="False"/>
    <w:docVar w:name="dflagSupport5_SD" w:val="False"/>
    <w:docVar w:name="dflagSupport5_SD-SW" w:val="False"/>
    <w:docVar w:name="dflagSupport5_ST" w:val="False"/>
    <w:docVar w:name="dflagSupport5_UK" w:val="False"/>
    <w:docVar w:name="dflagSupport6_ASIA" w:val="False"/>
    <w:docVar w:name="dflagSupport6_AST" w:val="False"/>
    <w:docVar w:name="dflagSupport6_Atheros" w:val="False"/>
    <w:docVar w:name="dflagSupport6_BG" w:val="False"/>
    <w:docVar w:name="dflagSupport6_CMX" w:val="False"/>
    <w:docVar w:name="dflagSupport6_EDGE" w:val="False"/>
    <w:docVar w:name="dflagSupport6_Fl" w:val="False"/>
    <w:docVar w:name="dflagSupport6_In" w:val="False"/>
    <w:docVar w:name="dflagSupport6_Is" w:val="False"/>
    <w:docVar w:name="dflagSupport6_MH" w:val="False"/>
    <w:docVar w:name="dflagSupport6_QCA" w:val="False"/>
    <w:docVar w:name="dflagSupport6_RN" w:val="False"/>
    <w:docVar w:name="dflagSupport6_SD" w:val="False"/>
    <w:docVar w:name="dflagSupport6_SD-SW" w:val="False"/>
    <w:docVar w:name="dflagSupport6_ST" w:val="False"/>
    <w:docVar w:name="dflagSupport6_UK" w:val="False"/>
    <w:docVar w:name="dflagSupport7_ASIA" w:val="False"/>
    <w:docVar w:name="dflagSupport7_AST" w:val="False"/>
    <w:docVar w:name="dflagSupport7_Atheros" w:val="False"/>
    <w:docVar w:name="dflagSupport7_BG" w:val="False"/>
    <w:docVar w:name="dflagSupport7_CMX" w:val="False"/>
    <w:docVar w:name="dflagSupport7_EDGE" w:val="False"/>
    <w:docVar w:name="dflagSupport7_Fl" w:val="False"/>
    <w:docVar w:name="dflagSupport7_In" w:val="False"/>
    <w:docVar w:name="dflagSupport7_Is" w:val="False"/>
    <w:docVar w:name="dflagSupport7_MH" w:val="False"/>
    <w:docVar w:name="dflagSupport7_QCA" w:val="False"/>
    <w:docVar w:name="dflagSupport7_RN" w:val="False"/>
    <w:docVar w:name="dflagSupport7_SD" w:val="False"/>
    <w:docVar w:name="dflagSupport7_SD-SW" w:val="False"/>
    <w:docVar w:name="dflagSupport7_ST" w:val="False"/>
    <w:docVar w:name="dflagSupport7_UK" w:val="False"/>
    <w:docVar w:name="dflagTechAsst0_ASIA" w:val="False"/>
    <w:docVar w:name="dflagTechAsst0_AST" w:val="False"/>
    <w:docVar w:name="dflagTechAsst0_BG" w:val="False"/>
    <w:docVar w:name="dflagTechAsst0_CMX" w:val="False"/>
    <w:docVar w:name="dflagTechAsst0_EDGE" w:val="False"/>
    <w:docVar w:name="dflagTechAsst0_Fl" w:val="False"/>
    <w:docVar w:name="dflagTechAsst0_In" w:val="False"/>
    <w:docVar w:name="dflagTechAsst0_Is" w:val="False"/>
    <w:docVar w:name="dflagTechAsst0_MH" w:val="False"/>
    <w:docVar w:name="dflagTechAsst0_QCA" w:val="False"/>
    <w:docVar w:name="dflagTechAsst0_RN" w:val="True"/>
    <w:docVar w:name="dflagTechAsst0_SD" w:val="False"/>
    <w:docVar w:name="dflagTechAsst0_SD-SW" w:val="True"/>
    <w:docVar w:name="dflagTechAsst0_ST" w:val="False"/>
    <w:docVar w:name="dflagTechAsst0_UK" w:val="False"/>
    <w:docVar w:name="dflagTechAsst1_ASIA" w:val="True"/>
    <w:docVar w:name="dflagTechAsst1_AST" w:val="False"/>
    <w:docVar w:name="dflagTechAsst1_BG" w:val="False"/>
    <w:docVar w:name="dflagTechAsst1_CMX" w:val="False"/>
    <w:docVar w:name="dflagTechAsst1_EDGE" w:val="False"/>
    <w:docVar w:name="dflagTechAsst1_Fl" w:val="False"/>
    <w:docVar w:name="dflagTechAsst1_In" w:val="False"/>
    <w:docVar w:name="dflagTechAsst1_Is" w:val="False"/>
    <w:docVar w:name="dflagTechAsst1_MH" w:val="False"/>
    <w:docVar w:name="dflagTechAsst1_QCA" w:val="False"/>
    <w:docVar w:name="dflagTechAsst1_RN" w:val="False"/>
    <w:docVar w:name="dflagTechAsst1_SD" w:val="False"/>
    <w:docVar w:name="dflagTechAsst1_SD-SW" w:val="False"/>
    <w:docVar w:name="dflagTechAsst1_ST" w:val="False"/>
    <w:docVar w:name="dflagTechAsst1_UK" w:val="False"/>
    <w:docVar w:name="dflagTechAsst2_ASIA" w:val="False"/>
    <w:docVar w:name="dflagTechAsst2_AST" w:val="True"/>
    <w:docVar w:name="dflagTechAsst2_BG" w:val="False"/>
    <w:docVar w:name="dflagTechAsst2_CMX" w:val="False"/>
    <w:docVar w:name="dflagTechAsst2_EDGE" w:val="False"/>
    <w:docVar w:name="dflagTechAsst2_Fl" w:val="False"/>
    <w:docVar w:name="dflagTechAsst2_In" w:val="False"/>
    <w:docVar w:name="dflagTechAsst2_Is" w:val="False"/>
    <w:docVar w:name="dflagTechAsst2_MH" w:val="False"/>
    <w:docVar w:name="dflagTechAsst2_QCA" w:val="False"/>
    <w:docVar w:name="dflagTechAsst2_RN" w:val="False"/>
    <w:docVar w:name="dflagTechAsst2_SD" w:val="False"/>
    <w:docVar w:name="dflagTechAsst2_SD-SW" w:val="False"/>
    <w:docVar w:name="dflagTechAsst2_ST" w:val="False"/>
    <w:docVar w:name="dflagTechAsst2_UK" w:val="False"/>
    <w:docVar w:name="dflagTechAsst3_ASIA" w:val="False"/>
    <w:docVar w:name="dflagTechAsst3_AST" w:val="False"/>
    <w:docVar w:name="dflagTechAsst3_BG" w:val="True"/>
    <w:docVar w:name="dflagTechAsst3_CMX" w:val="False"/>
    <w:docVar w:name="dflagTechAsst3_EDGE" w:val="False"/>
    <w:docVar w:name="dflagTechAsst3_Fl" w:val="False"/>
    <w:docVar w:name="dflagTechAsst3_In" w:val="False"/>
    <w:docVar w:name="dflagTechAsst3_Is" w:val="False"/>
    <w:docVar w:name="dflagTechAsst3_MH" w:val="False"/>
    <w:docVar w:name="dflagTechAsst3_QCA" w:val="False"/>
    <w:docVar w:name="dflagTechAsst3_RN" w:val="False"/>
    <w:docVar w:name="dflagTechAsst3_SD" w:val="False"/>
    <w:docVar w:name="dflagTechAsst3_SD-SW" w:val="False"/>
    <w:docVar w:name="dflagTechAsst3_ST" w:val="False"/>
    <w:docVar w:name="dflagTechAsst3_UK" w:val="False"/>
    <w:docVar w:name="dflagTechAsst4_ASIA" w:val="False"/>
    <w:docVar w:name="dflagTechAsst4_AST" w:val="False"/>
    <w:docVar w:name="dflagTechAsst4_BG" w:val="False"/>
    <w:docVar w:name="dflagTechAsst4_CMX" w:val="True"/>
    <w:docVar w:name="dflagTechAsst4_EDGE" w:val="False"/>
    <w:docVar w:name="dflagTechAsst4_Fl" w:val="False"/>
    <w:docVar w:name="dflagTechAsst4_In" w:val="False"/>
    <w:docVar w:name="dflagTechAsst4_Is" w:val="False"/>
    <w:docVar w:name="dflagTechAsst4_MH" w:val="False"/>
    <w:docVar w:name="dflagTechAsst4_QCA" w:val="False"/>
    <w:docVar w:name="dflagTechAsst4_RN" w:val="False"/>
    <w:docVar w:name="dflagTechAsst4_SD" w:val="False"/>
    <w:docVar w:name="dflagTechAsst4_SD-SW" w:val="False"/>
    <w:docVar w:name="dflagTechAsst4_ST" w:val="False"/>
    <w:docVar w:name="dflagTechAsst4_UK" w:val="False"/>
    <w:docVar w:name="dflagTechAsst5_ASIA" w:val="False"/>
    <w:docVar w:name="dflagTechAsst5_AST" w:val="False"/>
    <w:docVar w:name="dflagTechAsst5_BG" w:val="False"/>
    <w:docVar w:name="dflagTechAsst5_CMX" w:val="False"/>
    <w:docVar w:name="dflagTechAsst5_EDGE" w:val="False"/>
    <w:docVar w:name="dflagTechAsst5_Fl" w:val="False"/>
    <w:docVar w:name="dflagTechAsst5_In" w:val="False"/>
    <w:docVar w:name="dflagTechAsst5_Is" w:val="False"/>
    <w:docVar w:name="dflagTechAsst5_MH" w:val="False"/>
    <w:docVar w:name="dflagTechAsst5_QCA" w:val="False"/>
    <w:docVar w:name="dflagTechAsst5_RN" w:val="False"/>
    <w:docVar w:name="dflagTechAsst5_SD" w:val="False"/>
    <w:docVar w:name="dflagTechAsst5_SD-SW" w:val="False"/>
    <w:docVar w:name="dflagTechAsst5_ST" w:val="True"/>
    <w:docVar w:name="dflagTechAsst5_UK" w:val="False"/>
    <w:docVar w:name="dflagTechAsst6_ASIA" w:val="False"/>
    <w:docVar w:name="dflagTechAsst6_AST" w:val="False"/>
    <w:docVar w:name="dflagTechAsst6_BG" w:val="False"/>
    <w:docVar w:name="dflagTechAsst6_CMX" w:val="False"/>
    <w:docVar w:name="dflagTechAsst6_EDGE" w:val="False"/>
    <w:docVar w:name="dflagTechAsst6_Fl" w:val="False"/>
    <w:docVar w:name="dflagTechAsst6_In" w:val="False"/>
    <w:docVar w:name="dflagTechAsst6_Is" w:val="False"/>
    <w:docVar w:name="dflagTechAsst6_MH" w:val="False"/>
    <w:docVar w:name="dflagTechAsst6_QCA" w:val="False"/>
    <w:docVar w:name="dflagTechAsst6_RN" w:val="False"/>
    <w:docVar w:name="dflagTechAsst6_SD" w:val="False"/>
    <w:docVar w:name="dflagTechAsst6_SD-SW" w:val="False"/>
    <w:docVar w:name="dflagTechAsst6_ST" w:val="False"/>
    <w:docVar w:name="dflagTechAsst6_UK" w:val="False"/>
    <w:docVar w:name="dflagTechAsst7_ASIA" w:val="False"/>
    <w:docVar w:name="dflagTechAsst7_AST" w:val="False"/>
    <w:docVar w:name="dflagTechAsst7_BG" w:val="False"/>
    <w:docVar w:name="dflagTechAsst7_CMX" w:val="False"/>
    <w:docVar w:name="dflagTechAsst7_EDGE" w:val="False"/>
    <w:docVar w:name="dflagTechAsst7_Fl" w:val="False"/>
    <w:docVar w:name="dflagTechAsst7_In" w:val="False"/>
    <w:docVar w:name="dflagTechAsst7_Is" w:val="False"/>
    <w:docVar w:name="dflagTechAsst7_MH" w:val="False"/>
    <w:docVar w:name="dflagTechAsst7_QCA" w:val="False"/>
    <w:docVar w:name="dflagTechAsst7_RN" w:val="False"/>
    <w:docVar w:name="dflagTechAsst7_SD" w:val="False"/>
    <w:docVar w:name="dflagTechAsst7_SD-SW" w:val="False"/>
    <w:docVar w:name="dflagTechAsst7_ST" w:val="False"/>
    <w:docVar w:name="dflagTechAsst7_UK" w:val="False"/>
    <w:docVar w:name="dflagTM0_ASIA" w:val="True"/>
    <w:docVar w:name="dflagTM0_AST" w:val="True"/>
    <w:docVar w:name="dflagTM0_Atheros" w:val="False"/>
    <w:docVar w:name="dflagTM0_BG" w:val="True"/>
    <w:docVar w:name="dflagTM0_CMX" w:val="True"/>
    <w:docVar w:name="dflagTM0_EDGE" w:val="True"/>
    <w:docVar w:name="dflagTM0_Fl" w:val="True"/>
    <w:docVar w:name="dflagTM0_In" w:val="True"/>
    <w:docVar w:name="dflagTM0_Is" w:val="True"/>
    <w:docVar w:name="dflagTM0_MH" w:val="False"/>
    <w:docVar w:name="dflagTM0_QCA" w:val="False"/>
    <w:docVar w:name="dflagTM0_RN" w:val="True"/>
    <w:docVar w:name="dflagTM0_SD" w:val="True"/>
    <w:docVar w:name="dflagTM0_SD-SW" w:val="True"/>
    <w:docVar w:name="dflagTM0_ST" w:val="True"/>
    <w:docVar w:name="dflagTM0_UK" w:val="True"/>
    <w:docVar w:name="dflagTM1_ASIA" w:val="False"/>
    <w:docVar w:name="dflagTM1_AST" w:val="False"/>
    <w:docVar w:name="dflagTM1_Atheros" w:val="False"/>
    <w:docVar w:name="dflagTM1_BG" w:val="False"/>
    <w:docVar w:name="dflagTM1_CMX" w:val="False"/>
    <w:docVar w:name="dflagTM1_EDGE" w:val="False"/>
    <w:docVar w:name="dflagTM1_Fl" w:val="False"/>
    <w:docVar w:name="dflagTM1_In" w:val="False"/>
    <w:docVar w:name="dflagTM1_Is" w:val="False"/>
    <w:docVar w:name="dflagTM1_MH" w:val="False"/>
    <w:docVar w:name="dflagTM1_QCA" w:val="False"/>
    <w:docVar w:name="dflagTM1_RN" w:val="False"/>
    <w:docVar w:name="dflagTM1_SD" w:val="False"/>
    <w:docVar w:name="dflagTM1_SD-SW" w:val="False"/>
    <w:docVar w:name="dflagTM1_ST" w:val="True"/>
    <w:docVar w:name="dflagTM1_UK" w:val="False"/>
    <w:docVar w:name="dflagTM10_Atheros" w:val="True"/>
    <w:docVar w:name="dflagTM10_QCA" w:val="True"/>
    <w:docVar w:name="dflagTM10_RN" w:val="True"/>
    <w:docVar w:name="dflagTM10_SD" w:val="False"/>
    <w:docVar w:name="dflagTM11_Atheros" w:val="False"/>
    <w:docVar w:name="dflagTM11_QCA" w:val="False"/>
    <w:docVar w:name="dflagTM11_RN" w:val="False"/>
    <w:docVar w:name="dflagTM11_SD" w:val="False"/>
    <w:docVar w:name="dflagTM12_Atheros" w:val="False"/>
    <w:docVar w:name="dflagTM12_QCA" w:val="False"/>
    <w:docVar w:name="dflagTM12_RN" w:val="False"/>
    <w:docVar w:name="dflagTM12_SD" w:val="False"/>
    <w:docVar w:name="dflagTM2_ASIA" w:val="True"/>
    <w:docVar w:name="dflagTM2_AST" w:val="True"/>
    <w:docVar w:name="dflagTM2_Atheros" w:val="False"/>
    <w:docVar w:name="dflagTM2_BG" w:val="True"/>
    <w:docVar w:name="dflagTM2_CMX" w:val="True"/>
    <w:docVar w:name="dflagTM2_EDGE" w:val="True"/>
    <w:docVar w:name="dflagTM2_Fl" w:val="True"/>
    <w:docVar w:name="dflagTM2_In" w:val="True"/>
    <w:docVar w:name="dflagTM2_Is" w:val="True"/>
    <w:docVar w:name="dflagTM2_MH" w:val="False"/>
    <w:docVar w:name="dflagTM2_QCA" w:val="False"/>
    <w:docVar w:name="dflagTM2_RN" w:val="True"/>
    <w:docVar w:name="dflagTM2_SD" w:val="True"/>
    <w:docVar w:name="dflagTM2_SD-SW" w:val="True"/>
    <w:docVar w:name="dflagTM2_ST" w:val="True"/>
    <w:docVar w:name="dflagTM2_UK" w:val="True"/>
    <w:docVar w:name="dflagTM3_ASIA" w:val="True"/>
    <w:docVar w:name="dflagTM3_AST" w:val="True"/>
    <w:docVar w:name="dflagTM3_Atheros" w:val="False"/>
    <w:docVar w:name="dflagTM3_BG" w:val="True"/>
    <w:docVar w:name="dflagTM3_CMX" w:val="True"/>
    <w:docVar w:name="dflagTM3_EDGE" w:val="False"/>
    <w:docVar w:name="dflagTM3_Fl" w:val="False"/>
    <w:docVar w:name="dflagTM3_In" w:val="True"/>
    <w:docVar w:name="dflagTM3_Is" w:val="True"/>
    <w:docVar w:name="dflagTM3_MH" w:val="False"/>
    <w:docVar w:name="dflagTM3_QCA" w:val="False"/>
    <w:docVar w:name="dflagTM3_RN" w:val="True"/>
    <w:docVar w:name="dflagTM3_SD" w:val="True"/>
    <w:docVar w:name="dflagTM3_SD-SW" w:val="True"/>
    <w:docVar w:name="dflagTM3_ST" w:val="True"/>
    <w:docVar w:name="dflagTM3_UK" w:val="True"/>
    <w:docVar w:name="dflagTM4_ASIA" w:val="True"/>
    <w:docVar w:name="dflagTM4_AST" w:val="True"/>
    <w:docVar w:name="dflagTM4_Atheros" w:val="False"/>
    <w:docVar w:name="dflagTM4_BG" w:val="True"/>
    <w:docVar w:name="dflagTM4_CMX" w:val="True"/>
    <w:docVar w:name="dflagTM4_EDGE" w:val="True"/>
    <w:docVar w:name="dflagTM4_Fl" w:val="False"/>
    <w:docVar w:name="dflagTM4_In" w:val="True"/>
    <w:docVar w:name="dflagTM4_Is" w:val="True"/>
    <w:docVar w:name="dflagTM4_MH" w:val="False"/>
    <w:docVar w:name="dflagTM4_QCA" w:val="False"/>
    <w:docVar w:name="dflagTM4_RN" w:val="True"/>
    <w:docVar w:name="dflagTM4_SD" w:val="True"/>
    <w:docVar w:name="dflagTM4_SD-SW" w:val="True"/>
    <w:docVar w:name="dflagTM4_ST" w:val="True"/>
    <w:docVar w:name="dflagTM4_UK" w:val="True"/>
    <w:docVar w:name="dflagTM5_ASIA" w:val="True"/>
    <w:docVar w:name="dflagTM5_AST" w:val="True"/>
    <w:docVar w:name="dflagTM5_Atheros" w:val="False"/>
    <w:docVar w:name="dflagTM5_BG" w:val="True"/>
    <w:docVar w:name="dflagTM5_CMX" w:val="True"/>
    <w:docVar w:name="dflagTM5_EDGE" w:val="True"/>
    <w:docVar w:name="dflagTM5_Fl" w:val="False"/>
    <w:docVar w:name="dflagTM5_In" w:val="True"/>
    <w:docVar w:name="dflagTM5_Is" w:val="True"/>
    <w:docVar w:name="dflagTM5_MH" w:val="False"/>
    <w:docVar w:name="dflagTM5_QCA" w:val="False"/>
    <w:docVar w:name="dflagTM5_RN" w:val="True"/>
    <w:docVar w:name="dflagTM5_SD" w:val="True"/>
    <w:docVar w:name="dflagTM5_SD-SW" w:val="True"/>
    <w:docVar w:name="dflagTM5_ST" w:val="True"/>
    <w:docVar w:name="dflagTM5_UK" w:val="True"/>
    <w:docVar w:name="dflagTM6_ASIA" w:val="False"/>
    <w:docVar w:name="dflagTM6_AST" w:val="False"/>
    <w:docVar w:name="dflagTM6_Atheros" w:val="False"/>
    <w:docVar w:name="dflagTM6_BG" w:val="False"/>
    <w:docVar w:name="dflagTM6_CMX" w:val="False"/>
    <w:docVar w:name="dflagTM6_EDGE" w:val="False"/>
    <w:docVar w:name="dflagTM6_Fl" w:val="False"/>
    <w:docVar w:name="dflagTM6_In" w:val="False"/>
    <w:docVar w:name="dflagTM6_Is" w:val="False"/>
    <w:docVar w:name="dflagTM6_MH" w:val="False"/>
    <w:docVar w:name="dflagTM6_QCA" w:val="False"/>
    <w:docVar w:name="dflagTM6_RN" w:val="True"/>
    <w:docVar w:name="dflagTM6_SD" w:val="False"/>
    <w:docVar w:name="dflagTM6_SD-SW" w:val="False"/>
    <w:docVar w:name="dflagTM6_ST" w:val="False"/>
    <w:docVar w:name="dflagTM6_UK" w:val="False"/>
    <w:docVar w:name="dflagTM7_ASIA" w:val="False"/>
    <w:docVar w:name="dflagTM7_AST" w:val="False"/>
    <w:docVar w:name="dflagTM7_Atheros" w:val="False"/>
    <w:docVar w:name="dflagTM7_BG" w:val="False"/>
    <w:docVar w:name="dflagTM7_CMX" w:val="False"/>
    <w:docVar w:name="dflagTM7_EDGE" w:val="False"/>
    <w:docVar w:name="dflagTM7_Fl" w:val="False"/>
    <w:docVar w:name="dflagTM7_In" w:val="False"/>
    <w:docVar w:name="dflagTM7_Is" w:val="False"/>
    <w:docVar w:name="dflagTM7_MH" w:val="False"/>
    <w:docVar w:name="dflagTM7_QCA" w:val="False"/>
    <w:docVar w:name="dflagTM7_RN" w:val="False"/>
    <w:docVar w:name="dflagTM7_SD" w:val="False"/>
    <w:docVar w:name="dflagTM7_SD-SW" w:val="False"/>
    <w:docVar w:name="dflagTM7_ST" w:val="False"/>
    <w:docVar w:name="dflagTM7_UK" w:val="False"/>
    <w:docVar w:name="dflagTM8_Atheros" w:val="True"/>
    <w:docVar w:name="dflagTM8_QCA" w:val="True"/>
    <w:docVar w:name="dflagTM8_RN" w:val="True"/>
    <w:docVar w:name="dflagTM8_SD" w:val="False"/>
    <w:docVar w:name="dflagTM9_Atheros" w:val="True"/>
    <w:docVar w:name="dflagTM9_QCA" w:val="True"/>
    <w:docVar w:name="dflagTM9_RN" w:val="True"/>
    <w:docVar w:name="dflagTM9_SD" w:val="False"/>
    <w:docVar w:name="dvarAddress0" w:val="QUALCOMM Incorporated_x000D__x000A_5775 Morehouse Drive_x000D__x000A_San Diego, CA 92121-1714_x000D__x000A_U.S.A."/>
    <w:docVar w:name="dvarAddress1" w:val="QUALCOMM India Private Limited_x000D__x000A_Building 10, Mindspace_x000D__x000A_HiTech City, Madhapur_x000D__x000A_Hyderabad, Andhra Pradesh 500081_x000D__x000A_India"/>
    <w:docVar w:name="dvarAddress2" w:val="QUALCOMM Israel_x000D__x000A_Omega Center_x000D__x000A_MATAM Post Office_x000D__x000A_Haifa 31905_x000D__x000A_Israel "/>
    <w:docVar w:name="dvarAddress3" w:val="QUALCOMM (UK) Ltd _x000D__x000A_Spectrum Point_x000D__x000A_279 Farnborough Road_x000D__x000A_Farnborough , Hants_x000D__x000A_GU14 7LS_x000D__x000A_UNITED KINGDOM"/>
    <w:docVar w:name="dvarAddress4" w:val="SnapTrack, Inc._x000D__x000A_5775 Morehouse Drive_x000D__x000A_San Diego, CA 92121-1714_x000D__x000A_U.S.A."/>
    <w:docVar w:name="dvarAddress5" w:val="QUALCOMM Flarion Technologies, Inc._x000D__x000A_500 Somerset Corporate Boulevard_x000D__x000A_Bridgewater, NJ 08807_x000D__x000A_U.S.A."/>
    <w:docVar w:name="dvarAddress6" w:val="Qualcomm Atheros, Inc._x000D__x000A_1700 Technology Drive_x000D__x000A_San Jose, CA 95110-1383_x000D__x000A_U.S.A."/>
    <w:docVar w:name="dvarBoilerplateFile" w:val="http://sharepoint/qct/TechPubs/HW/AHW/templates/Dept_specific/CE_customer_letter.docm"/>
    <w:docVar w:name="dvarBoilerplateVersion" w:val="0"/>
    <w:docVar w:name="dvarCaptionNumberingDate" w:val="8/23/2011"/>
    <w:docVar w:name="dvarChapNum" w:val="19"/>
    <w:docVar w:name="dvarCharStylesDate" w:val="—"/>
    <w:docVar w:name="dvarControlledFooter0" w:val="Controlled Distribution - DO NOT COPY"/>
    <w:docVar w:name="dvarControlledStmt" w:val="Controlled Distribution."/>
    <w:docVar w:name="dvarControlledText0" w:val="To be reproduced, distributed or redistributed only by Qualcomm’s Configuration Management."/>
    <w:docVar w:name="dvarConvertStylesDate" w:val="—"/>
    <w:docVar w:name="dvarCopyright0" w:val="Copyright © 2011 QUALCOMM Incorporated._x000D__x000A_All rights reserved."/>
    <w:docVar w:name="dvarCopyright1" w:val="Copyright © 2011 QUALCOMM Incorporated/QUALCOMM Israel Ltd._x000D__x000A_All rights reserved."/>
    <w:docVar w:name="dvarCopyright2" w:val="Copyright © 2011 QUALCOMM (UK) Limited._x000D__x000A_All rights reserved."/>
    <w:docVar w:name="dvarCopyright3" w:val="Copyright © 2011 QUALCOMM Incorporated and SnapTrack, Inc._x000D__x000A_All rights reserved."/>
    <w:docVar w:name="dvarCopyright4" w:val="Copyright © 2011 QUALCOMM Flarion Technologies, Inc. _x000D__x000A_All rights reserved."/>
    <w:docVar w:name="dvarCopyright5" w:val="Copyright © 2011 Qualcomm Atheros, Inc._x000D__x000A_All rights reserved."/>
    <w:docVar w:name="dvarDCN" w:val="80xxxxxx Rev. x"/>
    <w:docVar w:name="dvarDepartment" w:val="0"/>
    <w:docVar w:name="dvarDiscard0" w:val="This document contains Qualcomm confidential and proprietary information and must be shredded when discarded."/>
    <w:docVar w:name="dvarDiscard1" w:val="This document contains Qualcomm and/or SnapTrack confidential and proprietary information and must be shredded when discarded."/>
    <w:docVar w:name="dvarDistribution" w:val="0"/>
    <w:docVar w:name="dvarDocOwner" w:val="0"/>
    <w:docVar w:name="dvarDocSize" w:val="1"/>
    <w:docVar w:name="dvarDocTitle" w:val=" "/>
    <w:docVar w:name="dvarDocType" w:val="0"/>
    <w:docVar w:name="dvarDocTypeOverride" w:val="False"/>
    <w:docVar w:name="dvarDocTypeText" w:val=" "/>
    <w:docVar w:name="dvarExport0" w:val="This technical data may be subject to U.S. and international export, re-export, or transfer (“export”) laws. Diversion contrary to U.S. and international law is strictly prohibited."/>
    <w:docVar w:name="dvarExport1" w:val="This technical data may be subject to the International Traffic in Arms Regulation (ITAR) (U.S. Dept. of State) and/or the Export Administration Regulation (EAR) (U.S. Dept. of Commerce). This technical data may not be exported, re-exported, released, or disclosed inside or outside the U.S. without first complying with the requirements of U.S. export law."/>
    <w:docVar w:name="dvarExportFooter0" w:val="MAY CONTAIN U.S. AND INTERNATIONAL EXPORT CONTROLLED INFORMATION"/>
    <w:docVar w:name="dvarFFVersion" w:val="6.20"/>
    <w:docVar w:name="dvarHeadingsAndListsDate" w:val="8/23/2011"/>
    <w:docVar w:name="dvarHeadsFootsDate" w:val="8/23/2011"/>
    <w:docVar w:name="dvarHeadsFootsOverride" w:val="False"/>
    <w:docVar w:name="dvarHyperlinkSupport0" w:val="False"/>
    <w:docVar w:name="dvarHyperlinkSupport1" w:val="False"/>
    <w:docVar w:name="dvarHyperlinkSupport2" w:val="True"/>
    <w:docVar w:name="dvarHyperlinkSupport3" w:val="False"/>
    <w:docVar w:name="dvarHyperlinkSupport4" w:val="False"/>
    <w:docVar w:name="dvarHyperlinkSupport5" w:val="False"/>
    <w:docVar w:name="dvarHyperlinkSupport6" w:val="False"/>
    <w:docVar w:name="dvarHyperlinkSupport7" w:val="False"/>
    <w:docVar w:name="dvarLanguageDate" w:val="8/23/2011"/>
    <w:docVar w:name="dvarLegendsDate" w:val="8/23/2011"/>
    <w:docVar w:name="dvarMarginsDate" w:val="8/23/2011"/>
    <w:docVar w:name="dvarMultifilePath" w:val="C:\Documents and Settings\santhony\My Documents\In Work\80-VP845-17\Fetched"/>
    <w:docVar w:name="dvarMultifileRDList" w:val="05-receiver.gfskDemodulation.docm_x000D__x000A_"/>
    <w:docVar w:name="dvarNumberListDate" w:val="8/23/2011"/>
    <w:docVar w:name="dvarPermissions0" w:val="Not to be used, copied, reproduced in whole or in part, nor its contents revealed in any manner to others without the express written permission of Qualcomm."/>
    <w:docVar w:name="dvarPermissions1" w:val="Not to be used, copied, reproduced in whole or in part, nor its contents revealed in any manner to others without the express written permission of QUALCOMM Incorporated/QUALCOMM Israel Ltd."/>
    <w:docVar w:name="dvarPermissions2" w:val="Not to be used, copied, reproduced in whole or in part, nor its contents revealed in any manner to others without the express written permission of QUALCOMM (UK) Limited."/>
    <w:docVar w:name="dvarPermissions3" w:val="Not to be used, copied, reproduced in whole or in part, nor its contents revealed in any manner to others without the express written permission of QUALCOMM Incorporated and/or SnapTrack, Inc."/>
    <w:docVar w:name="dvarPermissions4" w:val="Not to be used, copied, reproduced in whole or in part, nor its contents revealed in any manner to others without the express written permission of QUALCOMM Incorporated/QUALCOMM India Private Limited."/>
    <w:docVar w:name="dvarPermissions5" w:val="Not to be used, copied, reproduced in whole or in part, nor its contents revealed in any manner to others without the express written permission of Qualcomm Flarion Technologies, Inc."/>
    <w:docVar w:name="dvarPermissions6" w:val="Not to be used, copied, reproduced in whole or in part, nor its contents revealed in any manner to others without the express written permission of Qualcomm Atheros, Inc."/>
    <w:docVar w:name="dvarProprietary0" w:val="Qualcomm Confidential and Proprietary"/>
    <w:docVar w:name="dvarProprietary1" w:val="Qualcomm and/or SnapTrack Confidential and Proprietary"/>
    <w:docVar w:name="dvarProprietary2" w:val="Qualcomm Flarion Technologies Confidential and Proprietary"/>
    <w:docVar w:name="dvarProprietary3" w:val="Confidential and Proprietary - Qualcomm Atheros, Inc."/>
    <w:docVar w:name="dvarQCTrademarkStmt0" w:val="QUALCOMM is a registered trademark of QUALCOMM Incorporated in the United States and may be registered in other countries."/>
    <w:docVar w:name="dvarQCTrademarkStmt1" w:val="Other product and brand names may be trademarks or registered trademarks of their respective owners."/>
    <w:docVar w:name="dvarQCTrademarkStmt2" w:val="CDMA2000 is a registered certification mark of the Telecommunications Industry Association, used under license."/>
    <w:docVar w:name="dvarQCTrademarkStmt3" w:val="ARM is a registered trademark of ARM Limited."/>
    <w:docVar w:name="dvarQCTrademarkStmt4" w:val="QDSP is a registered trademark of QUALCOMM Incorporated in the United States and other countries."/>
    <w:docVar w:name="dvarRestrictedStmt" w:val="Restricted Distribution. "/>
    <w:docVar w:name="dvarRestrictedText0" w:val="Not to be distributed to anyone who is not an employee of either Qualcomm or a subsidiary of Qualcomm without the express approval of Qualcomm’s Configuration Management."/>
    <w:docVar w:name="dvarRestrictedText1" w:val="Not to be distributed to anyone who is not an employee of either Qualcomm, SnapTrack, or a subsidiary of Qualcomm without the express approval of Qualcomm’s Configuration Management."/>
    <w:docVar w:name="dvarRestrictedText2" w:val="NO DISTRIBUTION IS USED ON ATHEROS-RETAINED DOCUMENTS. THIS STATEMENT WILL NOT APPEAR IN THE DOCUMENT."/>
    <w:docVar w:name="dvarRights0" w:val="Qualcomm reserves the right to make changes to the product(s) or information contained herein without notice. No liability is assumed for any damages arising directly or indirectly by their use or application. The information provided in this document is provided on an “as is” basis."/>
    <w:docVar w:name="dvarRights1" w:val="Qualcomm and/or SnapTrack, Inc. reserve the right to make changes to the products(s) or information contained herein without notice. No liability is assumed for any damages arising directly or indirectly by their use or application. The information provided in this document is provided on an “as is” basis."/>
    <w:docVar w:name="dvarSupplierStmt" w:val="Customer- or Supplier-Furnished Item Distribution. "/>
    <w:docVar w:name="dvarSupplierText" w:val="This item contains another company’s Company Confidential and Proprietary Information. It may only be distributed by Configuration Management. Control of this item is the responsibility of each individual to whom it is distributed. No such individual shall reproduce, permit to be reproduced, nor redistribute this item to anyone else._x000D__x000A__x000D__x000A_Portions of this item have been received under a nondisclosure agreement and must be protected against unauthorized use and disclosure in the same manner as if it were Qualcomm's own Company Confidential and Proprietary Information._x000D__x000A__x000D__x000A_"/>
    <w:docVar w:name="dvarSupport0" w:val="Submit technical questions at:"/>
    <w:docVar w:name="dvarSupport1" w:val=" "/>
    <w:docVar w:name="dvarSupport2" w:val="https://support.cdmatech.com/"/>
    <w:docVar w:name="dvarSupport4" w:val="asia.hotline@qualcomm.com/"/>
    <w:docVar w:name="dvarTechAsst0" w:val="For assistance or clarification on information in this guide, submit a case to Qualcomm CDMA Technologies at https://support.cdmatech.com/._x000D__x000A__x000D__x000A_If you do not have access the CDMA Tech Support Service web site, register for access or send email to support.cdmatech@qualcomm.com."/>
    <w:docVar w:name="dvarTechAsst1" w:val="For assistance or clarification on information in this guide, email asia.hotline@qualcomm.com. If you encounter problems with the ASIA software or this document, see the chapter on Reporting Problems/Suggestions."/>
    <w:docVar w:name="dvarTechAsst2" w:val="For assistance or clarification on information in this guide, send an email &lt;engineer name&gt; at &lt;engineer email&gt;."/>
    <w:docVar w:name="dvarTechAsst3" w:val="For assistance or clarification on information in this guide, send an email to brew-support@qualcomm.com."/>
    <w:docVar w:name="dvarTechAsst4" w:val="For assistance or clarification on information in this guide, send an email to cmx.contact@qualcomm.com."/>
    <w:docVar w:name="dvarTechAsst5" w:val="For assistance or clarification on information in this guide:_x000D__x000A_&lt;u&gt;Submit a Service Request to Qualcomm CDMA Technologies at https://support.cdmatech.com/_x000D__x000A_&lt;b2&gt;If you do not have access to the Internet, you may send email to support.cdmatech@qualcomm.com_x000D__x000A_&lt;u&gt;Contact the regional SnapTrack office_x000D__x000A_&lt;u&gt;For BREW application assistance or clarification, send email to brew-oem-support@qualcomm.com"/>
    <w:docVar w:name="dvarTitleOverride" w:val="False"/>
    <w:docVar w:name="dvarTM0" w:val="QUALCOMM is a registered trademark of QUALCOMM Incorporated in the United States and may be registered in other countries."/>
    <w:docVar w:name="dvarTM1" w:val="SnapTrack is a registered trademark of SnapTrack, Inc. in the United States and may be registered in other countries."/>
    <w:docVar w:name="dvarTM10" w:val="Registered marks owned by Qualcomm Incorporated and Qualcomm Atheros, Inc. are registered in the United States of America and may be registered in other countries."/>
    <w:docVar w:name="dvarTM2" w:val="Other product and brand names may be trademarks or registered trademarks of their respective owners."/>
    <w:docVar w:name="dvarTM3" w:val="CDMA2000 is a registered certification mark of the Telecommunications Industry Association, used under license."/>
    <w:docVar w:name="dvarTM4" w:val="ARM is a registered trademark of ARM Limited."/>
    <w:docVar w:name="dvarTM5" w:val="QDSP is a registered trademark of QUALCOMM Incorporated in the United States and other countries."/>
    <w:docVar w:name="dvarTM6" w:val="SD Logo is a trademark."/>
    <w:docVar w:name="dvarTM7" w:val="Portions of this document may have been copied from various Microsoft publications and included herein with permission."/>
    <w:docVar w:name="dvarTM8" w:val="QUALCOMM is registered trademark of Qualcomm Incorporated. ATHEROS is a registered trademark of Qualcomm Atheros, Inc."/>
    <w:docVar w:name="dvarTM9" w:val="All other registered and unregistered trademarks are the property of Qualcomm Incorporated, Qualcomm Atheros, Inc. or their respective owners and used with permission."/>
    <w:docVar w:name="dvarTMTrig3" w:val="CDMA2000"/>
    <w:docVar w:name="dvarTMTrig4" w:val="ARM"/>
    <w:docVar w:name="dvarTMTrig5" w:val="QDSP"/>
    <w:docVar w:name="dvarTMTrig7" w:val="Windows Mobile; Windows CE"/>
    <w:docVar w:name="dvarTOCsDate" w:val="—"/>
    <w:docVar w:name="dvarTrademarksDate" w:val="8/23/2011"/>
    <w:docVar w:name="dvarXRefFormatDate" w:val="8/23/2011"/>
  </w:docVars>
  <w:rsids>
    <w:rsidRoot w:val="00D62FEB"/>
    <w:rsid w:val="00001211"/>
    <w:rsid w:val="000031B6"/>
    <w:rsid w:val="00003C4E"/>
    <w:rsid w:val="0000448F"/>
    <w:rsid w:val="000044AC"/>
    <w:rsid w:val="0000482E"/>
    <w:rsid w:val="00005F82"/>
    <w:rsid w:val="0000635A"/>
    <w:rsid w:val="0000643A"/>
    <w:rsid w:val="00010744"/>
    <w:rsid w:val="00011066"/>
    <w:rsid w:val="0001229A"/>
    <w:rsid w:val="00012B36"/>
    <w:rsid w:val="000132D5"/>
    <w:rsid w:val="00014ED9"/>
    <w:rsid w:val="000150B8"/>
    <w:rsid w:val="000153A0"/>
    <w:rsid w:val="00016402"/>
    <w:rsid w:val="00016B00"/>
    <w:rsid w:val="00016C05"/>
    <w:rsid w:val="0001739F"/>
    <w:rsid w:val="00017FD0"/>
    <w:rsid w:val="000206BE"/>
    <w:rsid w:val="000206C7"/>
    <w:rsid w:val="00020E6A"/>
    <w:rsid w:val="000214C7"/>
    <w:rsid w:val="00021618"/>
    <w:rsid w:val="00021BD9"/>
    <w:rsid w:val="00022A6C"/>
    <w:rsid w:val="00024267"/>
    <w:rsid w:val="00024385"/>
    <w:rsid w:val="000261F5"/>
    <w:rsid w:val="00027047"/>
    <w:rsid w:val="0002707B"/>
    <w:rsid w:val="00027453"/>
    <w:rsid w:val="00030763"/>
    <w:rsid w:val="000314DD"/>
    <w:rsid w:val="00031E97"/>
    <w:rsid w:val="00032343"/>
    <w:rsid w:val="00032938"/>
    <w:rsid w:val="00034503"/>
    <w:rsid w:val="000364C3"/>
    <w:rsid w:val="00037F7F"/>
    <w:rsid w:val="00040ECE"/>
    <w:rsid w:val="000423A5"/>
    <w:rsid w:val="00042BB7"/>
    <w:rsid w:val="0004495B"/>
    <w:rsid w:val="000464B3"/>
    <w:rsid w:val="00046912"/>
    <w:rsid w:val="0004748E"/>
    <w:rsid w:val="00047752"/>
    <w:rsid w:val="0005019C"/>
    <w:rsid w:val="000533FF"/>
    <w:rsid w:val="0005492F"/>
    <w:rsid w:val="00055343"/>
    <w:rsid w:val="000564BB"/>
    <w:rsid w:val="00056F41"/>
    <w:rsid w:val="00057602"/>
    <w:rsid w:val="00061781"/>
    <w:rsid w:val="00061D38"/>
    <w:rsid w:val="000627EB"/>
    <w:rsid w:val="00062C10"/>
    <w:rsid w:val="0006364E"/>
    <w:rsid w:val="000636BB"/>
    <w:rsid w:val="000640E2"/>
    <w:rsid w:val="00064B1E"/>
    <w:rsid w:val="000656E5"/>
    <w:rsid w:val="00070770"/>
    <w:rsid w:val="00071D27"/>
    <w:rsid w:val="00074E21"/>
    <w:rsid w:val="00075BEC"/>
    <w:rsid w:val="000765E4"/>
    <w:rsid w:val="0007688C"/>
    <w:rsid w:val="00077C0D"/>
    <w:rsid w:val="00080F75"/>
    <w:rsid w:val="0008244B"/>
    <w:rsid w:val="00082B46"/>
    <w:rsid w:val="00083948"/>
    <w:rsid w:val="000849A7"/>
    <w:rsid w:val="000851C7"/>
    <w:rsid w:val="00085D02"/>
    <w:rsid w:val="00086E92"/>
    <w:rsid w:val="000870BC"/>
    <w:rsid w:val="00087EB4"/>
    <w:rsid w:val="00090035"/>
    <w:rsid w:val="00090254"/>
    <w:rsid w:val="000906E4"/>
    <w:rsid w:val="000947F3"/>
    <w:rsid w:val="000949FE"/>
    <w:rsid w:val="00096EFF"/>
    <w:rsid w:val="000973BE"/>
    <w:rsid w:val="0009757F"/>
    <w:rsid w:val="000A0078"/>
    <w:rsid w:val="000A2BB3"/>
    <w:rsid w:val="000A30DA"/>
    <w:rsid w:val="000A3172"/>
    <w:rsid w:val="000A532B"/>
    <w:rsid w:val="000A5622"/>
    <w:rsid w:val="000A5AD8"/>
    <w:rsid w:val="000A6FC3"/>
    <w:rsid w:val="000A7584"/>
    <w:rsid w:val="000A7C5A"/>
    <w:rsid w:val="000B0A02"/>
    <w:rsid w:val="000B10CF"/>
    <w:rsid w:val="000B1AB0"/>
    <w:rsid w:val="000B1E6E"/>
    <w:rsid w:val="000B2CB1"/>
    <w:rsid w:val="000B35D6"/>
    <w:rsid w:val="000B3856"/>
    <w:rsid w:val="000B3CC2"/>
    <w:rsid w:val="000B54EF"/>
    <w:rsid w:val="000B59D5"/>
    <w:rsid w:val="000B5BB3"/>
    <w:rsid w:val="000B5FB4"/>
    <w:rsid w:val="000B7598"/>
    <w:rsid w:val="000C074A"/>
    <w:rsid w:val="000C335A"/>
    <w:rsid w:val="000C33D6"/>
    <w:rsid w:val="000C5779"/>
    <w:rsid w:val="000C58CE"/>
    <w:rsid w:val="000C6188"/>
    <w:rsid w:val="000C6491"/>
    <w:rsid w:val="000C7AAE"/>
    <w:rsid w:val="000D0D36"/>
    <w:rsid w:val="000D0E1A"/>
    <w:rsid w:val="000D1325"/>
    <w:rsid w:val="000D1C59"/>
    <w:rsid w:val="000D1F5C"/>
    <w:rsid w:val="000D2D51"/>
    <w:rsid w:val="000D3329"/>
    <w:rsid w:val="000D3746"/>
    <w:rsid w:val="000D4040"/>
    <w:rsid w:val="000D427B"/>
    <w:rsid w:val="000D4AEE"/>
    <w:rsid w:val="000D4EEB"/>
    <w:rsid w:val="000D6317"/>
    <w:rsid w:val="000D65B3"/>
    <w:rsid w:val="000E1834"/>
    <w:rsid w:val="000E2C0B"/>
    <w:rsid w:val="000E402D"/>
    <w:rsid w:val="000E4E21"/>
    <w:rsid w:val="000E63EE"/>
    <w:rsid w:val="000F003B"/>
    <w:rsid w:val="000F24B8"/>
    <w:rsid w:val="000F2AF6"/>
    <w:rsid w:val="000F33E2"/>
    <w:rsid w:val="000F451D"/>
    <w:rsid w:val="00100647"/>
    <w:rsid w:val="00102003"/>
    <w:rsid w:val="00102DFA"/>
    <w:rsid w:val="0010555E"/>
    <w:rsid w:val="00105A97"/>
    <w:rsid w:val="00105E92"/>
    <w:rsid w:val="0010760F"/>
    <w:rsid w:val="00113C10"/>
    <w:rsid w:val="0011424E"/>
    <w:rsid w:val="00114B0C"/>
    <w:rsid w:val="00114E08"/>
    <w:rsid w:val="00114E34"/>
    <w:rsid w:val="0011525A"/>
    <w:rsid w:val="001153D2"/>
    <w:rsid w:val="00115D3C"/>
    <w:rsid w:val="001204FE"/>
    <w:rsid w:val="001208DE"/>
    <w:rsid w:val="00121157"/>
    <w:rsid w:val="00122D65"/>
    <w:rsid w:val="00125786"/>
    <w:rsid w:val="00126623"/>
    <w:rsid w:val="00127B0C"/>
    <w:rsid w:val="00130818"/>
    <w:rsid w:val="00130DD8"/>
    <w:rsid w:val="00130FB6"/>
    <w:rsid w:val="001316E0"/>
    <w:rsid w:val="0013263F"/>
    <w:rsid w:val="00132FE6"/>
    <w:rsid w:val="00134266"/>
    <w:rsid w:val="001354F6"/>
    <w:rsid w:val="0013550A"/>
    <w:rsid w:val="001400C6"/>
    <w:rsid w:val="00140B1B"/>
    <w:rsid w:val="00141001"/>
    <w:rsid w:val="001420E1"/>
    <w:rsid w:val="0014366C"/>
    <w:rsid w:val="00144A37"/>
    <w:rsid w:val="00145ACD"/>
    <w:rsid w:val="0014703E"/>
    <w:rsid w:val="00150431"/>
    <w:rsid w:val="00150653"/>
    <w:rsid w:val="00153023"/>
    <w:rsid w:val="001535BA"/>
    <w:rsid w:val="0015395D"/>
    <w:rsid w:val="001543C0"/>
    <w:rsid w:val="00154F77"/>
    <w:rsid w:val="001556A0"/>
    <w:rsid w:val="00155B58"/>
    <w:rsid w:val="001566DA"/>
    <w:rsid w:val="00160A10"/>
    <w:rsid w:val="001611CF"/>
    <w:rsid w:val="00163F91"/>
    <w:rsid w:val="00164EE3"/>
    <w:rsid w:val="001702BF"/>
    <w:rsid w:val="001736A1"/>
    <w:rsid w:val="0017431D"/>
    <w:rsid w:val="00174793"/>
    <w:rsid w:val="00175286"/>
    <w:rsid w:val="001757A1"/>
    <w:rsid w:val="0017598A"/>
    <w:rsid w:val="00175EEE"/>
    <w:rsid w:val="00176CB8"/>
    <w:rsid w:val="00177CCE"/>
    <w:rsid w:val="00180568"/>
    <w:rsid w:val="00181133"/>
    <w:rsid w:val="001829E8"/>
    <w:rsid w:val="00183138"/>
    <w:rsid w:val="001834A6"/>
    <w:rsid w:val="00184D07"/>
    <w:rsid w:val="00185CC9"/>
    <w:rsid w:val="0018634C"/>
    <w:rsid w:val="0018727C"/>
    <w:rsid w:val="0018775B"/>
    <w:rsid w:val="00187E06"/>
    <w:rsid w:val="0019259E"/>
    <w:rsid w:val="001928B4"/>
    <w:rsid w:val="001936A8"/>
    <w:rsid w:val="001951D5"/>
    <w:rsid w:val="00195468"/>
    <w:rsid w:val="00195CF1"/>
    <w:rsid w:val="001974B9"/>
    <w:rsid w:val="0019759E"/>
    <w:rsid w:val="00197AFF"/>
    <w:rsid w:val="00197E5C"/>
    <w:rsid w:val="001A2B49"/>
    <w:rsid w:val="001A319B"/>
    <w:rsid w:val="001A49C0"/>
    <w:rsid w:val="001A4BE9"/>
    <w:rsid w:val="001A6FCF"/>
    <w:rsid w:val="001B2C85"/>
    <w:rsid w:val="001B3294"/>
    <w:rsid w:val="001B4CA1"/>
    <w:rsid w:val="001B5E5B"/>
    <w:rsid w:val="001B6646"/>
    <w:rsid w:val="001B6B9F"/>
    <w:rsid w:val="001B79C5"/>
    <w:rsid w:val="001C07B7"/>
    <w:rsid w:val="001C0B98"/>
    <w:rsid w:val="001C2D05"/>
    <w:rsid w:val="001C3031"/>
    <w:rsid w:val="001C33D5"/>
    <w:rsid w:val="001C47E6"/>
    <w:rsid w:val="001C60F5"/>
    <w:rsid w:val="001C6363"/>
    <w:rsid w:val="001C6E0E"/>
    <w:rsid w:val="001C73F8"/>
    <w:rsid w:val="001C7E32"/>
    <w:rsid w:val="001D123A"/>
    <w:rsid w:val="001D2484"/>
    <w:rsid w:val="001D319D"/>
    <w:rsid w:val="001D3B1F"/>
    <w:rsid w:val="001D5D29"/>
    <w:rsid w:val="001D6030"/>
    <w:rsid w:val="001D7282"/>
    <w:rsid w:val="001D7347"/>
    <w:rsid w:val="001D7429"/>
    <w:rsid w:val="001D7B21"/>
    <w:rsid w:val="001D7E5D"/>
    <w:rsid w:val="001E4310"/>
    <w:rsid w:val="001E4A35"/>
    <w:rsid w:val="001E5B2B"/>
    <w:rsid w:val="001E6631"/>
    <w:rsid w:val="001E7AD0"/>
    <w:rsid w:val="001E7B72"/>
    <w:rsid w:val="001E7CD8"/>
    <w:rsid w:val="001F05B5"/>
    <w:rsid w:val="001F07F3"/>
    <w:rsid w:val="001F17A6"/>
    <w:rsid w:val="001F197C"/>
    <w:rsid w:val="001F2F96"/>
    <w:rsid w:val="001F3921"/>
    <w:rsid w:val="001F3AAC"/>
    <w:rsid w:val="001F3AEC"/>
    <w:rsid w:val="001F482E"/>
    <w:rsid w:val="001F4C55"/>
    <w:rsid w:val="001F4D0A"/>
    <w:rsid w:val="001F4ED5"/>
    <w:rsid w:val="001F5355"/>
    <w:rsid w:val="001F5BC4"/>
    <w:rsid w:val="001F63C1"/>
    <w:rsid w:val="001F7DED"/>
    <w:rsid w:val="00201DBC"/>
    <w:rsid w:val="0020266A"/>
    <w:rsid w:val="00204652"/>
    <w:rsid w:val="00205FCF"/>
    <w:rsid w:val="002068C9"/>
    <w:rsid w:val="0020732C"/>
    <w:rsid w:val="00207E17"/>
    <w:rsid w:val="00211C1D"/>
    <w:rsid w:val="00213673"/>
    <w:rsid w:val="0021424B"/>
    <w:rsid w:val="00215FD7"/>
    <w:rsid w:val="00216DB2"/>
    <w:rsid w:val="00217380"/>
    <w:rsid w:val="0022125E"/>
    <w:rsid w:val="00221C4D"/>
    <w:rsid w:val="00221EC0"/>
    <w:rsid w:val="00221FBE"/>
    <w:rsid w:val="00222BF9"/>
    <w:rsid w:val="002242F4"/>
    <w:rsid w:val="002246FE"/>
    <w:rsid w:val="00225F5A"/>
    <w:rsid w:val="002264B0"/>
    <w:rsid w:val="00227215"/>
    <w:rsid w:val="00227922"/>
    <w:rsid w:val="00230B4F"/>
    <w:rsid w:val="002316B5"/>
    <w:rsid w:val="00232331"/>
    <w:rsid w:val="00232459"/>
    <w:rsid w:val="00232630"/>
    <w:rsid w:val="00232EEF"/>
    <w:rsid w:val="00233010"/>
    <w:rsid w:val="00235905"/>
    <w:rsid w:val="00235FB5"/>
    <w:rsid w:val="0023731C"/>
    <w:rsid w:val="00237C61"/>
    <w:rsid w:val="00240E3C"/>
    <w:rsid w:val="00241762"/>
    <w:rsid w:val="002440E3"/>
    <w:rsid w:val="002441E9"/>
    <w:rsid w:val="00244219"/>
    <w:rsid w:val="0024434B"/>
    <w:rsid w:val="00244E99"/>
    <w:rsid w:val="00245D90"/>
    <w:rsid w:val="002515E0"/>
    <w:rsid w:val="00251706"/>
    <w:rsid w:val="00251EF7"/>
    <w:rsid w:val="00252044"/>
    <w:rsid w:val="00252558"/>
    <w:rsid w:val="002534B8"/>
    <w:rsid w:val="00254051"/>
    <w:rsid w:val="00254CF0"/>
    <w:rsid w:val="00255626"/>
    <w:rsid w:val="00256266"/>
    <w:rsid w:val="002567B5"/>
    <w:rsid w:val="002573F2"/>
    <w:rsid w:val="002614C5"/>
    <w:rsid w:val="0026326B"/>
    <w:rsid w:val="002640A7"/>
    <w:rsid w:val="002643AB"/>
    <w:rsid w:val="00264FCE"/>
    <w:rsid w:val="00267300"/>
    <w:rsid w:val="00271030"/>
    <w:rsid w:val="00271210"/>
    <w:rsid w:val="00273DDB"/>
    <w:rsid w:val="002753BB"/>
    <w:rsid w:val="002775DC"/>
    <w:rsid w:val="00277FCA"/>
    <w:rsid w:val="0028068A"/>
    <w:rsid w:val="002809F5"/>
    <w:rsid w:val="00280DAB"/>
    <w:rsid w:val="00281C18"/>
    <w:rsid w:val="002834B8"/>
    <w:rsid w:val="00283589"/>
    <w:rsid w:val="00283A34"/>
    <w:rsid w:val="002846F2"/>
    <w:rsid w:val="00284BA8"/>
    <w:rsid w:val="00284BFE"/>
    <w:rsid w:val="00284EE5"/>
    <w:rsid w:val="00285EF1"/>
    <w:rsid w:val="0028697D"/>
    <w:rsid w:val="002907F8"/>
    <w:rsid w:val="00291C46"/>
    <w:rsid w:val="002920E3"/>
    <w:rsid w:val="0029244C"/>
    <w:rsid w:val="0029245A"/>
    <w:rsid w:val="00292980"/>
    <w:rsid w:val="002931F2"/>
    <w:rsid w:val="002933D2"/>
    <w:rsid w:val="00293E3F"/>
    <w:rsid w:val="00295C7D"/>
    <w:rsid w:val="002A1511"/>
    <w:rsid w:val="002A28F8"/>
    <w:rsid w:val="002A3715"/>
    <w:rsid w:val="002A3B2A"/>
    <w:rsid w:val="002A48F9"/>
    <w:rsid w:val="002A50AD"/>
    <w:rsid w:val="002A5167"/>
    <w:rsid w:val="002A6185"/>
    <w:rsid w:val="002A761D"/>
    <w:rsid w:val="002A7C8C"/>
    <w:rsid w:val="002A7CE3"/>
    <w:rsid w:val="002A7F3C"/>
    <w:rsid w:val="002B185A"/>
    <w:rsid w:val="002B185F"/>
    <w:rsid w:val="002B2479"/>
    <w:rsid w:val="002B2E4D"/>
    <w:rsid w:val="002B3361"/>
    <w:rsid w:val="002B4B8F"/>
    <w:rsid w:val="002B5919"/>
    <w:rsid w:val="002B6A65"/>
    <w:rsid w:val="002B6AB7"/>
    <w:rsid w:val="002C2BD4"/>
    <w:rsid w:val="002C4EE0"/>
    <w:rsid w:val="002C6A87"/>
    <w:rsid w:val="002C794D"/>
    <w:rsid w:val="002D09F0"/>
    <w:rsid w:val="002D0BF4"/>
    <w:rsid w:val="002D1BEF"/>
    <w:rsid w:val="002D1DC2"/>
    <w:rsid w:val="002D317E"/>
    <w:rsid w:val="002D3BC9"/>
    <w:rsid w:val="002D5ADE"/>
    <w:rsid w:val="002D5C79"/>
    <w:rsid w:val="002D68DD"/>
    <w:rsid w:val="002D789C"/>
    <w:rsid w:val="002E06CA"/>
    <w:rsid w:val="002E0C30"/>
    <w:rsid w:val="002E2DE4"/>
    <w:rsid w:val="002E32ED"/>
    <w:rsid w:val="002E530E"/>
    <w:rsid w:val="002E5BC1"/>
    <w:rsid w:val="002E6715"/>
    <w:rsid w:val="002E70B9"/>
    <w:rsid w:val="002E74C8"/>
    <w:rsid w:val="002F0524"/>
    <w:rsid w:val="002F0673"/>
    <w:rsid w:val="002F0E8B"/>
    <w:rsid w:val="002F15C4"/>
    <w:rsid w:val="002F1974"/>
    <w:rsid w:val="002F1D3F"/>
    <w:rsid w:val="002F2095"/>
    <w:rsid w:val="002F2D3D"/>
    <w:rsid w:val="002F4CBD"/>
    <w:rsid w:val="002F5846"/>
    <w:rsid w:val="002F63CB"/>
    <w:rsid w:val="003004FB"/>
    <w:rsid w:val="0030161F"/>
    <w:rsid w:val="0030176F"/>
    <w:rsid w:val="00302A42"/>
    <w:rsid w:val="00303149"/>
    <w:rsid w:val="0030444C"/>
    <w:rsid w:val="0030686F"/>
    <w:rsid w:val="003069FC"/>
    <w:rsid w:val="00306B54"/>
    <w:rsid w:val="0031007F"/>
    <w:rsid w:val="00311DC0"/>
    <w:rsid w:val="00312B12"/>
    <w:rsid w:val="00314661"/>
    <w:rsid w:val="00314D52"/>
    <w:rsid w:val="00317CAA"/>
    <w:rsid w:val="003201CB"/>
    <w:rsid w:val="00321296"/>
    <w:rsid w:val="00322ED9"/>
    <w:rsid w:val="00325FBA"/>
    <w:rsid w:val="0032675E"/>
    <w:rsid w:val="003276D5"/>
    <w:rsid w:val="0033013D"/>
    <w:rsid w:val="00330DA4"/>
    <w:rsid w:val="00331A01"/>
    <w:rsid w:val="00332A94"/>
    <w:rsid w:val="00332E94"/>
    <w:rsid w:val="0033472E"/>
    <w:rsid w:val="00335370"/>
    <w:rsid w:val="00335598"/>
    <w:rsid w:val="00335B7C"/>
    <w:rsid w:val="0033763F"/>
    <w:rsid w:val="0033774D"/>
    <w:rsid w:val="0034041F"/>
    <w:rsid w:val="00341300"/>
    <w:rsid w:val="00344FD4"/>
    <w:rsid w:val="003459FC"/>
    <w:rsid w:val="00345B37"/>
    <w:rsid w:val="00347D0B"/>
    <w:rsid w:val="00352AB5"/>
    <w:rsid w:val="00352F65"/>
    <w:rsid w:val="003537D5"/>
    <w:rsid w:val="00353BBF"/>
    <w:rsid w:val="00353FB3"/>
    <w:rsid w:val="0035622B"/>
    <w:rsid w:val="00356D06"/>
    <w:rsid w:val="00357969"/>
    <w:rsid w:val="00360288"/>
    <w:rsid w:val="00360878"/>
    <w:rsid w:val="0036181B"/>
    <w:rsid w:val="00362BDF"/>
    <w:rsid w:val="003637BD"/>
    <w:rsid w:val="00363925"/>
    <w:rsid w:val="00365CD2"/>
    <w:rsid w:val="0036708F"/>
    <w:rsid w:val="0036740F"/>
    <w:rsid w:val="0036791A"/>
    <w:rsid w:val="00367B33"/>
    <w:rsid w:val="00370A23"/>
    <w:rsid w:val="00370C92"/>
    <w:rsid w:val="00370F71"/>
    <w:rsid w:val="003723C9"/>
    <w:rsid w:val="0037240F"/>
    <w:rsid w:val="003736F6"/>
    <w:rsid w:val="003748A7"/>
    <w:rsid w:val="00374934"/>
    <w:rsid w:val="003753EF"/>
    <w:rsid w:val="003762D1"/>
    <w:rsid w:val="003803F9"/>
    <w:rsid w:val="003805DD"/>
    <w:rsid w:val="00381445"/>
    <w:rsid w:val="0038282A"/>
    <w:rsid w:val="003828F2"/>
    <w:rsid w:val="00382A33"/>
    <w:rsid w:val="0038336F"/>
    <w:rsid w:val="00383683"/>
    <w:rsid w:val="0038498B"/>
    <w:rsid w:val="00386275"/>
    <w:rsid w:val="00387720"/>
    <w:rsid w:val="00390632"/>
    <w:rsid w:val="003943FA"/>
    <w:rsid w:val="003A1588"/>
    <w:rsid w:val="003A23E0"/>
    <w:rsid w:val="003A241F"/>
    <w:rsid w:val="003A3FC4"/>
    <w:rsid w:val="003A5AEB"/>
    <w:rsid w:val="003A5ECE"/>
    <w:rsid w:val="003A6395"/>
    <w:rsid w:val="003A6562"/>
    <w:rsid w:val="003A779C"/>
    <w:rsid w:val="003A7A0A"/>
    <w:rsid w:val="003A7F09"/>
    <w:rsid w:val="003B1492"/>
    <w:rsid w:val="003B18AC"/>
    <w:rsid w:val="003B50FC"/>
    <w:rsid w:val="003B5433"/>
    <w:rsid w:val="003B67A2"/>
    <w:rsid w:val="003B6C22"/>
    <w:rsid w:val="003C1E72"/>
    <w:rsid w:val="003C23B5"/>
    <w:rsid w:val="003C3555"/>
    <w:rsid w:val="003C3963"/>
    <w:rsid w:val="003C3EA4"/>
    <w:rsid w:val="003C6F14"/>
    <w:rsid w:val="003C7FE2"/>
    <w:rsid w:val="003D0F8F"/>
    <w:rsid w:val="003D28CA"/>
    <w:rsid w:val="003D2AB7"/>
    <w:rsid w:val="003D2BAA"/>
    <w:rsid w:val="003D42DC"/>
    <w:rsid w:val="003D46DB"/>
    <w:rsid w:val="003D5703"/>
    <w:rsid w:val="003D772D"/>
    <w:rsid w:val="003E065D"/>
    <w:rsid w:val="003E06CC"/>
    <w:rsid w:val="003E0D5A"/>
    <w:rsid w:val="003E221D"/>
    <w:rsid w:val="003E3534"/>
    <w:rsid w:val="003E5197"/>
    <w:rsid w:val="003E5B2A"/>
    <w:rsid w:val="003F04E7"/>
    <w:rsid w:val="003F0CE7"/>
    <w:rsid w:val="003F0F3A"/>
    <w:rsid w:val="003F1201"/>
    <w:rsid w:val="003F1CDD"/>
    <w:rsid w:val="003F2227"/>
    <w:rsid w:val="003F30FB"/>
    <w:rsid w:val="003F3AF3"/>
    <w:rsid w:val="003F57A9"/>
    <w:rsid w:val="003F6296"/>
    <w:rsid w:val="003F6391"/>
    <w:rsid w:val="00400FEF"/>
    <w:rsid w:val="0040257D"/>
    <w:rsid w:val="004036E5"/>
    <w:rsid w:val="0040497A"/>
    <w:rsid w:val="00405660"/>
    <w:rsid w:val="0040715B"/>
    <w:rsid w:val="004078CB"/>
    <w:rsid w:val="00407F26"/>
    <w:rsid w:val="00410B06"/>
    <w:rsid w:val="00410E4B"/>
    <w:rsid w:val="00411464"/>
    <w:rsid w:val="004165B0"/>
    <w:rsid w:val="0041723E"/>
    <w:rsid w:val="004178BC"/>
    <w:rsid w:val="00420C52"/>
    <w:rsid w:val="00421E69"/>
    <w:rsid w:val="004247F5"/>
    <w:rsid w:val="00425D5D"/>
    <w:rsid w:val="0042799B"/>
    <w:rsid w:val="004308CE"/>
    <w:rsid w:val="004320AF"/>
    <w:rsid w:val="00433471"/>
    <w:rsid w:val="004334B3"/>
    <w:rsid w:val="00433789"/>
    <w:rsid w:val="00433C1C"/>
    <w:rsid w:val="00437FF9"/>
    <w:rsid w:val="00440B4F"/>
    <w:rsid w:val="0044135A"/>
    <w:rsid w:val="00441F94"/>
    <w:rsid w:val="0044268C"/>
    <w:rsid w:val="00446785"/>
    <w:rsid w:val="004469E9"/>
    <w:rsid w:val="00450170"/>
    <w:rsid w:val="004507B1"/>
    <w:rsid w:val="00450B2A"/>
    <w:rsid w:val="00452959"/>
    <w:rsid w:val="004534D8"/>
    <w:rsid w:val="00453D33"/>
    <w:rsid w:val="004558AF"/>
    <w:rsid w:val="00455A96"/>
    <w:rsid w:val="0046037A"/>
    <w:rsid w:val="00460881"/>
    <w:rsid w:val="00461FCE"/>
    <w:rsid w:val="00462B42"/>
    <w:rsid w:val="00464B4C"/>
    <w:rsid w:val="004658E9"/>
    <w:rsid w:val="00465B46"/>
    <w:rsid w:val="00470858"/>
    <w:rsid w:val="00470B7F"/>
    <w:rsid w:val="00470CA5"/>
    <w:rsid w:val="00471695"/>
    <w:rsid w:val="0047273B"/>
    <w:rsid w:val="00472946"/>
    <w:rsid w:val="00472DB2"/>
    <w:rsid w:val="00474075"/>
    <w:rsid w:val="00475929"/>
    <w:rsid w:val="00475B54"/>
    <w:rsid w:val="00475FA0"/>
    <w:rsid w:val="004814BD"/>
    <w:rsid w:val="00482C39"/>
    <w:rsid w:val="00483908"/>
    <w:rsid w:val="0048579C"/>
    <w:rsid w:val="00485D1E"/>
    <w:rsid w:val="00487496"/>
    <w:rsid w:val="00487535"/>
    <w:rsid w:val="00487C2E"/>
    <w:rsid w:val="004925BF"/>
    <w:rsid w:val="00492876"/>
    <w:rsid w:val="004928AE"/>
    <w:rsid w:val="00492E0A"/>
    <w:rsid w:val="00495A4C"/>
    <w:rsid w:val="004963FD"/>
    <w:rsid w:val="00496BEB"/>
    <w:rsid w:val="0049745E"/>
    <w:rsid w:val="004A045F"/>
    <w:rsid w:val="004A09DA"/>
    <w:rsid w:val="004A1BEC"/>
    <w:rsid w:val="004A3322"/>
    <w:rsid w:val="004A479E"/>
    <w:rsid w:val="004A603B"/>
    <w:rsid w:val="004A684C"/>
    <w:rsid w:val="004A6E32"/>
    <w:rsid w:val="004A7A2B"/>
    <w:rsid w:val="004B276F"/>
    <w:rsid w:val="004B2CE4"/>
    <w:rsid w:val="004B3642"/>
    <w:rsid w:val="004B417D"/>
    <w:rsid w:val="004B47EF"/>
    <w:rsid w:val="004B4A9F"/>
    <w:rsid w:val="004B5E7B"/>
    <w:rsid w:val="004C04F1"/>
    <w:rsid w:val="004C18E8"/>
    <w:rsid w:val="004C1B84"/>
    <w:rsid w:val="004C2AE5"/>
    <w:rsid w:val="004C4506"/>
    <w:rsid w:val="004C522D"/>
    <w:rsid w:val="004C6A08"/>
    <w:rsid w:val="004C753F"/>
    <w:rsid w:val="004C77F0"/>
    <w:rsid w:val="004D265D"/>
    <w:rsid w:val="004D339F"/>
    <w:rsid w:val="004D3704"/>
    <w:rsid w:val="004D3E88"/>
    <w:rsid w:val="004D5EFE"/>
    <w:rsid w:val="004D7563"/>
    <w:rsid w:val="004D7E74"/>
    <w:rsid w:val="004E0D0A"/>
    <w:rsid w:val="004E19D1"/>
    <w:rsid w:val="004E340A"/>
    <w:rsid w:val="004E3DAF"/>
    <w:rsid w:val="004E4848"/>
    <w:rsid w:val="004E682E"/>
    <w:rsid w:val="004E7C8D"/>
    <w:rsid w:val="004E7E21"/>
    <w:rsid w:val="004F1C01"/>
    <w:rsid w:val="004F2487"/>
    <w:rsid w:val="004F38A2"/>
    <w:rsid w:val="004F422A"/>
    <w:rsid w:val="004F46C1"/>
    <w:rsid w:val="004F5118"/>
    <w:rsid w:val="004F561B"/>
    <w:rsid w:val="00501AD3"/>
    <w:rsid w:val="00502ECD"/>
    <w:rsid w:val="00502F96"/>
    <w:rsid w:val="00503716"/>
    <w:rsid w:val="005038A1"/>
    <w:rsid w:val="00503B5A"/>
    <w:rsid w:val="00503B63"/>
    <w:rsid w:val="00503F8E"/>
    <w:rsid w:val="00504B97"/>
    <w:rsid w:val="00504C3B"/>
    <w:rsid w:val="00505AED"/>
    <w:rsid w:val="0051044D"/>
    <w:rsid w:val="00511A31"/>
    <w:rsid w:val="00511F4B"/>
    <w:rsid w:val="0051298B"/>
    <w:rsid w:val="00513159"/>
    <w:rsid w:val="00513E6B"/>
    <w:rsid w:val="00514597"/>
    <w:rsid w:val="00514EB2"/>
    <w:rsid w:val="005160DA"/>
    <w:rsid w:val="0051618A"/>
    <w:rsid w:val="00516FB1"/>
    <w:rsid w:val="00517F72"/>
    <w:rsid w:val="00520A56"/>
    <w:rsid w:val="00520BB1"/>
    <w:rsid w:val="00520C30"/>
    <w:rsid w:val="00522290"/>
    <w:rsid w:val="00523453"/>
    <w:rsid w:val="00523D80"/>
    <w:rsid w:val="005246FE"/>
    <w:rsid w:val="00524B6F"/>
    <w:rsid w:val="00526183"/>
    <w:rsid w:val="00533809"/>
    <w:rsid w:val="00533818"/>
    <w:rsid w:val="00536600"/>
    <w:rsid w:val="005379CA"/>
    <w:rsid w:val="00537EAD"/>
    <w:rsid w:val="005427F9"/>
    <w:rsid w:val="0054540D"/>
    <w:rsid w:val="005511C8"/>
    <w:rsid w:val="0055145B"/>
    <w:rsid w:val="005522F1"/>
    <w:rsid w:val="00552C5F"/>
    <w:rsid w:val="005535F5"/>
    <w:rsid w:val="00554CC6"/>
    <w:rsid w:val="00554F6F"/>
    <w:rsid w:val="00555EFB"/>
    <w:rsid w:val="00556387"/>
    <w:rsid w:val="00556725"/>
    <w:rsid w:val="005572E7"/>
    <w:rsid w:val="00557A6B"/>
    <w:rsid w:val="00557F6F"/>
    <w:rsid w:val="00560B95"/>
    <w:rsid w:val="00561345"/>
    <w:rsid w:val="005619FF"/>
    <w:rsid w:val="00561AFA"/>
    <w:rsid w:val="00563273"/>
    <w:rsid w:val="00563350"/>
    <w:rsid w:val="0056433C"/>
    <w:rsid w:val="00566281"/>
    <w:rsid w:val="00567028"/>
    <w:rsid w:val="00570089"/>
    <w:rsid w:val="00570184"/>
    <w:rsid w:val="00571FBD"/>
    <w:rsid w:val="005733E3"/>
    <w:rsid w:val="00573639"/>
    <w:rsid w:val="00573F40"/>
    <w:rsid w:val="00574C2E"/>
    <w:rsid w:val="005754A1"/>
    <w:rsid w:val="0057571F"/>
    <w:rsid w:val="005763EC"/>
    <w:rsid w:val="00576498"/>
    <w:rsid w:val="00577892"/>
    <w:rsid w:val="00577AE6"/>
    <w:rsid w:val="00580F03"/>
    <w:rsid w:val="0058254D"/>
    <w:rsid w:val="005835FD"/>
    <w:rsid w:val="00583B90"/>
    <w:rsid w:val="00585476"/>
    <w:rsid w:val="00585B42"/>
    <w:rsid w:val="00585BCA"/>
    <w:rsid w:val="0059012A"/>
    <w:rsid w:val="0059022D"/>
    <w:rsid w:val="00590B03"/>
    <w:rsid w:val="00590BA2"/>
    <w:rsid w:val="00592760"/>
    <w:rsid w:val="005928FA"/>
    <w:rsid w:val="00593607"/>
    <w:rsid w:val="00593BA3"/>
    <w:rsid w:val="00594281"/>
    <w:rsid w:val="00596523"/>
    <w:rsid w:val="00596BE7"/>
    <w:rsid w:val="00596EAD"/>
    <w:rsid w:val="00597960"/>
    <w:rsid w:val="00597BE1"/>
    <w:rsid w:val="00597F77"/>
    <w:rsid w:val="005A06E2"/>
    <w:rsid w:val="005A1274"/>
    <w:rsid w:val="005A13E3"/>
    <w:rsid w:val="005A1AB7"/>
    <w:rsid w:val="005A27F9"/>
    <w:rsid w:val="005A3CDE"/>
    <w:rsid w:val="005A4F0A"/>
    <w:rsid w:val="005A58FF"/>
    <w:rsid w:val="005A76BF"/>
    <w:rsid w:val="005B06FC"/>
    <w:rsid w:val="005B43FB"/>
    <w:rsid w:val="005B4885"/>
    <w:rsid w:val="005B52AA"/>
    <w:rsid w:val="005B671B"/>
    <w:rsid w:val="005B6A70"/>
    <w:rsid w:val="005B6D54"/>
    <w:rsid w:val="005B7321"/>
    <w:rsid w:val="005B77E7"/>
    <w:rsid w:val="005B79F2"/>
    <w:rsid w:val="005B7FEB"/>
    <w:rsid w:val="005C2D24"/>
    <w:rsid w:val="005C6372"/>
    <w:rsid w:val="005C6FE4"/>
    <w:rsid w:val="005D1E18"/>
    <w:rsid w:val="005D2F37"/>
    <w:rsid w:val="005D36EC"/>
    <w:rsid w:val="005D3794"/>
    <w:rsid w:val="005D3A06"/>
    <w:rsid w:val="005D45E7"/>
    <w:rsid w:val="005D4EFD"/>
    <w:rsid w:val="005E0469"/>
    <w:rsid w:val="005E0A70"/>
    <w:rsid w:val="005E282E"/>
    <w:rsid w:val="005E305E"/>
    <w:rsid w:val="005E48E7"/>
    <w:rsid w:val="005E4AB1"/>
    <w:rsid w:val="005E615F"/>
    <w:rsid w:val="005E6E22"/>
    <w:rsid w:val="005E79F2"/>
    <w:rsid w:val="005F00D2"/>
    <w:rsid w:val="005F0F24"/>
    <w:rsid w:val="005F2FBB"/>
    <w:rsid w:val="005F504D"/>
    <w:rsid w:val="005F6E15"/>
    <w:rsid w:val="006002A1"/>
    <w:rsid w:val="006005E7"/>
    <w:rsid w:val="00600A4E"/>
    <w:rsid w:val="006025C6"/>
    <w:rsid w:val="00602C9C"/>
    <w:rsid w:val="00604CA4"/>
    <w:rsid w:val="006056CA"/>
    <w:rsid w:val="006059F7"/>
    <w:rsid w:val="00605A1D"/>
    <w:rsid w:val="00605F10"/>
    <w:rsid w:val="006068B5"/>
    <w:rsid w:val="0060738E"/>
    <w:rsid w:val="006073E3"/>
    <w:rsid w:val="00607461"/>
    <w:rsid w:val="00607703"/>
    <w:rsid w:val="006104F7"/>
    <w:rsid w:val="006105EA"/>
    <w:rsid w:val="00610DDC"/>
    <w:rsid w:val="00611208"/>
    <w:rsid w:val="00611BC0"/>
    <w:rsid w:val="0061247B"/>
    <w:rsid w:val="00612E8D"/>
    <w:rsid w:val="00612EF0"/>
    <w:rsid w:val="006147C3"/>
    <w:rsid w:val="0061550B"/>
    <w:rsid w:val="00620D7C"/>
    <w:rsid w:val="0062119B"/>
    <w:rsid w:val="00621364"/>
    <w:rsid w:val="006215E5"/>
    <w:rsid w:val="00621C89"/>
    <w:rsid w:val="00621FCF"/>
    <w:rsid w:val="0062563C"/>
    <w:rsid w:val="00625AF7"/>
    <w:rsid w:val="00625E75"/>
    <w:rsid w:val="00626D14"/>
    <w:rsid w:val="00627CEB"/>
    <w:rsid w:val="00630145"/>
    <w:rsid w:val="00630F33"/>
    <w:rsid w:val="0063239A"/>
    <w:rsid w:val="006342C2"/>
    <w:rsid w:val="00634FB9"/>
    <w:rsid w:val="00635EAD"/>
    <w:rsid w:val="00640330"/>
    <w:rsid w:val="0064352C"/>
    <w:rsid w:val="00643555"/>
    <w:rsid w:val="00643D85"/>
    <w:rsid w:val="00643E6E"/>
    <w:rsid w:val="006453A0"/>
    <w:rsid w:val="0064585B"/>
    <w:rsid w:val="006458B6"/>
    <w:rsid w:val="00647564"/>
    <w:rsid w:val="00650120"/>
    <w:rsid w:val="00651B16"/>
    <w:rsid w:val="00651B49"/>
    <w:rsid w:val="006531F4"/>
    <w:rsid w:val="00653C6C"/>
    <w:rsid w:val="0065476A"/>
    <w:rsid w:val="00655762"/>
    <w:rsid w:val="00656CAB"/>
    <w:rsid w:val="00656D17"/>
    <w:rsid w:val="00657B31"/>
    <w:rsid w:val="00657B62"/>
    <w:rsid w:val="00657B6A"/>
    <w:rsid w:val="006609B9"/>
    <w:rsid w:val="00660A91"/>
    <w:rsid w:val="00660DF3"/>
    <w:rsid w:val="0066158D"/>
    <w:rsid w:val="00661ADF"/>
    <w:rsid w:val="00661B79"/>
    <w:rsid w:val="00664813"/>
    <w:rsid w:val="006652DC"/>
    <w:rsid w:val="006661E5"/>
    <w:rsid w:val="006664FA"/>
    <w:rsid w:val="0067067F"/>
    <w:rsid w:val="00670927"/>
    <w:rsid w:val="0067133C"/>
    <w:rsid w:val="00671D03"/>
    <w:rsid w:val="00674175"/>
    <w:rsid w:val="00676D24"/>
    <w:rsid w:val="006776FC"/>
    <w:rsid w:val="00685BB1"/>
    <w:rsid w:val="0068699A"/>
    <w:rsid w:val="0069382E"/>
    <w:rsid w:val="00693BFF"/>
    <w:rsid w:val="00693F7A"/>
    <w:rsid w:val="00697CB8"/>
    <w:rsid w:val="006A01E5"/>
    <w:rsid w:val="006A0D35"/>
    <w:rsid w:val="006A2C92"/>
    <w:rsid w:val="006A3E3F"/>
    <w:rsid w:val="006A4B9C"/>
    <w:rsid w:val="006A4EF5"/>
    <w:rsid w:val="006A6FB6"/>
    <w:rsid w:val="006B0469"/>
    <w:rsid w:val="006B0574"/>
    <w:rsid w:val="006B0C2B"/>
    <w:rsid w:val="006B0E47"/>
    <w:rsid w:val="006B10F5"/>
    <w:rsid w:val="006B1BBD"/>
    <w:rsid w:val="006B2353"/>
    <w:rsid w:val="006B2CEF"/>
    <w:rsid w:val="006B32E1"/>
    <w:rsid w:val="006B4B20"/>
    <w:rsid w:val="006B50A6"/>
    <w:rsid w:val="006B5B9D"/>
    <w:rsid w:val="006B6282"/>
    <w:rsid w:val="006B6C4D"/>
    <w:rsid w:val="006B6F96"/>
    <w:rsid w:val="006B7912"/>
    <w:rsid w:val="006C0981"/>
    <w:rsid w:val="006C2466"/>
    <w:rsid w:val="006C25F4"/>
    <w:rsid w:val="006C2BDE"/>
    <w:rsid w:val="006C3A97"/>
    <w:rsid w:val="006C4FD7"/>
    <w:rsid w:val="006C5FDC"/>
    <w:rsid w:val="006C717F"/>
    <w:rsid w:val="006C7403"/>
    <w:rsid w:val="006D0F69"/>
    <w:rsid w:val="006D30DE"/>
    <w:rsid w:val="006D67A9"/>
    <w:rsid w:val="006D7776"/>
    <w:rsid w:val="006E0124"/>
    <w:rsid w:val="006E01AE"/>
    <w:rsid w:val="006E1097"/>
    <w:rsid w:val="006E31F2"/>
    <w:rsid w:val="006E32E1"/>
    <w:rsid w:val="006E42DA"/>
    <w:rsid w:val="006E4738"/>
    <w:rsid w:val="006E7739"/>
    <w:rsid w:val="006F072E"/>
    <w:rsid w:val="006F0B95"/>
    <w:rsid w:val="006F0F51"/>
    <w:rsid w:val="006F21A7"/>
    <w:rsid w:val="006F2BAD"/>
    <w:rsid w:val="006F73C2"/>
    <w:rsid w:val="006F7BB4"/>
    <w:rsid w:val="006F7F2F"/>
    <w:rsid w:val="00700346"/>
    <w:rsid w:val="007010CE"/>
    <w:rsid w:val="007014D3"/>
    <w:rsid w:val="007028EB"/>
    <w:rsid w:val="007040CF"/>
    <w:rsid w:val="00704627"/>
    <w:rsid w:val="007057C8"/>
    <w:rsid w:val="00706610"/>
    <w:rsid w:val="00706A17"/>
    <w:rsid w:val="00710104"/>
    <w:rsid w:val="007104A5"/>
    <w:rsid w:val="00711D4A"/>
    <w:rsid w:val="00712053"/>
    <w:rsid w:val="007129A2"/>
    <w:rsid w:val="007144DD"/>
    <w:rsid w:val="00715475"/>
    <w:rsid w:val="0071716C"/>
    <w:rsid w:val="0071741A"/>
    <w:rsid w:val="0072069D"/>
    <w:rsid w:val="007209FC"/>
    <w:rsid w:val="007211B3"/>
    <w:rsid w:val="0072189D"/>
    <w:rsid w:val="00722ED4"/>
    <w:rsid w:val="007248B8"/>
    <w:rsid w:val="007266F7"/>
    <w:rsid w:val="00726A81"/>
    <w:rsid w:val="00727AF3"/>
    <w:rsid w:val="00727FC1"/>
    <w:rsid w:val="007308B2"/>
    <w:rsid w:val="00730D2A"/>
    <w:rsid w:val="00730E3C"/>
    <w:rsid w:val="00731163"/>
    <w:rsid w:val="00731D3F"/>
    <w:rsid w:val="00732E90"/>
    <w:rsid w:val="00734B00"/>
    <w:rsid w:val="00737C92"/>
    <w:rsid w:val="007424A5"/>
    <w:rsid w:val="00742951"/>
    <w:rsid w:val="00743E07"/>
    <w:rsid w:val="00743EFC"/>
    <w:rsid w:val="007448F7"/>
    <w:rsid w:val="007471A4"/>
    <w:rsid w:val="00747617"/>
    <w:rsid w:val="00747A65"/>
    <w:rsid w:val="00747B91"/>
    <w:rsid w:val="00750693"/>
    <w:rsid w:val="007509E2"/>
    <w:rsid w:val="007523CC"/>
    <w:rsid w:val="007528D0"/>
    <w:rsid w:val="00752C92"/>
    <w:rsid w:val="007555DB"/>
    <w:rsid w:val="00755AB1"/>
    <w:rsid w:val="00755EF0"/>
    <w:rsid w:val="00756521"/>
    <w:rsid w:val="00757D7A"/>
    <w:rsid w:val="00762FA0"/>
    <w:rsid w:val="007637AA"/>
    <w:rsid w:val="00764E27"/>
    <w:rsid w:val="00764E28"/>
    <w:rsid w:val="007658F5"/>
    <w:rsid w:val="0076637A"/>
    <w:rsid w:val="0076685E"/>
    <w:rsid w:val="00766A06"/>
    <w:rsid w:val="00770E62"/>
    <w:rsid w:val="00771C5B"/>
    <w:rsid w:val="00774800"/>
    <w:rsid w:val="00775823"/>
    <w:rsid w:val="00775CA3"/>
    <w:rsid w:val="007765D4"/>
    <w:rsid w:val="00776994"/>
    <w:rsid w:val="00777F8D"/>
    <w:rsid w:val="00777FCE"/>
    <w:rsid w:val="00780E8F"/>
    <w:rsid w:val="0078121F"/>
    <w:rsid w:val="007826A7"/>
    <w:rsid w:val="007837B0"/>
    <w:rsid w:val="00783DDC"/>
    <w:rsid w:val="00784030"/>
    <w:rsid w:val="00785094"/>
    <w:rsid w:val="0078671B"/>
    <w:rsid w:val="00787567"/>
    <w:rsid w:val="007875B9"/>
    <w:rsid w:val="00787907"/>
    <w:rsid w:val="00790EBB"/>
    <w:rsid w:val="00790FB8"/>
    <w:rsid w:val="007911EB"/>
    <w:rsid w:val="00792042"/>
    <w:rsid w:val="007923D6"/>
    <w:rsid w:val="00793E88"/>
    <w:rsid w:val="00794B95"/>
    <w:rsid w:val="007957DB"/>
    <w:rsid w:val="00795D19"/>
    <w:rsid w:val="007A01A5"/>
    <w:rsid w:val="007A1740"/>
    <w:rsid w:val="007A2D34"/>
    <w:rsid w:val="007A3D81"/>
    <w:rsid w:val="007A424B"/>
    <w:rsid w:val="007A5EBD"/>
    <w:rsid w:val="007A61FC"/>
    <w:rsid w:val="007B17C7"/>
    <w:rsid w:val="007B20C3"/>
    <w:rsid w:val="007B304B"/>
    <w:rsid w:val="007B397A"/>
    <w:rsid w:val="007B44C5"/>
    <w:rsid w:val="007B5FF8"/>
    <w:rsid w:val="007B7876"/>
    <w:rsid w:val="007C0965"/>
    <w:rsid w:val="007C19DA"/>
    <w:rsid w:val="007C3ADA"/>
    <w:rsid w:val="007C55FE"/>
    <w:rsid w:val="007D0C5C"/>
    <w:rsid w:val="007D157B"/>
    <w:rsid w:val="007D23C4"/>
    <w:rsid w:val="007D2EE2"/>
    <w:rsid w:val="007D30BC"/>
    <w:rsid w:val="007D33E2"/>
    <w:rsid w:val="007D3D84"/>
    <w:rsid w:val="007D40BE"/>
    <w:rsid w:val="007D5031"/>
    <w:rsid w:val="007E1366"/>
    <w:rsid w:val="007E29B7"/>
    <w:rsid w:val="007E31F6"/>
    <w:rsid w:val="007E5406"/>
    <w:rsid w:val="007E5957"/>
    <w:rsid w:val="007E7344"/>
    <w:rsid w:val="007E7FD6"/>
    <w:rsid w:val="007F2F4D"/>
    <w:rsid w:val="007F3219"/>
    <w:rsid w:val="007F3693"/>
    <w:rsid w:val="007F3F0E"/>
    <w:rsid w:val="00800BA3"/>
    <w:rsid w:val="008034E4"/>
    <w:rsid w:val="0080520B"/>
    <w:rsid w:val="00805FCA"/>
    <w:rsid w:val="008063AD"/>
    <w:rsid w:val="00807B9C"/>
    <w:rsid w:val="008108C7"/>
    <w:rsid w:val="00810B53"/>
    <w:rsid w:val="00811200"/>
    <w:rsid w:val="00811376"/>
    <w:rsid w:val="0081291E"/>
    <w:rsid w:val="00812EA8"/>
    <w:rsid w:val="00813453"/>
    <w:rsid w:val="00813A42"/>
    <w:rsid w:val="0081406B"/>
    <w:rsid w:val="00814952"/>
    <w:rsid w:val="00814BBA"/>
    <w:rsid w:val="00816426"/>
    <w:rsid w:val="008203B4"/>
    <w:rsid w:val="00821A5D"/>
    <w:rsid w:val="00823030"/>
    <w:rsid w:val="0082353B"/>
    <w:rsid w:val="00823616"/>
    <w:rsid w:val="0082561B"/>
    <w:rsid w:val="008266A9"/>
    <w:rsid w:val="00826A00"/>
    <w:rsid w:val="00827727"/>
    <w:rsid w:val="00831131"/>
    <w:rsid w:val="0083230D"/>
    <w:rsid w:val="00833A97"/>
    <w:rsid w:val="00833BB9"/>
    <w:rsid w:val="00833C8B"/>
    <w:rsid w:val="00833D59"/>
    <w:rsid w:val="0083457D"/>
    <w:rsid w:val="00834D36"/>
    <w:rsid w:val="00835E02"/>
    <w:rsid w:val="00836297"/>
    <w:rsid w:val="0083750B"/>
    <w:rsid w:val="008377DE"/>
    <w:rsid w:val="008400F3"/>
    <w:rsid w:val="00840A04"/>
    <w:rsid w:val="00843424"/>
    <w:rsid w:val="00843C0E"/>
    <w:rsid w:val="00843F66"/>
    <w:rsid w:val="0084435E"/>
    <w:rsid w:val="00844746"/>
    <w:rsid w:val="008448E0"/>
    <w:rsid w:val="00844C4D"/>
    <w:rsid w:val="00845E0B"/>
    <w:rsid w:val="008466D5"/>
    <w:rsid w:val="00846724"/>
    <w:rsid w:val="0084778F"/>
    <w:rsid w:val="00850124"/>
    <w:rsid w:val="008553E9"/>
    <w:rsid w:val="00856DE3"/>
    <w:rsid w:val="00861AB8"/>
    <w:rsid w:val="00862C5C"/>
    <w:rsid w:val="00862FC9"/>
    <w:rsid w:val="00863D69"/>
    <w:rsid w:val="00863E83"/>
    <w:rsid w:val="00864B79"/>
    <w:rsid w:val="00865A8A"/>
    <w:rsid w:val="00865B7F"/>
    <w:rsid w:val="008668D6"/>
    <w:rsid w:val="008672DA"/>
    <w:rsid w:val="00870156"/>
    <w:rsid w:val="00870836"/>
    <w:rsid w:val="00871744"/>
    <w:rsid w:val="0087179E"/>
    <w:rsid w:val="00872443"/>
    <w:rsid w:val="008731FE"/>
    <w:rsid w:val="00877208"/>
    <w:rsid w:val="008774E3"/>
    <w:rsid w:val="00880A35"/>
    <w:rsid w:val="008825F5"/>
    <w:rsid w:val="00882614"/>
    <w:rsid w:val="00883223"/>
    <w:rsid w:val="008837D0"/>
    <w:rsid w:val="0088394B"/>
    <w:rsid w:val="0089145C"/>
    <w:rsid w:val="00893393"/>
    <w:rsid w:val="00894DD4"/>
    <w:rsid w:val="008A090C"/>
    <w:rsid w:val="008A1021"/>
    <w:rsid w:val="008A2198"/>
    <w:rsid w:val="008A250E"/>
    <w:rsid w:val="008A26EE"/>
    <w:rsid w:val="008A2889"/>
    <w:rsid w:val="008A29A0"/>
    <w:rsid w:val="008A3D0B"/>
    <w:rsid w:val="008A3F71"/>
    <w:rsid w:val="008A428F"/>
    <w:rsid w:val="008A46D5"/>
    <w:rsid w:val="008A49FC"/>
    <w:rsid w:val="008A537C"/>
    <w:rsid w:val="008A5EC0"/>
    <w:rsid w:val="008A61C4"/>
    <w:rsid w:val="008A630B"/>
    <w:rsid w:val="008A6769"/>
    <w:rsid w:val="008A67DD"/>
    <w:rsid w:val="008B07A8"/>
    <w:rsid w:val="008B0A43"/>
    <w:rsid w:val="008B1054"/>
    <w:rsid w:val="008B1743"/>
    <w:rsid w:val="008B1E0A"/>
    <w:rsid w:val="008B276D"/>
    <w:rsid w:val="008B4FEE"/>
    <w:rsid w:val="008B51AB"/>
    <w:rsid w:val="008B5954"/>
    <w:rsid w:val="008B60B2"/>
    <w:rsid w:val="008B6F7C"/>
    <w:rsid w:val="008B71EB"/>
    <w:rsid w:val="008B7FA7"/>
    <w:rsid w:val="008C11EC"/>
    <w:rsid w:val="008C1653"/>
    <w:rsid w:val="008C2A22"/>
    <w:rsid w:val="008C3009"/>
    <w:rsid w:val="008C3200"/>
    <w:rsid w:val="008C3B30"/>
    <w:rsid w:val="008C3F97"/>
    <w:rsid w:val="008C5CA6"/>
    <w:rsid w:val="008C688F"/>
    <w:rsid w:val="008C68A8"/>
    <w:rsid w:val="008C69AB"/>
    <w:rsid w:val="008C6FDF"/>
    <w:rsid w:val="008C7390"/>
    <w:rsid w:val="008D0E30"/>
    <w:rsid w:val="008D0E44"/>
    <w:rsid w:val="008D1DD7"/>
    <w:rsid w:val="008D39CD"/>
    <w:rsid w:val="008D3D4C"/>
    <w:rsid w:val="008D432C"/>
    <w:rsid w:val="008D4790"/>
    <w:rsid w:val="008D59D3"/>
    <w:rsid w:val="008D78A2"/>
    <w:rsid w:val="008E071A"/>
    <w:rsid w:val="008E2928"/>
    <w:rsid w:val="008E29D4"/>
    <w:rsid w:val="008E2C23"/>
    <w:rsid w:val="008E3A2F"/>
    <w:rsid w:val="008E3FED"/>
    <w:rsid w:val="008E5158"/>
    <w:rsid w:val="008E6A22"/>
    <w:rsid w:val="008F088D"/>
    <w:rsid w:val="008F1639"/>
    <w:rsid w:val="008F1737"/>
    <w:rsid w:val="008F2C71"/>
    <w:rsid w:val="008F3645"/>
    <w:rsid w:val="008F3AB6"/>
    <w:rsid w:val="008F4211"/>
    <w:rsid w:val="008F4293"/>
    <w:rsid w:val="008F4566"/>
    <w:rsid w:val="008F4AE5"/>
    <w:rsid w:val="008F5868"/>
    <w:rsid w:val="008F7239"/>
    <w:rsid w:val="008F78C7"/>
    <w:rsid w:val="008F7F8A"/>
    <w:rsid w:val="00900603"/>
    <w:rsid w:val="0090206D"/>
    <w:rsid w:val="009053AE"/>
    <w:rsid w:val="009054A5"/>
    <w:rsid w:val="009066E0"/>
    <w:rsid w:val="009106D4"/>
    <w:rsid w:val="00910ADA"/>
    <w:rsid w:val="00910E43"/>
    <w:rsid w:val="00911CF4"/>
    <w:rsid w:val="00913248"/>
    <w:rsid w:val="00914693"/>
    <w:rsid w:val="0091499F"/>
    <w:rsid w:val="00915860"/>
    <w:rsid w:val="00917334"/>
    <w:rsid w:val="00917ED0"/>
    <w:rsid w:val="00917FDF"/>
    <w:rsid w:val="00921E8E"/>
    <w:rsid w:val="00923566"/>
    <w:rsid w:val="0092374F"/>
    <w:rsid w:val="009237E2"/>
    <w:rsid w:val="0092408C"/>
    <w:rsid w:val="009244D4"/>
    <w:rsid w:val="00925FCF"/>
    <w:rsid w:val="00926BFF"/>
    <w:rsid w:val="00927C11"/>
    <w:rsid w:val="00931176"/>
    <w:rsid w:val="009315F1"/>
    <w:rsid w:val="00934508"/>
    <w:rsid w:val="00934DDB"/>
    <w:rsid w:val="00934EA3"/>
    <w:rsid w:val="00935AFE"/>
    <w:rsid w:val="00935D45"/>
    <w:rsid w:val="00936146"/>
    <w:rsid w:val="00936C49"/>
    <w:rsid w:val="00937C20"/>
    <w:rsid w:val="00937E64"/>
    <w:rsid w:val="00940E13"/>
    <w:rsid w:val="00941294"/>
    <w:rsid w:val="009428B4"/>
    <w:rsid w:val="00943C0C"/>
    <w:rsid w:val="00944518"/>
    <w:rsid w:val="00945EC8"/>
    <w:rsid w:val="00946EA2"/>
    <w:rsid w:val="00947D20"/>
    <w:rsid w:val="009501EF"/>
    <w:rsid w:val="00951E37"/>
    <w:rsid w:val="00953AC8"/>
    <w:rsid w:val="0095529E"/>
    <w:rsid w:val="00955C99"/>
    <w:rsid w:val="009563D8"/>
    <w:rsid w:val="0095727B"/>
    <w:rsid w:val="00957F7B"/>
    <w:rsid w:val="00960A48"/>
    <w:rsid w:val="00962E33"/>
    <w:rsid w:val="00967D68"/>
    <w:rsid w:val="009707D0"/>
    <w:rsid w:val="00970F0E"/>
    <w:rsid w:val="009713F8"/>
    <w:rsid w:val="0097258A"/>
    <w:rsid w:val="00973191"/>
    <w:rsid w:val="009744FD"/>
    <w:rsid w:val="009748D8"/>
    <w:rsid w:val="00975B04"/>
    <w:rsid w:val="00977A2A"/>
    <w:rsid w:val="00977B4B"/>
    <w:rsid w:val="00981374"/>
    <w:rsid w:val="009833C2"/>
    <w:rsid w:val="009839A9"/>
    <w:rsid w:val="009840D7"/>
    <w:rsid w:val="009845CB"/>
    <w:rsid w:val="009858A9"/>
    <w:rsid w:val="00985905"/>
    <w:rsid w:val="00985AF9"/>
    <w:rsid w:val="00985E56"/>
    <w:rsid w:val="00986461"/>
    <w:rsid w:val="00986503"/>
    <w:rsid w:val="009868E0"/>
    <w:rsid w:val="00986D83"/>
    <w:rsid w:val="00990CBC"/>
    <w:rsid w:val="00991182"/>
    <w:rsid w:val="00991AC9"/>
    <w:rsid w:val="009934D6"/>
    <w:rsid w:val="009949E4"/>
    <w:rsid w:val="009958E6"/>
    <w:rsid w:val="009962AA"/>
    <w:rsid w:val="00996369"/>
    <w:rsid w:val="00997DB2"/>
    <w:rsid w:val="009A0A9C"/>
    <w:rsid w:val="009A1DBB"/>
    <w:rsid w:val="009A268A"/>
    <w:rsid w:val="009A33D9"/>
    <w:rsid w:val="009A3DF4"/>
    <w:rsid w:val="009A41D9"/>
    <w:rsid w:val="009A4D22"/>
    <w:rsid w:val="009B314D"/>
    <w:rsid w:val="009B380F"/>
    <w:rsid w:val="009B495C"/>
    <w:rsid w:val="009B747A"/>
    <w:rsid w:val="009B7730"/>
    <w:rsid w:val="009C15CD"/>
    <w:rsid w:val="009C20D5"/>
    <w:rsid w:val="009C24A5"/>
    <w:rsid w:val="009C2538"/>
    <w:rsid w:val="009C2E3F"/>
    <w:rsid w:val="009C38DA"/>
    <w:rsid w:val="009C4542"/>
    <w:rsid w:val="009C53E1"/>
    <w:rsid w:val="009C565E"/>
    <w:rsid w:val="009C7B2B"/>
    <w:rsid w:val="009D04E5"/>
    <w:rsid w:val="009D0CD6"/>
    <w:rsid w:val="009D1A38"/>
    <w:rsid w:val="009D22B5"/>
    <w:rsid w:val="009D2484"/>
    <w:rsid w:val="009D27AF"/>
    <w:rsid w:val="009D2943"/>
    <w:rsid w:val="009D2E9C"/>
    <w:rsid w:val="009D33C8"/>
    <w:rsid w:val="009D5D88"/>
    <w:rsid w:val="009E1206"/>
    <w:rsid w:val="009E1A18"/>
    <w:rsid w:val="009E20FE"/>
    <w:rsid w:val="009E4DF5"/>
    <w:rsid w:val="009E59D5"/>
    <w:rsid w:val="009E6E98"/>
    <w:rsid w:val="009E75F7"/>
    <w:rsid w:val="009F11F0"/>
    <w:rsid w:val="009F1358"/>
    <w:rsid w:val="009F3AC6"/>
    <w:rsid w:val="009F4452"/>
    <w:rsid w:val="009F4788"/>
    <w:rsid w:val="009F55FB"/>
    <w:rsid w:val="009F5770"/>
    <w:rsid w:val="009F7B97"/>
    <w:rsid w:val="00A008CD"/>
    <w:rsid w:val="00A01143"/>
    <w:rsid w:val="00A031E7"/>
    <w:rsid w:val="00A032B9"/>
    <w:rsid w:val="00A0386F"/>
    <w:rsid w:val="00A03CBD"/>
    <w:rsid w:val="00A0659A"/>
    <w:rsid w:val="00A108AC"/>
    <w:rsid w:val="00A109A1"/>
    <w:rsid w:val="00A10F93"/>
    <w:rsid w:val="00A113CD"/>
    <w:rsid w:val="00A11C06"/>
    <w:rsid w:val="00A11FAD"/>
    <w:rsid w:val="00A1353A"/>
    <w:rsid w:val="00A15556"/>
    <w:rsid w:val="00A15BA3"/>
    <w:rsid w:val="00A160B1"/>
    <w:rsid w:val="00A160D6"/>
    <w:rsid w:val="00A161B8"/>
    <w:rsid w:val="00A1635A"/>
    <w:rsid w:val="00A21381"/>
    <w:rsid w:val="00A22C53"/>
    <w:rsid w:val="00A24BF6"/>
    <w:rsid w:val="00A2557D"/>
    <w:rsid w:val="00A26ED6"/>
    <w:rsid w:val="00A30192"/>
    <w:rsid w:val="00A3146E"/>
    <w:rsid w:val="00A32565"/>
    <w:rsid w:val="00A3406F"/>
    <w:rsid w:val="00A343FF"/>
    <w:rsid w:val="00A3758C"/>
    <w:rsid w:val="00A37DE7"/>
    <w:rsid w:val="00A4063D"/>
    <w:rsid w:val="00A41403"/>
    <w:rsid w:val="00A42461"/>
    <w:rsid w:val="00A4291E"/>
    <w:rsid w:val="00A42F3B"/>
    <w:rsid w:val="00A43256"/>
    <w:rsid w:val="00A44905"/>
    <w:rsid w:val="00A449CA"/>
    <w:rsid w:val="00A47B0C"/>
    <w:rsid w:val="00A50E53"/>
    <w:rsid w:val="00A5136A"/>
    <w:rsid w:val="00A51F42"/>
    <w:rsid w:val="00A526EF"/>
    <w:rsid w:val="00A537A6"/>
    <w:rsid w:val="00A53897"/>
    <w:rsid w:val="00A53A5A"/>
    <w:rsid w:val="00A5474C"/>
    <w:rsid w:val="00A55535"/>
    <w:rsid w:val="00A5575A"/>
    <w:rsid w:val="00A573AC"/>
    <w:rsid w:val="00A60ABC"/>
    <w:rsid w:val="00A60C7E"/>
    <w:rsid w:val="00A615BE"/>
    <w:rsid w:val="00A62335"/>
    <w:rsid w:val="00A6350D"/>
    <w:rsid w:val="00A6399B"/>
    <w:rsid w:val="00A63ECB"/>
    <w:rsid w:val="00A64383"/>
    <w:rsid w:val="00A64A89"/>
    <w:rsid w:val="00A65422"/>
    <w:rsid w:val="00A65B4C"/>
    <w:rsid w:val="00A65CCB"/>
    <w:rsid w:val="00A66F5A"/>
    <w:rsid w:val="00A67617"/>
    <w:rsid w:val="00A67873"/>
    <w:rsid w:val="00A67D8F"/>
    <w:rsid w:val="00A7046E"/>
    <w:rsid w:val="00A7056A"/>
    <w:rsid w:val="00A70CB0"/>
    <w:rsid w:val="00A72411"/>
    <w:rsid w:val="00A738F8"/>
    <w:rsid w:val="00A73AEE"/>
    <w:rsid w:val="00A73B5B"/>
    <w:rsid w:val="00A74640"/>
    <w:rsid w:val="00A75D27"/>
    <w:rsid w:val="00A80028"/>
    <w:rsid w:val="00A803F5"/>
    <w:rsid w:val="00A825B6"/>
    <w:rsid w:val="00A83218"/>
    <w:rsid w:val="00A83578"/>
    <w:rsid w:val="00A83F65"/>
    <w:rsid w:val="00A84985"/>
    <w:rsid w:val="00A84A97"/>
    <w:rsid w:val="00A86C75"/>
    <w:rsid w:val="00A87297"/>
    <w:rsid w:val="00A87441"/>
    <w:rsid w:val="00A9057B"/>
    <w:rsid w:val="00A9093B"/>
    <w:rsid w:val="00A90E5F"/>
    <w:rsid w:val="00A9175D"/>
    <w:rsid w:val="00A91A1F"/>
    <w:rsid w:val="00A92580"/>
    <w:rsid w:val="00A92A3B"/>
    <w:rsid w:val="00A93BF0"/>
    <w:rsid w:val="00A941BC"/>
    <w:rsid w:val="00A94D81"/>
    <w:rsid w:val="00AA112D"/>
    <w:rsid w:val="00AA1995"/>
    <w:rsid w:val="00AA3E18"/>
    <w:rsid w:val="00AA4249"/>
    <w:rsid w:val="00AA6357"/>
    <w:rsid w:val="00AA6A65"/>
    <w:rsid w:val="00AA7D71"/>
    <w:rsid w:val="00AB09B2"/>
    <w:rsid w:val="00AB1CD0"/>
    <w:rsid w:val="00AB3BBC"/>
    <w:rsid w:val="00AB3E1B"/>
    <w:rsid w:val="00AB405F"/>
    <w:rsid w:val="00AB40BA"/>
    <w:rsid w:val="00AB4EF1"/>
    <w:rsid w:val="00AB57D2"/>
    <w:rsid w:val="00AB7F23"/>
    <w:rsid w:val="00AC0BB2"/>
    <w:rsid w:val="00AC1647"/>
    <w:rsid w:val="00AC17FE"/>
    <w:rsid w:val="00AC1B10"/>
    <w:rsid w:val="00AC241E"/>
    <w:rsid w:val="00AC25BD"/>
    <w:rsid w:val="00AC2C4C"/>
    <w:rsid w:val="00AC3452"/>
    <w:rsid w:val="00AC3F79"/>
    <w:rsid w:val="00AC4D71"/>
    <w:rsid w:val="00AC68C3"/>
    <w:rsid w:val="00AD0BE0"/>
    <w:rsid w:val="00AD121A"/>
    <w:rsid w:val="00AD1FFB"/>
    <w:rsid w:val="00AD24A4"/>
    <w:rsid w:val="00AD3427"/>
    <w:rsid w:val="00AD368F"/>
    <w:rsid w:val="00AD3911"/>
    <w:rsid w:val="00AD4917"/>
    <w:rsid w:val="00AD5D58"/>
    <w:rsid w:val="00AD7676"/>
    <w:rsid w:val="00AD7941"/>
    <w:rsid w:val="00AE3581"/>
    <w:rsid w:val="00AE4677"/>
    <w:rsid w:val="00AE48E3"/>
    <w:rsid w:val="00AE54F5"/>
    <w:rsid w:val="00AE570B"/>
    <w:rsid w:val="00AE7B1C"/>
    <w:rsid w:val="00AF0E5D"/>
    <w:rsid w:val="00AF12D7"/>
    <w:rsid w:val="00AF21BB"/>
    <w:rsid w:val="00AF2CF5"/>
    <w:rsid w:val="00AF3D04"/>
    <w:rsid w:val="00AF3F16"/>
    <w:rsid w:val="00AF4481"/>
    <w:rsid w:val="00AF5A83"/>
    <w:rsid w:val="00AF5FEB"/>
    <w:rsid w:val="00AF734F"/>
    <w:rsid w:val="00AF74C3"/>
    <w:rsid w:val="00B01D21"/>
    <w:rsid w:val="00B03F52"/>
    <w:rsid w:val="00B04353"/>
    <w:rsid w:val="00B0505B"/>
    <w:rsid w:val="00B0551A"/>
    <w:rsid w:val="00B05928"/>
    <w:rsid w:val="00B10386"/>
    <w:rsid w:val="00B105DD"/>
    <w:rsid w:val="00B109A9"/>
    <w:rsid w:val="00B11AED"/>
    <w:rsid w:val="00B126CC"/>
    <w:rsid w:val="00B136F3"/>
    <w:rsid w:val="00B13E90"/>
    <w:rsid w:val="00B15DB6"/>
    <w:rsid w:val="00B164B7"/>
    <w:rsid w:val="00B20A22"/>
    <w:rsid w:val="00B20EE7"/>
    <w:rsid w:val="00B20F36"/>
    <w:rsid w:val="00B218EB"/>
    <w:rsid w:val="00B226CD"/>
    <w:rsid w:val="00B22BAC"/>
    <w:rsid w:val="00B22CFB"/>
    <w:rsid w:val="00B22D3B"/>
    <w:rsid w:val="00B23127"/>
    <w:rsid w:val="00B25AC7"/>
    <w:rsid w:val="00B25CB4"/>
    <w:rsid w:val="00B27362"/>
    <w:rsid w:val="00B3051B"/>
    <w:rsid w:val="00B3096E"/>
    <w:rsid w:val="00B3222D"/>
    <w:rsid w:val="00B332C1"/>
    <w:rsid w:val="00B3661B"/>
    <w:rsid w:val="00B37366"/>
    <w:rsid w:val="00B37886"/>
    <w:rsid w:val="00B41862"/>
    <w:rsid w:val="00B42F27"/>
    <w:rsid w:val="00B43436"/>
    <w:rsid w:val="00B43A7F"/>
    <w:rsid w:val="00B44ED2"/>
    <w:rsid w:val="00B46935"/>
    <w:rsid w:val="00B47B40"/>
    <w:rsid w:val="00B504D7"/>
    <w:rsid w:val="00B51BF5"/>
    <w:rsid w:val="00B53D77"/>
    <w:rsid w:val="00B560E7"/>
    <w:rsid w:val="00B56F7A"/>
    <w:rsid w:val="00B570FB"/>
    <w:rsid w:val="00B61257"/>
    <w:rsid w:val="00B62ECE"/>
    <w:rsid w:val="00B645D0"/>
    <w:rsid w:val="00B658D9"/>
    <w:rsid w:val="00B67891"/>
    <w:rsid w:val="00B718B8"/>
    <w:rsid w:val="00B71F18"/>
    <w:rsid w:val="00B725B6"/>
    <w:rsid w:val="00B72DC9"/>
    <w:rsid w:val="00B73888"/>
    <w:rsid w:val="00B743C3"/>
    <w:rsid w:val="00B74AF7"/>
    <w:rsid w:val="00B7608F"/>
    <w:rsid w:val="00B7677B"/>
    <w:rsid w:val="00B77F8C"/>
    <w:rsid w:val="00B8026A"/>
    <w:rsid w:val="00B80BA8"/>
    <w:rsid w:val="00B80D6D"/>
    <w:rsid w:val="00B8115A"/>
    <w:rsid w:val="00B814A2"/>
    <w:rsid w:val="00B81668"/>
    <w:rsid w:val="00B81D42"/>
    <w:rsid w:val="00B81E06"/>
    <w:rsid w:val="00B84D20"/>
    <w:rsid w:val="00B90E2B"/>
    <w:rsid w:val="00B91775"/>
    <w:rsid w:val="00B917D4"/>
    <w:rsid w:val="00B931DA"/>
    <w:rsid w:val="00B93768"/>
    <w:rsid w:val="00B94805"/>
    <w:rsid w:val="00B96A85"/>
    <w:rsid w:val="00B96EA1"/>
    <w:rsid w:val="00B97821"/>
    <w:rsid w:val="00B97A38"/>
    <w:rsid w:val="00BA070C"/>
    <w:rsid w:val="00BA11B3"/>
    <w:rsid w:val="00BA16FB"/>
    <w:rsid w:val="00BA2290"/>
    <w:rsid w:val="00BA25A8"/>
    <w:rsid w:val="00BA58EC"/>
    <w:rsid w:val="00BA7689"/>
    <w:rsid w:val="00BA7B9D"/>
    <w:rsid w:val="00BB0EB3"/>
    <w:rsid w:val="00BB0FE5"/>
    <w:rsid w:val="00BB30CA"/>
    <w:rsid w:val="00BB3662"/>
    <w:rsid w:val="00BB3DC1"/>
    <w:rsid w:val="00BB4E71"/>
    <w:rsid w:val="00BB4F5C"/>
    <w:rsid w:val="00BB56A5"/>
    <w:rsid w:val="00BB57DC"/>
    <w:rsid w:val="00BB7368"/>
    <w:rsid w:val="00BC2DA7"/>
    <w:rsid w:val="00BC354E"/>
    <w:rsid w:val="00BC40C1"/>
    <w:rsid w:val="00BC4FDE"/>
    <w:rsid w:val="00BC6A2D"/>
    <w:rsid w:val="00BC6B74"/>
    <w:rsid w:val="00BC78FC"/>
    <w:rsid w:val="00BC7C06"/>
    <w:rsid w:val="00BD14F8"/>
    <w:rsid w:val="00BD3508"/>
    <w:rsid w:val="00BD53B7"/>
    <w:rsid w:val="00BD5AF7"/>
    <w:rsid w:val="00BD718C"/>
    <w:rsid w:val="00BD79F8"/>
    <w:rsid w:val="00BE03D3"/>
    <w:rsid w:val="00BE047B"/>
    <w:rsid w:val="00BE14B4"/>
    <w:rsid w:val="00BE1ABF"/>
    <w:rsid w:val="00BE32AF"/>
    <w:rsid w:val="00BE3E48"/>
    <w:rsid w:val="00BE3E4A"/>
    <w:rsid w:val="00BE727F"/>
    <w:rsid w:val="00BE765C"/>
    <w:rsid w:val="00BE7EA3"/>
    <w:rsid w:val="00BF16DE"/>
    <w:rsid w:val="00BF1A63"/>
    <w:rsid w:val="00BF1B9A"/>
    <w:rsid w:val="00BF325B"/>
    <w:rsid w:val="00BF3F51"/>
    <w:rsid w:val="00BF48AC"/>
    <w:rsid w:val="00BF5D87"/>
    <w:rsid w:val="00BF6474"/>
    <w:rsid w:val="00BF7C3A"/>
    <w:rsid w:val="00BF7D11"/>
    <w:rsid w:val="00C00B85"/>
    <w:rsid w:val="00C0206B"/>
    <w:rsid w:val="00C02CF3"/>
    <w:rsid w:val="00C0309A"/>
    <w:rsid w:val="00C04285"/>
    <w:rsid w:val="00C06861"/>
    <w:rsid w:val="00C0742A"/>
    <w:rsid w:val="00C10270"/>
    <w:rsid w:val="00C12BCF"/>
    <w:rsid w:val="00C1381C"/>
    <w:rsid w:val="00C15BA0"/>
    <w:rsid w:val="00C1661F"/>
    <w:rsid w:val="00C1678B"/>
    <w:rsid w:val="00C17366"/>
    <w:rsid w:val="00C2108C"/>
    <w:rsid w:val="00C21395"/>
    <w:rsid w:val="00C21498"/>
    <w:rsid w:val="00C2314E"/>
    <w:rsid w:val="00C23281"/>
    <w:rsid w:val="00C2369C"/>
    <w:rsid w:val="00C23795"/>
    <w:rsid w:val="00C23800"/>
    <w:rsid w:val="00C24C39"/>
    <w:rsid w:val="00C25A1F"/>
    <w:rsid w:val="00C2780B"/>
    <w:rsid w:val="00C27A3E"/>
    <w:rsid w:val="00C307E5"/>
    <w:rsid w:val="00C31336"/>
    <w:rsid w:val="00C31FF4"/>
    <w:rsid w:val="00C3240C"/>
    <w:rsid w:val="00C3278B"/>
    <w:rsid w:val="00C335C5"/>
    <w:rsid w:val="00C338E4"/>
    <w:rsid w:val="00C3421E"/>
    <w:rsid w:val="00C34674"/>
    <w:rsid w:val="00C356E5"/>
    <w:rsid w:val="00C359CE"/>
    <w:rsid w:val="00C368F3"/>
    <w:rsid w:val="00C423C5"/>
    <w:rsid w:val="00C42A01"/>
    <w:rsid w:val="00C447E1"/>
    <w:rsid w:val="00C44F3A"/>
    <w:rsid w:val="00C451EB"/>
    <w:rsid w:val="00C45A65"/>
    <w:rsid w:val="00C45F31"/>
    <w:rsid w:val="00C50503"/>
    <w:rsid w:val="00C50651"/>
    <w:rsid w:val="00C5190D"/>
    <w:rsid w:val="00C53F2A"/>
    <w:rsid w:val="00C55451"/>
    <w:rsid w:val="00C57E88"/>
    <w:rsid w:val="00C60124"/>
    <w:rsid w:val="00C6136B"/>
    <w:rsid w:val="00C61617"/>
    <w:rsid w:val="00C61AF8"/>
    <w:rsid w:val="00C62B13"/>
    <w:rsid w:val="00C63CC4"/>
    <w:rsid w:val="00C6637E"/>
    <w:rsid w:val="00C66667"/>
    <w:rsid w:val="00C669A7"/>
    <w:rsid w:val="00C70032"/>
    <w:rsid w:val="00C7043D"/>
    <w:rsid w:val="00C7136C"/>
    <w:rsid w:val="00C7188C"/>
    <w:rsid w:val="00C72D83"/>
    <w:rsid w:val="00C75890"/>
    <w:rsid w:val="00C7623A"/>
    <w:rsid w:val="00C76475"/>
    <w:rsid w:val="00C81BFB"/>
    <w:rsid w:val="00C82245"/>
    <w:rsid w:val="00C828B9"/>
    <w:rsid w:val="00C8291C"/>
    <w:rsid w:val="00C83C3A"/>
    <w:rsid w:val="00C842DC"/>
    <w:rsid w:val="00C85358"/>
    <w:rsid w:val="00C8623C"/>
    <w:rsid w:val="00C864F3"/>
    <w:rsid w:val="00C87507"/>
    <w:rsid w:val="00C876FD"/>
    <w:rsid w:val="00C87B1F"/>
    <w:rsid w:val="00C90014"/>
    <w:rsid w:val="00C913D7"/>
    <w:rsid w:val="00C91AFC"/>
    <w:rsid w:val="00C924EF"/>
    <w:rsid w:val="00C92911"/>
    <w:rsid w:val="00C93D87"/>
    <w:rsid w:val="00C95439"/>
    <w:rsid w:val="00C9732D"/>
    <w:rsid w:val="00C97754"/>
    <w:rsid w:val="00CA068B"/>
    <w:rsid w:val="00CA1ABE"/>
    <w:rsid w:val="00CA1B41"/>
    <w:rsid w:val="00CA1C77"/>
    <w:rsid w:val="00CA32F2"/>
    <w:rsid w:val="00CA38D0"/>
    <w:rsid w:val="00CA4110"/>
    <w:rsid w:val="00CA4AE5"/>
    <w:rsid w:val="00CA5BA7"/>
    <w:rsid w:val="00CA5E3D"/>
    <w:rsid w:val="00CA5FBB"/>
    <w:rsid w:val="00CA624C"/>
    <w:rsid w:val="00CA62F3"/>
    <w:rsid w:val="00CA6D0F"/>
    <w:rsid w:val="00CA7115"/>
    <w:rsid w:val="00CA75FD"/>
    <w:rsid w:val="00CA79CC"/>
    <w:rsid w:val="00CA7AC9"/>
    <w:rsid w:val="00CB0417"/>
    <w:rsid w:val="00CB0BD7"/>
    <w:rsid w:val="00CB1534"/>
    <w:rsid w:val="00CB2290"/>
    <w:rsid w:val="00CB4509"/>
    <w:rsid w:val="00CB5E0A"/>
    <w:rsid w:val="00CB65F0"/>
    <w:rsid w:val="00CB7377"/>
    <w:rsid w:val="00CB7746"/>
    <w:rsid w:val="00CB7F1B"/>
    <w:rsid w:val="00CC0347"/>
    <w:rsid w:val="00CC0BEF"/>
    <w:rsid w:val="00CC1685"/>
    <w:rsid w:val="00CC1D35"/>
    <w:rsid w:val="00CC29DF"/>
    <w:rsid w:val="00CC3EED"/>
    <w:rsid w:val="00CC5363"/>
    <w:rsid w:val="00CC5FB9"/>
    <w:rsid w:val="00CC63CA"/>
    <w:rsid w:val="00CC75F4"/>
    <w:rsid w:val="00CC79BC"/>
    <w:rsid w:val="00CC7AEC"/>
    <w:rsid w:val="00CD11F6"/>
    <w:rsid w:val="00CD17AA"/>
    <w:rsid w:val="00CD3610"/>
    <w:rsid w:val="00CD4398"/>
    <w:rsid w:val="00CD46B0"/>
    <w:rsid w:val="00CD652A"/>
    <w:rsid w:val="00CD7393"/>
    <w:rsid w:val="00CD77E7"/>
    <w:rsid w:val="00CE0DAA"/>
    <w:rsid w:val="00CE0E01"/>
    <w:rsid w:val="00CE109A"/>
    <w:rsid w:val="00CE11A4"/>
    <w:rsid w:val="00CE16A2"/>
    <w:rsid w:val="00CE48AA"/>
    <w:rsid w:val="00CE66E1"/>
    <w:rsid w:val="00CE6A98"/>
    <w:rsid w:val="00CE777C"/>
    <w:rsid w:val="00CE79E0"/>
    <w:rsid w:val="00CE7D1C"/>
    <w:rsid w:val="00CF004B"/>
    <w:rsid w:val="00CF10DF"/>
    <w:rsid w:val="00CF19D1"/>
    <w:rsid w:val="00CF2A8B"/>
    <w:rsid w:val="00CF5B3B"/>
    <w:rsid w:val="00CF5F2A"/>
    <w:rsid w:val="00CF7E5C"/>
    <w:rsid w:val="00D00AE6"/>
    <w:rsid w:val="00D01A10"/>
    <w:rsid w:val="00D02D5F"/>
    <w:rsid w:val="00D03974"/>
    <w:rsid w:val="00D03AC3"/>
    <w:rsid w:val="00D03C2F"/>
    <w:rsid w:val="00D0549C"/>
    <w:rsid w:val="00D10471"/>
    <w:rsid w:val="00D110CA"/>
    <w:rsid w:val="00D1282D"/>
    <w:rsid w:val="00D129DF"/>
    <w:rsid w:val="00D140B9"/>
    <w:rsid w:val="00D159E6"/>
    <w:rsid w:val="00D17777"/>
    <w:rsid w:val="00D17FA4"/>
    <w:rsid w:val="00D20225"/>
    <w:rsid w:val="00D20280"/>
    <w:rsid w:val="00D22CF4"/>
    <w:rsid w:val="00D22EED"/>
    <w:rsid w:val="00D2318D"/>
    <w:rsid w:val="00D27000"/>
    <w:rsid w:val="00D27D49"/>
    <w:rsid w:val="00D30CAF"/>
    <w:rsid w:val="00D3167D"/>
    <w:rsid w:val="00D3202B"/>
    <w:rsid w:val="00D3304A"/>
    <w:rsid w:val="00D33758"/>
    <w:rsid w:val="00D33B3A"/>
    <w:rsid w:val="00D35087"/>
    <w:rsid w:val="00D3523D"/>
    <w:rsid w:val="00D35531"/>
    <w:rsid w:val="00D365C0"/>
    <w:rsid w:val="00D40FCE"/>
    <w:rsid w:val="00D42A5C"/>
    <w:rsid w:val="00D43959"/>
    <w:rsid w:val="00D44168"/>
    <w:rsid w:val="00D44F29"/>
    <w:rsid w:val="00D45E77"/>
    <w:rsid w:val="00D461BB"/>
    <w:rsid w:val="00D47BD2"/>
    <w:rsid w:val="00D47C43"/>
    <w:rsid w:val="00D47EF8"/>
    <w:rsid w:val="00D5064F"/>
    <w:rsid w:val="00D50793"/>
    <w:rsid w:val="00D52666"/>
    <w:rsid w:val="00D53AEB"/>
    <w:rsid w:val="00D56B3F"/>
    <w:rsid w:val="00D57252"/>
    <w:rsid w:val="00D573E8"/>
    <w:rsid w:val="00D57A2A"/>
    <w:rsid w:val="00D605EF"/>
    <w:rsid w:val="00D60E0E"/>
    <w:rsid w:val="00D619C2"/>
    <w:rsid w:val="00D62C33"/>
    <w:rsid w:val="00D62FEB"/>
    <w:rsid w:val="00D63E1C"/>
    <w:rsid w:val="00D66D34"/>
    <w:rsid w:val="00D6715C"/>
    <w:rsid w:val="00D70BB5"/>
    <w:rsid w:val="00D7198A"/>
    <w:rsid w:val="00D7268F"/>
    <w:rsid w:val="00D73A91"/>
    <w:rsid w:val="00D757B8"/>
    <w:rsid w:val="00D76161"/>
    <w:rsid w:val="00D770C6"/>
    <w:rsid w:val="00D80023"/>
    <w:rsid w:val="00D807E5"/>
    <w:rsid w:val="00D823D0"/>
    <w:rsid w:val="00D823F9"/>
    <w:rsid w:val="00D8323D"/>
    <w:rsid w:val="00D83636"/>
    <w:rsid w:val="00D84B26"/>
    <w:rsid w:val="00D8544C"/>
    <w:rsid w:val="00D8579A"/>
    <w:rsid w:val="00D86CB6"/>
    <w:rsid w:val="00D86F21"/>
    <w:rsid w:val="00D86FBF"/>
    <w:rsid w:val="00D87841"/>
    <w:rsid w:val="00D87AEC"/>
    <w:rsid w:val="00D903A3"/>
    <w:rsid w:val="00D913CC"/>
    <w:rsid w:val="00D91D75"/>
    <w:rsid w:val="00D91E6B"/>
    <w:rsid w:val="00D92406"/>
    <w:rsid w:val="00D938AD"/>
    <w:rsid w:val="00D940A1"/>
    <w:rsid w:val="00D95231"/>
    <w:rsid w:val="00D95316"/>
    <w:rsid w:val="00D96062"/>
    <w:rsid w:val="00D96386"/>
    <w:rsid w:val="00D966B8"/>
    <w:rsid w:val="00D9705C"/>
    <w:rsid w:val="00D97543"/>
    <w:rsid w:val="00D978A8"/>
    <w:rsid w:val="00D97C3B"/>
    <w:rsid w:val="00DA0A37"/>
    <w:rsid w:val="00DA18AA"/>
    <w:rsid w:val="00DA1B15"/>
    <w:rsid w:val="00DA2090"/>
    <w:rsid w:val="00DA5279"/>
    <w:rsid w:val="00DA6104"/>
    <w:rsid w:val="00DA6682"/>
    <w:rsid w:val="00DA6DEE"/>
    <w:rsid w:val="00DA73BD"/>
    <w:rsid w:val="00DB01AA"/>
    <w:rsid w:val="00DB10D3"/>
    <w:rsid w:val="00DB120E"/>
    <w:rsid w:val="00DB6112"/>
    <w:rsid w:val="00DB62D1"/>
    <w:rsid w:val="00DB6A77"/>
    <w:rsid w:val="00DB6BB6"/>
    <w:rsid w:val="00DB7783"/>
    <w:rsid w:val="00DB788C"/>
    <w:rsid w:val="00DC026E"/>
    <w:rsid w:val="00DC0EDB"/>
    <w:rsid w:val="00DC1A37"/>
    <w:rsid w:val="00DC1B11"/>
    <w:rsid w:val="00DC32A7"/>
    <w:rsid w:val="00DC3898"/>
    <w:rsid w:val="00DC3F08"/>
    <w:rsid w:val="00DC594C"/>
    <w:rsid w:val="00DC6190"/>
    <w:rsid w:val="00DC6F67"/>
    <w:rsid w:val="00DC76E4"/>
    <w:rsid w:val="00DC7976"/>
    <w:rsid w:val="00DD0081"/>
    <w:rsid w:val="00DD0613"/>
    <w:rsid w:val="00DD2E12"/>
    <w:rsid w:val="00DD397F"/>
    <w:rsid w:val="00DD3D96"/>
    <w:rsid w:val="00DD45AC"/>
    <w:rsid w:val="00DD6305"/>
    <w:rsid w:val="00DD7B75"/>
    <w:rsid w:val="00DD7E1E"/>
    <w:rsid w:val="00DE15AE"/>
    <w:rsid w:val="00DE2B39"/>
    <w:rsid w:val="00DE4E68"/>
    <w:rsid w:val="00DE6CC0"/>
    <w:rsid w:val="00DF1DA9"/>
    <w:rsid w:val="00DF29DD"/>
    <w:rsid w:val="00DF467F"/>
    <w:rsid w:val="00DF62A7"/>
    <w:rsid w:val="00DF7803"/>
    <w:rsid w:val="00E00E3C"/>
    <w:rsid w:val="00E01156"/>
    <w:rsid w:val="00E0210C"/>
    <w:rsid w:val="00E02277"/>
    <w:rsid w:val="00E0227A"/>
    <w:rsid w:val="00E03297"/>
    <w:rsid w:val="00E0470A"/>
    <w:rsid w:val="00E047FB"/>
    <w:rsid w:val="00E050FB"/>
    <w:rsid w:val="00E0560B"/>
    <w:rsid w:val="00E056C9"/>
    <w:rsid w:val="00E05806"/>
    <w:rsid w:val="00E069F5"/>
    <w:rsid w:val="00E070B1"/>
    <w:rsid w:val="00E07224"/>
    <w:rsid w:val="00E12746"/>
    <w:rsid w:val="00E12CF4"/>
    <w:rsid w:val="00E14145"/>
    <w:rsid w:val="00E14D00"/>
    <w:rsid w:val="00E152A7"/>
    <w:rsid w:val="00E171E4"/>
    <w:rsid w:val="00E233CD"/>
    <w:rsid w:val="00E23F66"/>
    <w:rsid w:val="00E25004"/>
    <w:rsid w:val="00E25DB2"/>
    <w:rsid w:val="00E266B6"/>
    <w:rsid w:val="00E3016B"/>
    <w:rsid w:val="00E30D36"/>
    <w:rsid w:val="00E32078"/>
    <w:rsid w:val="00E33D81"/>
    <w:rsid w:val="00E34045"/>
    <w:rsid w:val="00E340C0"/>
    <w:rsid w:val="00E351DD"/>
    <w:rsid w:val="00E37D5A"/>
    <w:rsid w:val="00E42910"/>
    <w:rsid w:val="00E43385"/>
    <w:rsid w:val="00E463B3"/>
    <w:rsid w:val="00E46604"/>
    <w:rsid w:val="00E47530"/>
    <w:rsid w:val="00E50799"/>
    <w:rsid w:val="00E51130"/>
    <w:rsid w:val="00E51131"/>
    <w:rsid w:val="00E52134"/>
    <w:rsid w:val="00E52C08"/>
    <w:rsid w:val="00E52F73"/>
    <w:rsid w:val="00E535AE"/>
    <w:rsid w:val="00E53EEA"/>
    <w:rsid w:val="00E53FA9"/>
    <w:rsid w:val="00E5707B"/>
    <w:rsid w:val="00E57857"/>
    <w:rsid w:val="00E62F39"/>
    <w:rsid w:val="00E637C5"/>
    <w:rsid w:val="00E63AA5"/>
    <w:rsid w:val="00E63DC2"/>
    <w:rsid w:val="00E64099"/>
    <w:rsid w:val="00E645A0"/>
    <w:rsid w:val="00E65C54"/>
    <w:rsid w:val="00E65F2D"/>
    <w:rsid w:val="00E67194"/>
    <w:rsid w:val="00E673AA"/>
    <w:rsid w:val="00E67AAF"/>
    <w:rsid w:val="00E7071E"/>
    <w:rsid w:val="00E716D3"/>
    <w:rsid w:val="00E71871"/>
    <w:rsid w:val="00E71F72"/>
    <w:rsid w:val="00E722FF"/>
    <w:rsid w:val="00E75C3C"/>
    <w:rsid w:val="00E77270"/>
    <w:rsid w:val="00E7761B"/>
    <w:rsid w:val="00E8037F"/>
    <w:rsid w:val="00E80A38"/>
    <w:rsid w:val="00E81117"/>
    <w:rsid w:val="00E82046"/>
    <w:rsid w:val="00E8276D"/>
    <w:rsid w:val="00E829EC"/>
    <w:rsid w:val="00E8415D"/>
    <w:rsid w:val="00E84D5E"/>
    <w:rsid w:val="00E85329"/>
    <w:rsid w:val="00E855DB"/>
    <w:rsid w:val="00E86F8A"/>
    <w:rsid w:val="00E87326"/>
    <w:rsid w:val="00E9028D"/>
    <w:rsid w:val="00EA0DF3"/>
    <w:rsid w:val="00EA1AF7"/>
    <w:rsid w:val="00EA31AF"/>
    <w:rsid w:val="00EA49BD"/>
    <w:rsid w:val="00EA6047"/>
    <w:rsid w:val="00EA7BA4"/>
    <w:rsid w:val="00EA7D74"/>
    <w:rsid w:val="00EB1C0E"/>
    <w:rsid w:val="00EB3553"/>
    <w:rsid w:val="00EB43B5"/>
    <w:rsid w:val="00EB503C"/>
    <w:rsid w:val="00EB5792"/>
    <w:rsid w:val="00EB7C23"/>
    <w:rsid w:val="00EB7D9A"/>
    <w:rsid w:val="00EC0438"/>
    <w:rsid w:val="00EC13BC"/>
    <w:rsid w:val="00EC187C"/>
    <w:rsid w:val="00EC1AD6"/>
    <w:rsid w:val="00EC35DD"/>
    <w:rsid w:val="00EC3FCD"/>
    <w:rsid w:val="00EC4327"/>
    <w:rsid w:val="00EC46E1"/>
    <w:rsid w:val="00EC5525"/>
    <w:rsid w:val="00ED10F1"/>
    <w:rsid w:val="00ED2C94"/>
    <w:rsid w:val="00ED3275"/>
    <w:rsid w:val="00ED40C2"/>
    <w:rsid w:val="00ED6711"/>
    <w:rsid w:val="00ED7470"/>
    <w:rsid w:val="00ED7918"/>
    <w:rsid w:val="00EE11BA"/>
    <w:rsid w:val="00EE11C0"/>
    <w:rsid w:val="00EE1995"/>
    <w:rsid w:val="00EE1A93"/>
    <w:rsid w:val="00EE1B4D"/>
    <w:rsid w:val="00EE1E1B"/>
    <w:rsid w:val="00EE48F6"/>
    <w:rsid w:val="00EE4BCC"/>
    <w:rsid w:val="00EE60D0"/>
    <w:rsid w:val="00EE66FA"/>
    <w:rsid w:val="00EE7D0F"/>
    <w:rsid w:val="00EF021A"/>
    <w:rsid w:val="00EF0971"/>
    <w:rsid w:val="00EF1E6F"/>
    <w:rsid w:val="00EF2773"/>
    <w:rsid w:val="00EF2D6A"/>
    <w:rsid w:val="00EF3663"/>
    <w:rsid w:val="00EF4344"/>
    <w:rsid w:val="00EF447B"/>
    <w:rsid w:val="00EF50A6"/>
    <w:rsid w:val="00EF593E"/>
    <w:rsid w:val="00EF5A64"/>
    <w:rsid w:val="00EF6998"/>
    <w:rsid w:val="00EF7A72"/>
    <w:rsid w:val="00F0214C"/>
    <w:rsid w:val="00F06DA5"/>
    <w:rsid w:val="00F10F6E"/>
    <w:rsid w:val="00F12D21"/>
    <w:rsid w:val="00F13602"/>
    <w:rsid w:val="00F146B1"/>
    <w:rsid w:val="00F17F2A"/>
    <w:rsid w:val="00F210AE"/>
    <w:rsid w:val="00F21464"/>
    <w:rsid w:val="00F214E0"/>
    <w:rsid w:val="00F22938"/>
    <w:rsid w:val="00F22FF7"/>
    <w:rsid w:val="00F23A6B"/>
    <w:rsid w:val="00F24CD5"/>
    <w:rsid w:val="00F25EFE"/>
    <w:rsid w:val="00F262A4"/>
    <w:rsid w:val="00F27BF2"/>
    <w:rsid w:val="00F30154"/>
    <w:rsid w:val="00F31404"/>
    <w:rsid w:val="00F319EC"/>
    <w:rsid w:val="00F32CD1"/>
    <w:rsid w:val="00F34DA5"/>
    <w:rsid w:val="00F35FA6"/>
    <w:rsid w:val="00F35FF9"/>
    <w:rsid w:val="00F360E3"/>
    <w:rsid w:val="00F373EC"/>
    <w:rsid w:val="00F45262"/>
    <w:rsid w:val="00F50986"/>
    <w:rsid w:val="00F50DE9"/>
    <w:rsid w:val="00F519AB"/>
    <w:rsid w:val="00F51A16"/>
    <w:rsid w:val="00F534C3"/>
    <w:rsid w:val="00F56622"/>
    <w:rsid w:val="00F57028"/>
    <w:rsid w:val="00F574FF"/>
    <w:rsid w:val="00F57625"/>
    <w:rsid w:val="00F60E83"/>
    <w:rsid w:val="00F62C41"/>
    <w:rsid w:val="00F64565"/>
    <w:rsid w:val="00F66B3F"/>
    <w:rsid w:val="00F67179"/>
    <w:rsid w:val="00F71BD3"/>
    <w:rsid w:val="00F748A0"/>
    <w:rsid w:val="00F748F5"/>
    <w:rsid w:val="00F74B9D"/>
    <w:rsid w:val="00F772BA"/>
    <w:rsid w:val="00F81D50"/>
    <w:rsid w:val="00F82599"/>
    <w:rsid w:val="00F82641"/>
    <w:rsid w:val="00F85CBA"/>
    <w:rsid w:val="00F870A6"/>
    <w:rsid w:val="00F90371"/>
    <w:rsid w:val="00F91F4B"/>
    <w:rsid w:val="00F920ED"/>
    <w:rsid w:val="00F9341D"/>
    <w:rsid w:val="00F9367D"/>
    <w:rsid w:val="00F93E1D"/>
    <w:rsid w:val="00F9465B"/>
    <w:rsid w:val="00F967A5"/>
    <w:rsid w:val="00F97E27"/>
    <w:rsid w:val="00FA082B"/>
    <w:rsid w:val="00FA0A10"/>
    <w:rsid w:val="00FA2A06"/>
    <w:rsid w:val="00FA2C3E"/>
    <w:rsid w:val="00FA2FA6"/>
    <w:rsid w:val="00FA372B"/>
    <w:rsid w:val="00FA4ADC"/>
    <w:rsid w:val="00FA7374"/>
    <w:rsid w:val="00FB0109"/>
    <w:rsid w:val="00FB1B54"/>
    <w:rsid w:val="00FB3285"/>
    <w:rsid w:val="00FB3E3E"/>
    <w:rsid w:val="00FB4DB2"/>
    <w:rsid w:val="00FB6045"/>
    <w:rsid w:val="00FB67F3"/>
    <w:rsid w:val="00FB7A12"/>
    <w:rsid w:val="00FC1D5F"/>
    <w:rsid w:val="00FC23FE"/>
    <w:rsid w:val="00FC266D"/>
    <w:rsid w:val="00FC3B5F"/>
    <w:rsid w:val="00FC47AC"/>
    <w:rsid w:val="00FC498F"/>
    <w:rsid w:val="00FC4F27"/>
    <w:rsid w:val="00FC6401"/>
    <w:rsid w:val="00FC6E11"/>
    <w:rsid w:val="00FC6F92"/>
    <w:rsid w:val="00FC7DAC"/>
    <w:rsid w:val="00FD14D1"/>
    <w:rsid w:val="00FD164A"/>
    <w:rsid w:val="00FD1A46"/>
    <w:rsid w:val="00FD2426"/>
    <w:rsid w:val="00FD4016"/>
    <w:rsid w:val="00FD42BA"/>
    <w:rsid w:val="00FD45F7"/>
    <w:rsid w:val="00FD607B"/>
    <w:rsid w:val="00FD6693"/>
    <w:rsid w:val="00FE0204"/>
    <w:rsid w:val="00FE3A84"/>
    <w:rsid w:val="00FE77C3"/>
    <w:rsid w:val="00FF09EE"/>
    <w:rsid w:val="00FF12D5"/>
    <w:rsid w:val="00FF1C66"/>
    <w:rsid w:val="00FF1F9D"/>
    <w:rsid w:val="00FF2E04"/>
    <w:rsid w:val="00FF324E"/>
    <w:rsid w:val="00FF3F02"/>
    <w:rsid w:val="00FF6D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qFormat="1"/>
    <w:lsdException w:name="Title" w:semiHidden="0" w:unhideWhenUsed="0" w:qFormat="1"/>
    <w:lsdException w:name="Default Paragraph Font" w:uiPriority="1"/>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FEB"/>
  </w:style>
  <w:style w:type="paragraph" w:styleId="Heading1">
    <w:name w:val="heading 1"/>
    <w:next w:val="B-Body"/>
    <w:link w:val="Heading1Char"/>
    <w:uiPriority w:val="9"/>
    <w:qFormat/>
    <w:rsid w:val="0092374F"/>
    <w:pPr>
      <w:keepNext/>
      <w:keepLines/>
      <w:numPr>
        <w:numId w:val="15"/>
      </w:numPr>
      <w:spacing w:before="540" w:after="0" w:line="240" w:lineRule="auto"/>
      <w:outlineLvl w:val="0"/>
    </w:pPr>
    <w:rPr>
      <w:rFonts w:ascii="Arial" w:eastAsia="MS Mincho" w:hAnsi="Arial" w:cs="Times New Roman"/>
      <w:b/>
      <w:sz w:val="32"/>
      <w:szCs w:val="20"/>
      <w:lang w:eastAsia="ja-JP"/>
    </w:rPr>
  </w:style>
  <w:style w:type="paragraph" w:styleId="Heading2">
    <w:name w:val="heading 2"/>
    <w:basedOn w:val="Heading1"/>
    <w:next w:val="B-Body"/>
    <w:link w:val="Heading2Char"/>
    <w:uiPriority w:val="9"/>
    <w:qFormat/>
    <w:rsid w:val="00FC6F92"/>
    <w:pPr>
      <w:numPr>
        <w:ilvl w:val="1"/>
      </w:numPr>
      <w:kinsoku w:val="0"/>
      <w:autoSpaceDE w:val="0"/>
      <w:autoSpaceDN w:val="0"/>
      <w:spacing w:before="390"/>
      <w:outlineLvl w:val="1"/>
    </w:pPr>
    <w:rPr>
      <w:rFonts w:eastAsia="Arial Unicode MS"/>
      <w:bCs/>
      <w:sz w:val="28"/>
    </w:rPr>
  </w:style>
  <w:style w:type="paragraph" w:styleId="Heading3">
    <w:name w:val="heading 3"/>
    <w:basedOn w:val="Heading2"/>
    <w:next w:val="B-Body"/>
    <w:link w:val="Heading3Char"/>
    <w:qFormat/>
    <w:rsid w:val="00FC6F92"/>
    <w:pPr>
      <w:numPr>
        <w:ilvl w:val="2"/>
      </w:numPr>
      <w:spacing w:before="360"/>
      <w:ind w:left="360" w:hanging="360"/>
      <w:outlineLvl w:val="2"/>
    </w:pPr>
    <w:rPr>
      <w:sz w:val="24"/>
    </w:rPr>
  </w:style>
  <w:style w:type="paragraph" w:styleId="Heading4">
    <w:name w:val="heading 4"/>
    <w:basedOn w:val="Heading3"/>
    <w:next w:val="B-Body"/>
    <w:link w:val="Heading4Char"/>
    <w:qFormat/>
    <w:rsid w:val="00FC6F92"/>
    <w:pPr>
      <w:numPr>
        <w:ilvl w:val="3"/>
      </w:numPr>
      <w:ind w:left="360" w:hanging="360"/>
      <w:outlineLvl w:val="3"/>
    </w:pPr>
  </w:style>
  <w:style w:type="paragraph" w:styleId="Heading5">
    <w:name w:val="heading 5"/>
    <w:basedOn w:val="Heading4"/>
    <w:next w:val="B-Body"/>
    <w:link w:val="Heading5Char"/>
    <w:uiPriority w:val="9"/>
    <w:qFormat/>
    <w:rsid w:val="00FC6F92"/>
    <w:pPr>
      <w:numPr>
        <w:ilvl w:val="4"/>
      </w:numPr>
      <w:spacing w:before="240"/>
      <w:ind w:left="360" w:hanging="360"/>
      <w:outlineLvl w:val="4"/>
    </w:pPr>
  </w:style>
  <w:style w:type="paragraph" w:styleId="Heading6">
    <w:name w:val="heading 6"/>
    <w:basedOn w:val="Heading5"/>
    <w:next w:val="B-Body"/>
    <w:link w:val="Heading6Char"/>
    <w:qFormat/>
    <w:rsid w:val="00FC6F92"/>
    <w:pPr>
      <w:numPr>
        <w:ilvl w:val="5"/>
      </w:numPr>
      <w:ind w:left="360" w:hanging="360"/>
      <w:outlineLvl w:val="5"/>
    </w:pPr>
  </w:style>
  <w:style w:type="paragraph" w:styleId="Heading7">
    <w:name w:val="heading 7"/>
    <w:basedOn w:val="Heading1"/>
    <w:next w:val="B-Body"/>
    <w:link w:val="Heading7Char"/>
    <w:qFormat/>
    <w:rsid w:val="008B6F7C"/>
    <w:pPr>
      <w:numPr>
        <w:ilvl w:val="6"/>
      </w:numPr>
      <w:outlineLvl w:val="6"/>
    </w:pPr>
    <w:rPr>
      <w:bCs/>
      <w:iCs/>
    </w:rPr>
  </w:style>
  <w:style w:type="paragraph" w:styleId="Heading8">
    <w:name w:val="heading 8"/>
    <w:basedOn w:val="Heading2"/>
    <w:next w:val="B-Body"/>
    <w:link w:val="Heading8Char"/>
    <w:qFormat/>
    <w:rsid w:val="00FC6F92"/>
    <w:pPr>
      <w:numPr>
        <w:ilvl w:val="7"/>
      </w:numPr>
      <w:spacing w:before="240"/>
      <w:ind w:left="360" w:hanging="360"/>
      <w:outlineLvl w:val="7"/>
    </w:pPr>
  </w:style>
  <w:style w:type="paragraph" w:styleId="Heading9">
    <w:name w:val="heading 9"/>
    <w:basedOn w:val="Heading3"/>
    <w:next w:val="B-Body"/>
    <w:link w:val="Heading9Char"/>
    <w:qFormat/>
    <w:rsid w:val="00FC6F92"/>
    <w:pPr>
      <w:numPr>
        <w:ilvl w:val="8"/>
      </w:numPr>
      <w:ind w:left="360" w:hanging="3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aution">
    <w:name w:val="!C-Caution"/>
    <w:next w:val="B-Body"/>
    <w:qFormat/>
    <w:rsid w:val="008B6F7C"/>
    <w:pPr>
      <w:numPr>
        <w:ilvl w:val="1"/>
        <w:numId w:val="14"/>
      </w:numPr>
      <w:spacing w:before="300" w:after="300" w:line="240" w:lineRule="auto"/>
    </w:pPr>
    <w:rPr>
      <w:rFonts w:ascii="Times New Roman" w:eastAsia="Times New Roman" w:hAnsi="Times New Roman" w:cs="Times New Roman"/>
      <w:szCs w:val="20"/>
    </w:rPr>
  </w:style>
  <w:style w:type="paragraph" w:customStyle="1" w:styleId="-Note">
    <w:name w:val="!-Note"/>
    <w:next w:val="B-Body"/>
    <w:qFormat/>
    <w:rsid w:val="008B6F7C"/>
    <w:pPr>
      <w:numPr>
        <w:numId w:val="14"/>
      </w:numPr>
      <w:spacing w:before="300" w:after="300" w:line="240" w:lineRule="auto"/>
    </w:pPr>
    <w:rPr>
      <w:rFonts w:ascii="Times New Roman" w:eastAsia="Times New Roman" w:hAnsi="Times New Roman" w:cs="Times New Roman"/>
      <w:szCs w:val="20"/>
    </w:rPr>
  </w:style>
  <w:style w:type="paragraph" w:customStyle="1" w:styleId="W-Warning">
    <w:name w:val="!W-Warning"/>
    <w:next w:val="B-Body"/>
    <w:qFormat/>
    <w:rsid w:val="008B6F7C"/>
    <w:pPr>
      <w:numPr>
        <w:ilvl w:val="2"/>
        <w:numId w:val="14"/>
      </w:numPr>
      <w:spacing w:before="300" w:after="300" w:line="240" w:lineRule="auto"/>
    </w:pPr>
    <w:rPr>
      <w:rFonts w:ascii="Times New Roman" w:eastAsia="Times New Roman" w:hAnsi="Times New Roman" w:cs="Times New Roman"/>
      <w:szCs w:val="20"/>
    </w:rPr>
  </w:style>
  <w:style w:type="paragraph" w:customStyle="1" w:styleId="A-Anchor">
    <w:name w:val="A-Anchor"/>
    <w:next w:val="F-FigureTitle"/>
    <w:qFormat/>
    <w:rsid w:val="008B6F7C"/>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AL-AnchorLandscape">
    <w:name w:val="AL-Anchor_Landscape"/>
    <w:next w:val="F-FigureTitle"/>
    <w:rsid w:val="008B6F7C"/>
    <w:pPr>
      <w:spacing w:after="0" w:line="240" w:lineRule="auto"/>
    </w:pPr>
    <w:rPr>
      <w:rFonts w:ascii="Times New Roman" w:eastAsia="Times New Roman" w:hAnsi="Times New Roman" w:cs="Times New Roman"/>
      <w:szCs w:val="20"/>
    </w:rPr>
  </w:style>
  <w:style w:type="paragraph" w:customStyle="1" w:styleId="AW-AnchorWide">
    <w:name w:val="AW-Anchor_Wide"/>
    <w:next w:val="F-FigureTitle"/>
    <w:rsid w:val="008B6F7C"/>
    <w:pPr>
      <w:spacing w:before="400" w:after="40" w:line="240" w:lineRule="auto"/>
    </w:pPr>
    <w:rPr>
      <w:rFonts w:ascii="Times New Roman" w:eastAsia="Times New Roman" w:hAnsi="Times New Roman" w:cs="Times New Roman"/>
      <w:szCs w:val="20"/>
    </w:rPr>
  </w:style>
  <w:style w:type="paragraph" w:customStyle="1" w:styleId="B-Body">
    <w:name w:val="B-Body"/>
    <w:uiPriority w:val="1"/>
    <w:qFormat/>
    <w:rsid w:val="008B6F7C"/>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B2-Body2">
    <w:name w:val="B2-Body 2"/>
    <w:basedOn w:val="B-Body"/>
    <w:rsid w:val="008B6F7C"/>
    <w:pPr>
      <w:ind w:left="1080"/>
    </w:pPr>
  </w:style>
  <w:style w:type="paragraph" w:customStyle="1" w:styleId="B3-Body3">
    <w:name w:val="B3-Body 3"/>
    <w:basedOn w:val="B-Body"/>
    <w:rsid w:val="008B6F7C"/>
    <w:pPr>
      <w:ind w:left="1440"/>
    </w:pPr>
  </w:style>
  <w:style w:type="paragraph" w:customStyle="1" w:styleId="B4-Body4">
    <w:name w:val="B4-Body 4"/>
    <w:basedOn w:val="B-Body"/>
    <w:rsid w:val="008B6F7C"/>
    <w:pPr>
      <w:ind w:left="1800"/>
    </w:pPr>
  </w:style>
  <w:style w:type="paragraph" w:customStyle="1" w:styleId="BulletOutline">
    <w:name w:val="BulletOutline"/>
    <w:basedOn w:val="Normal"/>
    <w:semiHidden/>
    <w:rsid w:val="003E065D"/>
    <w:pPr>
      <w:tabs>
        <w:tab w:val="left" w:pos="936"/>
        <w:tab w:val="left" w:pos="1152"/>
        <w:tab w:val="left" w:pos="1368"/>
      </w:tabs>
      <w:spacing w:before="120" w:after="0" w:line="240" w:lineRule="auto"/>
      <w:ind w:left="936" w:hanging="216"/>
    </w:pPr>
    <w:rPr>
      <w:rFonts w:eastAsia="Times New Roman" w:cs="Times New Roman"/>
      <w:szCs w:val="20"/>
    </w:rPr>
  </w:style>
  <w:style w:type="paragraph" w:customStyle="1" w:styleId="C-Code">
    <w:name w:val="C-Code"/>
    <w:qFormat/>
    <w:rsid w:val="008B6F7C"/>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40" w:after="0" w:line="250" w:lineRule="atLeast"/>
      <w:ind w:left="720"/>
    </w:pPr>
    <w:rPr>
      <w:rFonts w:ascii="Courier New" w:eastAsia="Times New Roman" w:hAnsi="Courier New" w:cs="Times New Roman"/>
      <w:sz w:val="19"/>
      <w:szCs w:val="20"/>
    </w:rPr>
  </w:style>
  <w:style w:type="paragraph" w:customStyle="1" w:styleId="CW-CodeWide">
    <w:name w:val="CW-Code_Wide"/>
    <w:basedOn w:val="C-Code"/>
    <w:rsid w:val="008B6F7C"/>
    <w:pPr>
      <w:ind w:left="0"/>
    </w:pPr>
  </w:style>
  <w:style w:type="paragraph" w:customStyle="1" w:styleId="docdate">
    <w:name w:val="docdate"/>
    <w:qFormat/>
    <w:rsid w:val="00533809"/>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533809"/>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B6F7C"/>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533809"/>
    <w:pPr>
      <w:suppressLineNumbers/>
      <w:spacing w:before="200" w:after="240" w:line="240" w:lineRule="auto"/>
      <w:jc w:val="right"/>
    </w:pPr>
    <w:rPr>
      <w:rFonts w:ascii="Arial" w:eastAsia="Times New Roman" w:hAnsi="Arial" w:cs="Times New Roman"/>
      <w:b/>
      <w:i/>
      <w:iCs/>
      <w:sz w:val="32"/>
      <w:szCs w:val="20"/>
    </w:rPr>
  </w:style>
  <w:style w:type="paragraph" w:customStyle="1" w:styleId="E-Equation">
    <w:name w:val="E-Equation"/>
    <w:qFormat/>
    <w:rsid w:val="008B6F7C"/>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F-FigureTitle">
    <w:name w:val="F-Figure Title"/>
    <w:next w:val="B-Body"/>
    <w:qFormat/>
    <w:rsid w:val="008B6F7C"/>
    <w:pPr>
      <w:spacing w:before="120" w:after="240" w:line="240" w:lineRule="auto"/>
      <w:ind w:left="720"/>
    </w:pPr>
    <w:rPr>
      <w:rFonts w:ascii="Arial" w:eastAsia="Times New Roman" w:hAnsi="Arial" w:cs="Times New Roman"/>
      <w:b/>
      <w:szCs w:val="20"/>
    </w:rPr>
  </w:style>
  <w:style w:type="paragraph" w:customStyle="1" w:styleId="Fo-Footnote">
    <w:name w:val="Fo-Footnote"/>
    <w:qFormat/>
    <w:rsid w:val="008B6F7C"/>
    <w:pPr>
      <w:spacing w:after="0" w:line="240" w:lineRule="auto"/>
    </w:pPr>
    <w:rPr>
      <w:rFonts w:ascii="Times New Roman" w:eastAsia="MS Mincho" w:hAnsi="Times New Roman" w:cs="Times New Roman"/>
      <w:sz w:val="20"/>
      <w:szCs w:val="20"/>
      <w:lang w:eastAsia="ja-JP"/>
    </w:rPr>
  </w:style>
  <w:style w:type="paragraph" w:styleId="Footer">
    <w:name w:val="footer"/>
    <w:link w:val="FooterChar"/>
    <w:rsid w:val="008B6F7C"/>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rsid w:val="003E065D"/>
    <w:rPr>
      <w:rFonts w:ascii="Arial" w:eastAsia="MS Mincho" w:hAnsi="Arial" w:cs="Times New Roman"/>
      <w:sz w:val="16"/>
      <w:szCs w:val="20"/>
      <w:lang w:eastAsia="ja-JP"/>
    </w:rPr>
  </w:style>
  <w:style w:type="paragraph" w:customStyle="1" w:styleId="Footer-landscape">
    <w:name w:val="Footer-landscape"/>
    <w:basedOn w:val="Footer"/>
    <w:rsid w:val="008B6F7C"/>
    <w:pPr>
      <w:pBdr>
        <w:top w:val="single" w:sz="4" w:space="1" w:color="auto"/>
      </w:pBdr>
      <w:tabs>
        <w:tab w:val="clear" w:pos="4680"/>
        <w:tab w:val="clear" w:pos="9360"/>
        <w:tab w:val="center" w:pos="6480"/>
        <w:tab w:val="right" w:pos="12960"/>
      </w:tabs>
      <w:spacing w:line="240" w:lineRule="auto"/>
    </w:pPr>
  </w:style>
  <w:style w:type="table" w:customStyle="1" w:styleId="FormatA">
    <w:name w:val="Format A"/>
    <w:basedOn w:val="TableNormal"/>
    <w:uiPriority w:val="99"/>
    <w:qFormat/>
    <w:rsid w:val="00A5474C"/>
    <w:pPr>
      <w:spacing w:after="0" w:line="240" w:lineRule="auto"/>
      <w:jc w:val="center"/>
    </w:pPr>
    <w:rPr>
      <w:rFonts w:ascii="Arial" w:hAnsi="Arial"/>
      <w:color w:val="000000" w:themeColor="text1"/>
      <w:sz w:val="18"/>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paragraph" w:customStyle="1" w:styleId="FT-FigureText">
    <w:name w:val="FT-Figure Text"/>
    <w:qFormat/>
    <w:rsid w:val="008B6F7C"/>
    <w:pPr>
      <w:spacing w:after="0" w:line="240" w:lineRule="auto"/>
    </w:pPr>
    <w:rPr>
      <w:rFonts w:ascii="Arial" w:eastAsia="Times New Roman" w:hAnsi="Arial" w:cs="Times New Roman"/>
      <w:sz w:val="18"/>
      <w:szCs w:val="20"/>
    </w:rPr>
  </w:style>
  <w:style w:type="paragraph" w:customStyle="1" w:styleId="FW-FigureTitleWide">
    <w:name w:val="FW-Figure Title_Wide"/>
    <w:basedOn w:val="F-FigureTitle"/>
    <w:next w:val="B-Body"/>
    <w:rsid w:val="00925FCF"/>
    <w:pPr>
      <w:ind w:left="0"/>
    </w:pPr>
    <w:rPr>
      <w:rFonts w:eastAsia="MS Mincho"/>
      <w:lang w:eastAsia="ja-JP"/>
    </w:rPr>
  </w:style>
  <w:style w:type="paragraph" w:styleId="Header">
    <w:name w:val="header"/>
    <w:link w:val="HeaderChar"/>
    <w:rsid w:val="008B6F7C"/>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3E065D"/>
    <w:rPr>
      <w:rFonts w:ascii="Arial" w:eastAsia="Times New Roman" w:hAnsi="Arial" w:cs="Times New Roman"/>
      <w:i/>
      <w:noProof/>
      <w:sz w:val="18"/>
      <w:szCs w:val="20"/>
      <w:u w:val="single"/>
    </w:rPr>
  </w:style>
  <w:style w:type="paragraph" w:customStyle="1" w:styleId="Header-landscape">
    <w:name w:val="Header-landscape"/>
    <w:basedOn w:val="Header"/>
    <w:rsid w:val="008B6F7C"/>
    <w:pPr>
      <w:tabs>
        <w:tab w:val="clear" w:pos="9360"/>
        <w:tab w:val="right" w:pos="12996"/>
      </w:tabs>
    </w:pPr>
    <w:rPr>
      <w:noProof w:val="0"/>
    </w:rPr>
  </w:style>
  <w:style w:type="character" w:customStyle="1" w:styleId="Heading1Char">
    <w:name w:val="Heading 1 Char"/>
    <w:basedOn w:val="DefaultParagraphFont"/>
    <w:link w:val="Heading1"/>
    <w:uiPriority w:val="9"/>
    <w:rsid w:val="0092374F"/>
    <w:rPr>
      <w:rFonts w:ascii="Arial" w:eastAsia="MS Mincho" w:hAnsi="Arial" w:cs="Times New Roman"/>
      <w:b/>
      <w:sz w:val="32"/>
      <w:szCs w:val="20"/>
      <w:lang w:eastAsia="ja-JP"/>
    </w:rPr>
  </w:style>
  <w:style w:type="character" w:customStyle="1" w:styleId="Heading2Char">
    <w:name w:val="Heading 2 Char"/>
    <w:basedOn w:val="DefaultParagraphFont"/>
    <w:link w:val="Heading2"/>
    <w:uiPriority w:val="9"/>
    <w:rsid w:val="00FC6F92"/>
    <w:rPr>
      <w:rFonts w:ascii="Arial" w:eastAsia="Arial Unicode MS" w:hAnsi="Arial" w:cs="Times New Roman"/>
      <w:b/>
      <w:bCs/>
      <w:sz w:val="28"/>
      <w:szCs w:val="20"/>
      <w:lang w:eastAsia="ja-JP"/>
    </w:rPr>
  </w:style>
  <w:style w:type="character" w:customStyle="1" w:styleId="Heading3Char">
    <w:name w:val="Heading 3 Char"/>
    <w:basedOn w:val="DefaultParagraphFont"/>
    <w:link w:val="Heading3"/>
    <w:rsid w:val="00FC6F92"/>
    <w:rPr>
      <w:rFonts w:ascii="Arial" w:eastAsia="Arial Unicode MS" w:hAnsi="Arial" w:cs="Times New Roman"/>
      <w:b/>
      <w:bCs/>
      <w:sz w:val="24"/>
      <w:szCs w:val="20"/>
      <w:lang w:eastAsia="ja-JP"/>
    </w:rPr>
  </w:style>
  <w:style w:type="character" w:customStyle="1" w:styleId="Heading4Char">
    <w:name w:val="Heading 4 Char"/>
    <w:basedOn w:val="DefaultParagraphFont"/>
    <w:link w:val="Heading4"/>
    <w:rsid w:val="00FC6F92"/>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uiPriority w:val="9"/>
    <w:rsid w:val="00FC6F92"/>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FC6F92"/>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3E065D"/>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FC6F92"/>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FC6F92"/>
    <w:rPr>
      <w:rFonts w:ascii="Arial" w:eastAsia="Arial Unicode MS" w:hAnsi="Arial" w:cs="Times New Roman"/>
      <w:b/>
      <w:bCs/>
      <w:sz w:val="28"/>
      <w:szCs w:val="20"/>
      <w:lang w:eastAsia="ja-JP"/>
    </w:rPr>
  </w:style>
  <w:style w:type="paragraph" w:customStyle="1" w:styleId="Hx-HeadingNoNum">
    <w:name w:val="Hx-Heading No Num"/>
    <w:next w:val="B-Body"/>
    <w:rsid w:val="008B6F7C"/>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3E065D"/>
    <w:rPr>
      <w:color w:val="0000FF"/>
      <w:u w:val="none"/>
    </w:rPr>
  </w:style>
  <w:style w:type="paragraph" w:customStyle="1" w:styleId="L2-List2">
    <w:name w:val="L2-List 2"/>
    <w:basedOn w:val="L-List"/>
    <w:rsid w:val="008B6F7C"/>
    <w:pPr>
      <w:numPr>
        <w:ilvl w:val="1"/>
      </w:numPr>
    </w:pPr>
    <w:rPr>
      <w:rFonts w:eastAsia="MS Mincho"/>
      <w:szCs w:val="24"/>
      <w:lang w:eastAsia="ja-JP"/>
    </w:rPr>
  </w:style>
  <w:style w:type="paragraph" w:customStyle="1" w:styleId="L3-List3">
    <w:name w:val="L3-List 3"/>
    <w:basedOn w:val="L2-List2"/>
    <w:rsid w:val="008B6F7C"/>
    <w:pPr>
      <w:numPr>
        <w:ilvl w:val="2"/>
      </w:numPr>
    </w:pPr>
  </w:style>
  <w:style w:type="paragraph" w:customStyle="1" w:styleId="L4-List4">
    <w:name w:val="L4-List 4"/>
    <w:basedOn w:val="L3-List3"/>
    <w:qFormat/>
    <w:rsid w:val="008B6F7C"/>
    <w:pPr>
      <w:numPr>
        <w:ilvl w:val="3"/>
      </w:numPr>
      <w:spacing w:after="0"/>
    </w:pPr>
  </w:style>
  <w:style w:type="paragraph" w:customStyle="1" w:styleId="L-List">
    <w:name w:val="L-List"/>
    <w:link w:val="L-ListChar"/>
    <w:qFormat/>
    <w:rsid w:val="008B6F7C"/>
    <w:pPr>
      <w:numPr>
        <w:numId w:val="20"/>
      </w:numPr>
      <w:spacing w:before="120" w:after="40" w:line="240" w:lineRule="auto"/>
    </w:pPr>
    <w:rPr>
      <w:rFonts w:ascii="Times New Roman" w:eastAsia="Times New Roman" w:hAnsi="Times New Roman" w:cs="Times New Roman"/>
      <w:szCs w:val="20"/>
    </w:rPr>
  </w:style>
  <w:style w:type="paragraph" w:customStyle="1" w:styleId="Logo">
    <w:name w:val="Logo"/>
    <w:rsid w:val="008B6F7C"/>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NumOutline">
    <w:name w:val="NumOutline"/>
    <w:basedOn w:val="Normal"/>
    <w:semiHidden/>
    <w:rsid w:val="008B6F7C"/>
    <w:pPr>
      <w:tabs>
        <w:tab w:val="num" w:pos="1080"/>
        <w:tab w:val="left" w:pos="1440"/>
        <w:tab w:val="left" w:pos="1800"/>
      </w:tabs>
      <w:spacing w:before="120" w:after="0" w:line="240" w:lineRule="auto"/>
      <w:ind w:left="1080" w:hanging="360"/>
    </w:pPr>
    <w:rPr>
      <w:rFonts w:eastAsia="Times New Roman" w:cs="Times New Roman"/>
      <w:szCs w:val="20"/>
    </w:rPr>
  </w:style>
  <w:style w:type="paragraph" w:customStyle="1" w:styleId="P2-PrefaceHead2">
    <w:name w:val="P2-Preface Head 2"/>
    <w:rsid w:val="008B6F7C"/>
    <w:pPr>
      <w:keepNext/>
      <w:spacing w:before="480" w:after="0" w:line="240" w:lineRule="auto"/>
    </w:pPr>
    <w:rPr>
      <w:rFonts w:ascii="Arial" w:eastAsia="Times New Roman" w:hAnsi="Arial" w:cs="Times New Roman"/>
      <w:b/>
      <w:sz w:val="28"/>
      <w:szCs w:val="28"/>
    </w:rPr>
  </w:style>
  <w:style w:type="character" w:styleId="PageNumber">
    <w:name w:val="page number"/>
    <w:basedOn w:val="DefaultParagraphFont"/>
    <w:semiHidden/>
    <w:rsid w:val="008B6F7C"/>
  </w:style>
  <w:style w:type="paragraph" w:customStyle="1" w:styleId="P-PrefaceHead1">
    <w:name w:val="P-Preface Head 1"/>
    <w:qFormat/>
    <w:rsid w:val="008B6F7C"/>
    <w:pPr>
      <w:keepNext/>
      <w:keepLines/>
      <w:spacing w:after="240" w:line="240" w:lineRule="auto"/>
    </w:pPr>
    <w:rPr>
      <w:rFonts w:ascii="Arial" w:eastAsia="Times New Roman" w:hAnsi="Arial" w:cs="Times New Roman"/>
      <w:b/>
      <w:sz w:val="32"/>
      <w:szCs w:val="20"/>
    </w:rPr>
  </w:style>
  <w:style w:type="paragraph" w:customStyle="1" w:styleId="ProductName">
    <w:name w:val="ProductName"/>
    <w:next w:val="DocumentType"/>
    <w:qFormat/>
    <w:rsid w:val="00533809"/>
    <w:pPr>
      <w:suppressLineNumbers/>
      <w:spacing w:after="240" w:line="280" w:lineRule="atLeast"/>
      <w:jc w:val="right"/>
    </w:pPr>
    <w:rPr>
      <w:rFonts w:ascii="Arial" w:eastAsia="MS Mincho" w:hAnsi="Arial" w:cs="Times New Roman"/>
      <w:b/>
      <w:i/>
      <w:iCs/>
      <w:sz w:val="48"/>
      <w:szCs w:val="20"/>
      <w:lang w:eastAsia="ja-JP"/>
    </w:rPr>
  </w:style>
  <w:style w:type="paragraph" w:customStyle="1" w:styleId="ProductName1">
    <w:name w:val="ProductName1"/>
    <w:basedOn w:val="ProductName"/>
    <w:rsid w:val="008B6F7C"/>
  </w:style>
  <w:style w:type="paragraph" w:customStyle="1" w:styleId="RegBitVal">
    <w:name w:val="RegBitVal"/>
    <w:basedOn w:val="Normal"/>
    <w:semiHidden/>
    <w:rsid w:val="003E065D"/>
    <w:pPr>
      <w:tabs>
        <w:tab w:val="left" w:pos="302"/>
      </w:tabs>
      <w:spacing w:before="40" w:after="40" w:line="180" w:lineRule="atLeast"/>
      <w:ind w:left="302" w:hanging="302"/>
    </w:pPr>
    <w:rPr>
      <w:rFonts w:ascii="Arial" w:eastAsia="Times New Roman" w:hAnsi="Arial" w:cs="Times New Roman"/>
      <w:sz w:val="18"/>
      <w:szCs w:val="20"/>
    </w:rPr>
  </w:style>
  <w:style w:type="paragraph" w:customStyle="1" w:styleId="RevisionShading">
    <w:name w:val="RevisionShading"/>
    <w:basedOn w:val="B-Body"/>
    <w:semiHidden/>
    <w:rsid w:val="008B6F7C"/>
    <w:pPr>
      <w:shd w:val="clear" w:color="auto" w:fill="E6E6E6"/>
      <w:tabs>
        <w:tab w:val="clear" w:pos="2160"/>
        <w:tab w:val="left" w:pos="720"/>
      </w:tabs>
      <w:spacing w:line="360" w:lineRule="auto"/>
      <w:ind w:hanging="720"/>
    </w:pPr>
  </w:style>
  <w:style w:type="paragraph" w:customStyle="1" w:styleId="Spacer">
    <w:name w:val="Spacer"/>
    <w:basedOn w:val="Normal"/>
    <w:rsid w:val="008B6F7C"/>
    <w:pPr>
      <w:suppressLineNumbers/>
      <w:spacing w:after="0" w:line="160" w:lineRule="exact"/>
    </w:pPr>
    <w:rPr>
      <w:rFonts w:eastAsia="Times New Roman" w:cs="Times New Roman"/>
      <w:szCs w:val="20"/>
    </w:rPr>
  </w:style>
  <w:style w:type="paragraph" w:customStyle="1" w:styleId="TB2-TableBody2">
    <w:name w:val="TB2-Table Body 2"/>
    <w:basedOn w:val="TB-TableBody"/>
    <w:rsid w:val="008B6F7C"/>
    <w:pPr>
      <w:spacing w:line="200" w:lineRule="atLeast"/>
      <w:ind w:left="216" w:right="216"/>
    </w:pPr>
  </w:style>
  <w:style w:type="paragraph" w:customStyle="1" w:styleId="TB-TableBody">
    <w:name w:val="TB-Table Body"/>
    <w:qFormat/>
    <w:rsid w:val="008B6F7C"/>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B6F7C"/>
    <w:pPr>
      <w:jc w:val="center"/>
    </w:pPr>
  </w:style>
  <w:style w:type="paragraph" w:customStyle="1" w:styleId="TFoN2-TableFootnoteNumbered2">
    <w:name w:val="TFoN2-Table Footnote_Numbered 2"/>
    <w:basedOn w:val="Normal"/>
    <w:rsid w:val="000C33D6"/>
    <w:pPr>
      <w:numPr>
        <w:ilvl w:val="1"/>
        <w:numId w:val="16"/>
      </w:numPr>
    </w:pPr>
  </w:style>
  <w:style w:type="paragraph" w:customStyle="1" w:styleId="TFoN3-TableFootnoteNumbered3">
    <w:name w:val="TFoN3-Table Footnote_Numbered 3"/>
    <w:basedOn w:val="Normal"/>
    <w:rsid w:val="000C33D6"/>
    <w:pPr>
      <w:numPr>
        <w:ilvl w:val="2"/>
        <w:numId w:val="16"/>
      </w:numPr>
      <w:spacing w:before="40" w:after="0" w:line="240" w:lineRule="auto"/>
    </w:pPr>
    <w:rPr>
      <w:rFonts w:ascii="Arial" w:eastAsia="MS Mincho" w:hAnsi="Arial" w:cs="Arial"/>
      <w:sz w:val="18"/>
      <w:szCs w:val="18"/>
      <w:lang w:eastAsia="ja-JP"/>
    </w:rPr>
  </w:style>
  <w:style w:type="paragraph" w:customStyle="1" w:styleId="TFo-TableFootnote">
    <w:name w:val="TFo-Table Footnote"/>
    <w:qFormat/>
    <w:rsid w:val="008B6F7C"/>
    <w:pPr>
      <w:tabs>
        <w:tab w:val="left" w:pos="1440"/>
        <w:tab w:val="left" w:pos="1800"/>
      </w:tabs>
      <w:spacing w:before="40" w:after="0" w:line="180" w:lineRule="atLeast"/>
      <w:ind w:left="720"/>
    </w:pPr>
    <w:rPr>
      <w:rFonts w:ascii="Arial" w:eastAsia="MS Mincho" w:hAnsi="Arial" w:cs="Arial"/>
      <w:sz w:val="18"/>
      <w:szCs w:val="20"/>
      <w:lang w:eastAsia="ja-JP"/>
    </w:rPr>
  </w:style>
  <w:style w:type="paragraph" w:customStyle="1" w:styleId="TFoN-TableFootnoteNumbered">
    <w:name w:val="TFoN-Table Footnote_Numbered"/>
    <w:basedOn w:val="TFo-TableFootnote"/>
    <w:qFormat/>
    <w:rsid w:val="008B6F7C"/>
    <w:pPr>
      <w:numPr>
        <w:numId w:val="16"/>
      </w:numPr>
    </w:pPr>
  </w:style>
  <w:style w:type="paragraph" w:customStyle="1" w:styleId="TH-TableHeading">
    <w:name w:val="TH-Table Heading"/>
    <w:qFormat/>
    <w:rsid w:val="008B6F7C"/>
    <w:pPr>
      <w:keepNext/>
      <w:spacing w:before="60" w:after="60" w:line="240" w:lineRule="atLeast"/>
      <w:jc w:val="center"/>
    </w:pPr>
    <w:rPr>
      <w:rFonts w:ascii="Arial" w:eastAsia="Times New Roman" w:hAnsi="Arial" w:cs="Times New Roman"/>
      <w:b/>
      <w:sz w:val="18"/>
      <w:szCs w:val="20"/>
    </w:rPr>
  </w:style>
  <w:style w:type="paragraph" w:customStyle="1" w:styleId="TH2-TableHeading2">
    <w:name w:val="TH2-Table Heading 2"/>
    <w:basedOn w:val="TH-TableHeading"/>
    <w:qFormat/>
    <w:rsid w:val="008B6F7C"/>
    <w:pPr>
      <w:jc w:val="left"/>
    </w:pPr>
    <w:rPr>
      <w:i/>
    </w:rPr>
  </w:style>
  <w:style w:type="paragraph" w:customStyle="1" w:styleId="titlepg-centered">
    <w:name w:val="titlepg-centered"/>
    <w:qFormat/>
    <w:rsid w:val="008B6F7C"/>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B6F7C"/>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B6F7C"/>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B6F7C"/>
    <w:pPr>
      <w:spacing w:after="240" w:line="240" w:lineRule="auto"/>
      <w:jc w:val="center"/>
    </w:pPr>
    <w:rPr>
      <w:rFonts w:ascii="Arial" w:eastAsia="MS Mincho" w:hAnsi="Arial" w:cs="Times New Roman"/>
      <w:b/>
      <w:szCs w:val="20"/>
      <w:lang w:eastAsia="ja-JP"/>
    </w:rPr>
  </w:style>
  <w:style w:type="paragraph" w:customStyle="1" w:styleId="TL2-TableList2">
    <w:name w:val="TL2-Table List 2"/>
    <w:basedOn w:val="TL-TableList"/>
    <w:rsid w:val="008B6F7C"/>
    <w:pPr>
      <w:numPr>
        <w:ilvl w:val="1"/>
      </w:numPr>
    </w:pPr>
  </w:style>
  <w:style w:type="paragraph" w:customStyle="1" w:styleId="TL3-TableList3">
    <w:name w:val="TL3-Table List 3"/>
    <w:basedOn w:val="TL2-TableList2"/>
    <w:rsid w:val="008B6F7C"/>
    <w:pPr>
      <w:numPr>
        <w:ilvl w:val="2"/>
      </w:numPr>
    </w:pPr>
    <w:rPr>
      <w:rFonts w:eastAsia="MS Mincho"/>
      <w:lang w:eastAsia="ja-JP"/>
    </w:rPr>
  </w:style>
  <w:style w:type="paragraph" w:customStyle="1" w:styleId="TL-TableList">
    <w:name w:val="TL-Table List"/>
    <w:qFormat/>
    <w:rsid w:val="008B6F7C"/>
    <w:pPr>
      <w:numPr>
        <w:numId w:val="17"/>
      </w:numPr>
      <w:spacing w:before="40" w:after="40" w:line="180" w:lineRule="atLeast"/>
    </w:pPr>
    <w:rPr>
      <w:rFonts w:ascii="Arial" w:eastAsia="Times New Roman" w:hAnsi="Arial" w:cs="Times New Roman"/>
      <w:sz w:val="18"/>
      <w:szCs w:val="20"/>
    </w:rPr>
  </w:style>
  <w:style w:type="paragraph" w:styleId="TOC1">
    <w:name w:val="toc 1"/>
    <w:next w:val="TOC2"/>
    <w:uiPriority w:val="39"/>
    <w:rsid w:val="008B6F7C"/>
    <w:pPr>
      <w:tabs>
        <w:tab w:val="right" w:leader="dot" w:pos="9350"/>
      </w:tabs>
      <w:spacing w:before="240" w:after="80" w:line="240" w:lineRule="auto"/>
      <w:ind w:left="1080" w:hanging="360"/>
    </w:pPr>
    <w:rPr>
      <w:rFonts w:ascii="Arial" w:eastAsia="MS Mincho" w:hAnsi="Arial" w:cs="Times New Roman"/>
      <w:b/>
      <w:noProof/>
      <w:sz w:val="24"/>
      <w:szCs w:val="24"/>
      <w:lang w:eastAsia="ja-JP"/>
    </w:rPr>
  </w:style>
  <w:style w:type="paragraph" w:styleId="TOC2">
    <w:name w:val="toc 2"/>
    <w:uiPriority w:val="39"/>
    <w:qFormat/>
    <w:rsid w:val="008B6F7C"/>
    <w:pPr>
      <w:tabs>
        <w:tab w:val="right" w:leader="dot" w:pos="9350"/>
      </w:tabs>
      <w:spacing w:before="20" w:after="20" w:line="240" w:lineRule="auto"/>
      <w:ind w:left="1800" w:hanging="360"/>
    </w:pPr>
    <w:rPr>
      <w:rFonts w:ascii="Times New Roman" w:eastAsia="MS Mincho" w:hAnsi="Times New Roman" w:cs="Times New Roman"/>
      <w:noProof/>
      <w:lang w:eastAsia="ja-JP"/>
    </w:rPr>
  </w:style>
  <w:style w:type="paragraph" w:styleId="TOC3">
    <w:name w:val="toc 3"/>
    <w:uiPriority w:val="39"/>
    <w:qFormat/>
    <w:rsid w:val="008B6F7C"/>
    <w:pPr>
      <w:tabs>
        <w:tab w:val="right" w:leader="dot" w:pos="9350"/>
      </w:tabs>
      <w:spacing w:after="0" w:line="240" w:lineRule="auto"/>
      <w:ind w:left="1890"/>
    </w:pPr>
    <w:rPr>
      <w:rFonts w:ascii="Times New Roman" w:eastAsia="MS Mincho" w:hAnsi="Times New Roman" w:cs="Arial"/>
      <w:noProof/>
      <w:lang w:eastAsia="ja-JP"/>
    </w:rPr>
  </w:style>
  <w:style w:type="paragraph" w:styleId="TOC4">
    <w:name w:val="toc 4"/>
    <w:basedOn w:val="TOC3"/>
    <w:uiPriority w:val="39"/>
    <w:qFormat/>
    <w:rsid w:val="008B6F7C"/>
    <w:pPr>
      <w:tabs>
        <w:tab w:val="left" w:pos="2610"/>
      </w:tabs>
      <w:spacing w:before="20" w:after="20"/>
      <w:ind w:left="2700" w:hanging="360"/>
    </w:pPr>
    <w:rPr>
      <w:rFonts w:cs="Times New Roman"/>
    </w:rPr>
  </w:style>
  <w:style w:type="paragraph" w:styleId="TOC5">
    <w:name w:val="toc 5"/>
    <w:uiPriority w:val="39"/>
    <w:rsid w:val="00A55535"/>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uiPriority w:val="39"/>
    <w:rsid w:val="008B6F7C"/>
    <w:pPr>
      <w:ind w:left="1200"/>
    </w:pPr>
  </w:style>
  <w:style w:type="paragraph" w:styleId="TOC7">
    <w:name w:val="toc 7"/>
    <w:basedOn w:val="TOC1"/>
    <w:uiPriority w:val="39"/>
    <w:rsid w:val="008B6F7C"/>
    <w:pPr>
      <w:spacing w:after="0"/>
      <w:ind w:left="1440"/>
    </w:pPr>
  </w:style>
  <w:style w:type="paragraph" w:styleId="TOC8">
    <w:name w:val="toc 8"/>
    <w:basedOn w:val="TOC2"/>
    <w:uiPriority w:val="39"/>
    <w:rsid w:val="008B6F7C"/>
    <w:pPr>
      <w:spacing w:after="0"/>
      <w:ind w:left="1680"/>
    </w:pPr>
    <w:rPr>
      <w:szCs w:val="24"/>
    </w:rPr>
  </w:style>
  <w:style w:type="paragraph" w:styleId="TOC9">
    <w:name w:val="toc 9"/>
    <w:basedOn w:val="TOC3"/>
    <w:uiPriority w:val="39"/>
    <w:rsid w:val="008B6F7C"/>
    <w:pPr>
      <w:ind w:left="1920"/>
    </w:pPr>
    <w:rPr>
      <w:rFonts w:cs="Times New Roman"/>
      <w:szCs w:val="24"/>
    </w:rPr>
  </w:style>
  <w:style w:type="paragraph" w:customStyle="1" w:styleId="TS-TableBodySmall">
    <w:name w:val="TS-Table Body_Small"/>
    <w:basedOn w:val="TB-TableBody"/>
    <w:qFormat/>
    <w:rsid w:val="008B6F7C"/>
    <w:rPr>
      <w:sz w:val="15"/>
    </w:rPr>
  </w:style>
  <w:style w:type="paragraph" w:customStyle="1" w:styleId="TSC-TableBodySmallCenter">
    <w:name w:val="TSC-Table Body_Small_Center"/>
    <w:basedOn w:val="TS-TableBodySmall"/>
    <w:rsid w:val="008B6F7C"/>
    <w:pPr>
      <w:jc w:val="center"/>
    </w:pPr>
  </w:style>
  <w:style w:type="paragraph" w:customStyle="1" w:styleId="T-TableTitle">
    <w:name w:val="T-Table Title"/>
    <w:qFormat/>
    <w:rsid w:val="008B6F7C"/>
    <w:pPr>
      <w:keepNext/>
      <w:spacing w:before="240" w:after="120" w:line="240" w:lineRule="auto"/>
      <w:ind w:left="720"/>
    </w:pPr>
    <w:rPr>
      <w:rFonts w:ascii="Arial" w:eastAsia="Times New Roman" w:hAnsi="Arial" w:cs="Times New Roman"/>
      <w:b/>
      <w:noProof/>
      <w:szCs w:val="20"/>
    </w:rPr>
  </w:style>
  <w:style w:type="paragraph" w:customStyle="1" w:styleId="TU2-TableBullet2">
    <w:name w:val="TU2-Table Bullet 2"/>
    <w:basedOn w:val="TU-TableBullet"/>
    <w:rsid w:val="008B6F7C"/>
    <w:pPr>
      <w:numPr>
        <w:ilvl w:val="1"/>
      </w:numPr>
    </w:pPr>
  </w:style>
  <w:style w:type="paragraph" w:customStyle="1" w:styleId="TU3-TableBullet3">
    <w:name w:val="TU3-Table Bullet 3"/>
    <w:basedOn w:val="TU2-TableBullet2"/>
    <w:rsid w:val="008B6F7C"/>
    <w:pPr>
      <w:numPr>
        <w:ilvl w:val="2"/>
      </w:numPr>
    </w:pPr>
    <w:rPr>
      <w:rFonts w:cs="Arial"/>
      <w:lang w:eastAsia="ja-JP"/>
    </w:rPr>
  </w:style>
  <w:style w:type="paragraph" w:customStyle="1" w:styleId="TU4-TableBullet4">
    <w:name w:val="TU4-Table Bullet 4"/>
    <w:basedOn w:val="TU3-TableBullet3"/>
    <w:qFormat/>
    <w:rsid w:val="008B6F7C"/>
    <w:pPr>
      <w:numPr>
        <w:ilvl w:val="3"/>
      </w:numPr>
      <w:tabs>
        <w:tab w:val="left" w:pos="1116"/>
      </w:tabs>
    </w:pPr>
  </w:style>
  <w:style w:type="paragraph" w:customStyle="1" w:styleId="TU-TableBullet">
    <w:name w:val="TU-Table Bullet"/>
    <w:qFormat/>
    <w:rsid w:val="008B6F7C"/>
    <w:pPr>
      <w:numPr>
        <w:numId w:val="18"/>
      </w:numPr>
      <w:spacing w:before="40" w:after="40" w:line="200" w:lineRule="atLeast"/>
    </w:pPr>
    <w:rPr>
      <w:rFonts w:ascii="Arial" w:eastAsia="Times New Roman" w:hAnsi="Arial" w:cs="Times New Roman"/>
      <w:sz w:val="18"/>
      <w:szCs w:val="20"/>
    </w:rPr>
  </w:style>
  <w:style w:type="paragraph" w:customStyle="1" w:styleId="U2-Bullet2">
    <w:name w:val="U2-Bullet 2"/>
    <w:basedOn w:val="U-Bullet"/>
    <w:rsid w:val="008B6F7C"/>
    <w:pPr>
      <w:numPr>
        <w:ilvl w:val="1"/>
      </w:numPr>
      <w:tabs>
        <w:tab w:val="left" w:pos="2160"/>
      </w:tabs>
    </w:pPr>
  </w:style>
  <w:style w:type="paragraph" w:customStyle="1" w:styleId="U3-Bullet3">
    <w:name w:val="U3-Bullet 3"/>
    <w:basedOn w:val="U2-Bullet2"/>
    <w:rsid w:val="008B6F7C"/>
    <w:pPr>
      <w:numPr>
        <w:ilvl w:val="2"/>
      </w:numPr>
    </w:pPr>
    <w:rPr>
      <w:rFonts w:eastAsia="MS Mincho"/>
      <w:lang w:eastAsia="ja-JP"/>
    </w:rPr>
  </w:style>
  <w:style w:type="paragraph" w:customStyle="1" w:styleId="U4-Bullet4">
    <w:name w:val="U4-Bullet 4"/>
    <w:basedOn w:val="U3-Bullet3"/>
    <w:rsid w:val="008B6F7C"/>
    <w:pPr>
      <w:numPr>
        <w:ilvl w:val="3"/>
      </w:numPr>
    </w:pPr>
    <w:rPr>
      <w:szCs w:val="24"/>
    </w:rPr>
  </w:style>
  <w:style w:type="paragraph" w:customStyle="1" w:styleId="U-Bullet">
    <w:name w:val="U-Bullet"/>
    <w:qFormat/>
    <w:rsid w:val="008B6F7C"/>
    <w:pPr>
      <w:numPr>
        <w:numId w:val="19"/>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B6F7C"/>
    <w:rPr>
      <w:sz w:val="28"/>
      <w:szCs w:val="28"/>
    </w:rPr>
  </w:style>
  <w:style w:type="paragraph" w:customStyle="1" w:styleId="xFMAffirmationHead">
    <w:name w:val="xFM Affirmation Head"/>
    <w:basedOn w:val="xFMHead2"/>
    <w:semiHidden/>
    <w:qFormat/>
    <w:rsid w:val="008B6F7C"/>
  </w:style>
  <w:style w:type="paragraph" w:customStyle="1" w:styleId="xFMHead1">
    <w:name w:val="xFM Head 1"/>
    <w:qFormat/>
    <w:rsid w:val="008B6F7C"/>
    <w:pPr>
      <w:keepNext/>
      <w:keepLines/>
      <w:spacing w:after="240" w:line="240" w:lineRule="auto"/>
    </w:pPr>
    <w:rPr>
      <w:rFonts w:ascii="Arial" w:eastAsia="Times New Roman" w:hAnsi="Arial" w:cs="Times New Roman"/>
      <w:b/>
      <w:sz w:val="32"/>
      <w:szCs w:val="20"/>
    </w:rPr>
  </w:style>
  <w:style w:type="paragraph" w:styleId="ListBullet2">
    <w:name w:val="List Bullet 2"/>
    <w:basedOn w:val="Normal"/>
    <w:semiHidden/>
    <w:rsid w:val="008C5CA6"/>
    <w:pPr>
      <w:numPr>
        <w:numId w:val="1"/>
      </w:numPr>
      <w:spacing w:after="0" w:line="240" w:lineRule="auto"/>
    </w:pPr>
    <w:rPr>
      <w:rFonts w:eastAsia="MS Mincho" w:cs="Times New Roman"/>
      <w:szCs w:val="24"/>
      <w:lang w:eastAsia="ja-JP"/>
    </w:rPr>
  </w:style>
  <w:style w:type="paragraph" w:styleId="FootnoteText">
    <w:name w:val="footnote text"/>
    <w:basedOn w:val="Normal"/>
    <w:link w:val="FootnoteTextChar"/>
    <w:semiHidden/>
    <w:unhideWhenUsed/>
    <w:rsid w:val="000564BB"/>
    <w:pPr>
      <w:spacing w:after="0" w:line="240" w:lineRule="auto"/>
    </w:pPr>
    <w:rPr>
      <w:sz w:val="20"/>
      <w:szCs w:val="20"/>
    </w:rPr>
  </w:style>
  <w:style w:type="character" w:customStyle="1" w:styleId="FootnoteTextChar">
    <w:name w:val="Footnote Text Char"/>
    <w:basedOn w:val="DefaultParagraphFont"/>
    <w:link w:val="FootnoteText"/>
    <w:semiHidden/>
    <w:rsid w:val="000564BB"/>
    <w:rPr>
      <w:sz w:val="20"/>
      <w:szCs w:val="20"/>
    </w:rPr>
  </w:style>
  <w:style w:type="paragraph" w:styleId="ListBullet">
    <w:name w:val="List Bullet"/>
    <w:basedOn w:val="Normal"/>
    <w:semiHidden/>
    <w:unhideWhenUsed/>
    <w:rsid w:val="000564BB"/>
    <w:pPr>
      <w:numPr>
        <w:numId w:val="2"/>
      </w:numPr>
      <w:contextualSpacing/>
    </w:pPr>
  </w:style>
  <w:style w:type="paragraph" w:styleId="ListBullet3">
    <w:name w:val="List Bullet 3"/>
    <w:basedOn w:val="Normal"/>
    <w:semiHidden/>
    <w:unhideWhenUsed/>
    <w:rsid w:val="000564BB"/>
    <w:pPr>
      <w:numPr>
        <w:numId w:val="3"/>
      </w:numPr>
      <w:contextualSpacing/>
    </w:pPr>
  </w:style>
  <w:style w:type="paragraph" w:styleId="List">
    <w:name w:val="List"/>
    <w:basedOn w:val="Normal"/>
    <w:semiHidden/>
    <w:unhideWhenUsed/>
    <w:rsid w:val="000564BB"/>
    <w:pPr>
      <w:ind w:left="360" w:hanging="360"/>
      <w:contextualSpacing/>
    </w:pPr>
  </w:style>
  <w:style w:type="paragraph" w:styleId="ListBullet4">
    <w:name w:val="List Bullet 4"/>
    <w:basedOn w:val="Normal"/>
    <w:semiHidden/>
    <w:unhideWhenUsed/>
    <w:rsid w:val="000564BB"/>
    <w:pPr>
      <w:numPr>
        <w:numId w:val="4"/>
      </w:numPr>
      <w:contextualSpacing/>
    </w:pPr>
  </w:style>
  <w:style w:type="paragraph" w:styleId="List2">
    <w:name w:val="List 2"/>
    <w:basedOn w:val="Normal"/>
    <w:semiHidden/>
    <w:unhideWhenUsed/>
    <w:rsid w:val="000564BB"/>
    <w:pPr>
      <w:ind w:left="720" w:hanging="360"/>
      <w:contextualSpacing/>
    </w:pPr>
  </w:style>
  <w:style w:type="paragraph" w:styleId="List3">
    <w:name w:val="List 3"/>
    <w:basedOn w:val="Normal"/>
    <w:semiHidden/>
    <w:unhideWhenUsed/>
    <w:rsid w:val="000564BB"/>
    <w:pPr>
      <w:ind w:left="1080" w:hanging="360"/>
      <w:contextualSpacing/>
    </w:pPr>
  </w:style>
  <w:style w:type="paragraph" w:styleId="ListNumber">
    <w:name w:val="List Number"/>
    <w:basedOn w:val="Normal"/>
    <w:semiHidden/>
    <w:unhideWhenUsed/>
    <w:rsid w:val="000870BC"/>
    <w:pPr>
      <w:numPr>
        <w:numId w:val="5"/>
      </w:numPr>
      <w:contextualSpacing/>
    </w:pPr>
    <w:rPr>
      <w:sz w:val="12"/>
    </w:rPr>
  </w:style>
  <w:style w:type="paragraph" w:styleId="ListNumber2">
    <w:name w:val="List Number 2"/>
    <w:basedOn w:val="Normal"/>
    <w:semiHidden/>
    <w:unhideWhenUsed/>
    <w:rsid w:val="000564BB"/>
    <w:pPr>
      <w:numPr>
        <w:numId w:val="6"/>
      </w:numPr>
      <w:contextualSpacing/>
    </w:pPr>
  </w:style>
  <w:style w:type="paragraph" w:styleId="ListNumber3">
    <w:name w:val="List Number 3"/>
    <w:basedOn w:val="Normal"/>
    <w:semiHidden/>
    <w:unhideWhenUsed/>
    <w:rsid w:val="000564BB"/>
    <w:pPr>
      <w:numPr>
        <w:numId w:val="7"/>
      </w:numPr>
      <w:contextualSpacing/>
    </w:pPr>
  </w:style>
  <w:style w:type="paragraph" w:styleId="ListContinue">
    <w:name w:val="List Continue"/>
    <w:basedOn w:val="Normal"/>
    <w:semiHidden/>
    <w:unhideWhenUsed/>
    <w:rsid w:val="000564BB"/>
    <w:pPr>
      <w:spacing w:after="120"/>
      <w:ind w:left="360"/>
      <w:contextualSpacing/>
    </w:pPr>
  </w:style>
  <w:style w:type="paragraph" w:styleId="ListContinue2">
    <w:name w:val="List Continue 2"/>
    <w:basedOn w:val="Normal"/>
    <w:semiHidden/>
    <w:unhideWhenUsed/>
    <w:rsid w:val="000564BB"/>
    <w:pPr>
      <w:spacing w:after="120"/>
      <w:ind w:left="720"/>
      <w:contextualSpacing/>
    </w:pPr>
  </w:style>
  <w:style w:type="paragraph" w:styleId="ListContinue3">
    <w:name w:val="List Continue 3"/>
    <w:basedOn w:val="Normal"/>
    <w:semiHidden/>
    <w:unhideWhenUsed/>
    <w:rsid w:val="000564BB"/>
    <w:pPr>
      <w:spacing w:after="120"/>
      <w:ind w:left="1080"/>
      <w:contextualSpacing/>
    </w:pPr>
  </w:style>
  <w:style w:type="paragraph" w:styleId="List4">
    <w:name w:val="List 4"/>
    <w:basedOn w:val="Normal"/>
    <w:semiHidden/>
    <w:unhideWhenUsed/>
    <w:rsid w:val="000564BB"/>
    <w:pPr>
      <w:ind w:left="1440" w:hanging="360"/>
      <w:contextualSpacing/>
    </w:pPr>
  </w:style>
  <w:style w:type="numbering" w:styleId="111111">
    <w:name w:val="Outline List 2"/>
    <w:basedOn w:val="NoList"/>
    <w:semiHidden/>
    <w:unhideWhenUsed/>
    <w:rsid w:val="00487535"/>
    <w:pPr>
      <w:numPr>
        <w:numId w:val="8"/>
      </w:numPr>
    </w:pPr>
  </w:style>
  <w:style w:type="numbering" w:styleId="1ai">
    <w:name w:val="Outline List 1"/>
    <w:basedOn w:val="NoList"/>
    <w:semiHidden/>
    <w:unhideWhenUsed/>
    <w:rsid w:val="00487535"/>
    <w:pPr>
      <w:numPr>
        <w:numId w:val="9"/>
      </w:numPr>
    </w:pPr>
  </w:style>
  <w:style w:type="numbering" w:styleId="ArticleSection">
    <w:name w:val="Outline List 3"/>
    <w:basedOn w:val="NoList"/>
    <w:semiHidden/>
    <w:unhideWhenUsed/>
    <w:rsid w:val="00487535"/>
    <w:pPr>
      <w:numPr>
        <w:numId w:val="10"/>
      </w:numPr>
    </w:pPr>
  </w:style>
  <w:style w:type="paragraph" w:styleId="BalloonText">
    <w:name w:val="Balloon Text"/>
    <w:basedOn w:val="Normal"/>
    <w:link w:val="BalloonTextChar"/>
    <w:semiHidden/>
    <w:unhideWhenUsed/>
    <w:rsid w:val="00487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87535"/>
    <w:rPr>
      <w:rFonts w:ascii="Tahoma" w:hAnsi="Tahoma" w:cs="Tahoma"/>
      <w:sz w:val="16"/>
      <w:szCs w:val="16"/>
    </w:rPr>
  </w:style>
  <w:style w:type="paragraph" w:styleId="Bibliography">
    <w:name w:val="Bibliography"/>
    <w:basedOn w:val="Normal"/>
    <w:next w:val="Normal"/>
    <w:uiPriority w:val="37"/>
    <w:semiHidden/>
    <w:unhideWhenUsed/>
    <w:rsid w:val="00487535"/>
  </w:style>
  <w:style w:type="paragraph" w:styleId="BlockText">
    <w:name w:val="Block Text"/>
    <w:basedOn w:val="Normal"/>
    <w:semiHidden/>
    <w:unhideWhenUsed/>
    <w:rsid w:val="00487535"/>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
    <w:name w:val="Body Text"/>
    <w:basedOn w:val="Normal"/>
    <w:link w:val="BodyTextChar"/>
    <w:semiHidden/>
    <w:unhideWhenUsed/>
    <w:rsid w:val="00487535"/>
    <w:pPr>
      <w:spacing w:after="120"/>
    </w:pPr>
  </w:style>
  <w:style w:type="character" w:customStyle="1" w:styleId="BodyTextChar">
    <w:name w:val="Body Text Char"/>
    <w:basedOn w:val="DefaultParagraphFont"/>
    <w:link w:val="BodyText"/>
    <w:semiHidden/>
    <w:rsid w:val="00487535"/>
  </w:style>
  <w:style w:type="paragraph" w:styleId="BodyText2">
    <w:name w:val="Body Text 2"/>
    <w:basedOn w:val="Normal"/>
    <w:link w:val="BodyText2Char"/>
    <w:semiHidden/>
    <w:unhideWhenUsed/>
    <w:rsid w:val="00487535"/>
    <w:pPr>
      <w:spacing w:after="120" w:line="480" w:lineRule="auto"/>
    </w:pPr>
  </w:style>
  <w:style w:type="character" w:customStyle="1" w:styleId="BodyText2Char">
    <w:name w:val="Body Text 2 Char"/>
    <w:basedOn w:val="DefaultParagraphFont"/>
    <w:link w:val="BodyText2"/>
    <w:semiHidden/>
    <w:rsid w:val="00487535"/>
  </w:style>
  <w:style w:type="paragraph" w:styleId="BodyText3">
    <w:name w:val="Body Text 3"/>
    <w:basedOn w:val="Normal"/>
    <w:link w:val="BodyText3Char"/>
    <w:semiHidden/>
    <w:unhideWhenUsed/>
    <w:rsid w:val="00487535"/>
    <w:pPr>
      <w:spacing w:after="120"/>
    </w:pPr>
    <w:rPr>
      <w:sz w:val="16"/>
      <w:szCs w:val="16"/>
    </w:rPr>
  </w:style>
  <w:style w:type="character" w:customStyle="1" w:styleId="BodyText3Char">
    <w:name w:val="Body Text 3 Char"/>
    <w:basedOn w:val="DefaultParagraphFont"/>
    <w:link w:val="BodyText3"/>
    <w:semiHidden/>
    <w:rsid w:val="00487535"/>
    <w:rPr>
      <w:sz w:val="16"/>
      <w:szCs w:val="16"/>
    </w:rPr>
  </w:style>
  <w:style w:type="paragraph" w:styleId="BodyTextFirstIndent">
    <w:name w:val="Body Text First Indent"/>
    <w:basedOn w:val="BodyText"/>
    <w:link w:val="BodyTextFirstIndentChar"/>
    <w:semiHidden/>
    <w:unhideWhenUsed/>
    <w:rsid w:val="00487535"/>
    <w:pPr>
      <w:spacing w:after="200"/>
      <w:ind w:firstLine="360"/>
    </w:pPr>
  </w:style>
  <w:style w:type="character" w:customStyle="1" w:styleId="BodyTextFirstIndentChar">
    <w:name w:val="Body Text First Indent Char"/>
    <w:basedOn w:val="BodyTextChar"/>
    <w:link w:val="BodyTextFirstIndent"/>
    <w:semiHidden/>
    <w:rsid w:val="00487535"/>
  </w:style>
  <w:style w:type="paragraph" w:styleId="BodyTextIndent">
    <w:name w:val="Body Text Indent"/>
    <w:basedOn w:val="Normal"/>
    <w:link w:val="BodyTextIndentChar"/>
    <w:semiHidden/>
    <w:unhideWhenUsed/>
    <w:rsid w:val="00487535"/>
    <w:pPr>
      <w:spacing w:after="120"/>
      <w:ind w:left="360"/>
    </w:pPr>
  </w:style>
  <w:style w:type="character" w:customStyle="1" w:styleId="BodyTextIndentChar">
    <w:name w:val="Body Text Indent Char"/>
    <w:basedOn w:val="DefaultParagraphFont"/>
    <w:link w:val="BodyTextIndent"/>
    <w:semiHidden/>
    <w:rsid w:val="00487535"/>
  </w:style>
  <w:style w:type="paragraph" w:styleId="BodyTextFirstIndent2">
    <w:name w:val="Body Text First Indent 2"/>
    <w:basedOn w:val="BodyTextIndent"/>
    <w:link w:val="BodyTextFirstIndent2Char"/>
    <w:semiHidden/>
    <w:unhideWhenUsed/>
    <w:rsid w:val="00487535"/>
    <w:pPr>
      <w:spacing w:after="200"/>
      <w:ind w:firstLine="360"/>
    </w:pPr>
  </w:style>
  <w:style w:type="character" w:customStyle="1" w:styleId="BodyTextFirstIndent2Char">
    <w:name w:val="Body Text First Indent 2 Char"/>
    <w:basedOn w:val="BodyTextIndentChar"/>
    <w:link w:val="BodyTextFirstIndent2"/>
    <w:semiHidden/>
    <w:rsid w:val="00487535"/>
  </w:style>
  <w:style w:type="paragraph" w:styleId="BodyTextIndent2">
    <w:name w:val="Body Text Indent 2"/>
    <w:basedOn w:val="Normal"/>
    <w:link w:val="BodyTextIndent2Char"/>
    <w:semiHidden/>
    <w:unhideWhenUsed/>
    <w:rsid w:val="00487535"/>
    <w:pPr>
      <w:spacing w:after="120" w:line="480" w:lineRule="auto"/>
      <w:ind w:left="360"/>
    </w:pPr>
  </w:style>
  <w:style w:type="character" w:customStyle="1" w:styleId="BodyTextIndent2Char">
    <w:name w:val="Body Text Indent 2 Char"/>
    <w:basedOn w:val="DefaultParagraphFont"/>
    <w:link w:val="BodyTextIndent2"/>
    <w:semiHidden/>
    <w:rsid w:val="00487535"/>
  </w:style>
  <w:style w:type="paragraph" w:styleId="BodyTextIndent3">
    <w:name w:val="Body Text Indent 3"/>
    <w:basedOn w:val="Normal"/>
    <w:link w:val="BodyTextIndent3Char"/>
    <w:semiHidden/>
    <w:unhideWhenUsed/>
    <w:rsid w:val="00487535"/>
    <w:pPr>
      <w:spacing w:after="120"/>
      <w:ind w:left="360"/>
    </w:pPr>
    <w:rPr>
      <w:sz w:val="16"/>
      <w:szCs w:val="16"/>
    </w:rPr>
  </w:style>
  <w:style w:type="character" w:customStyle="1" w:styleId="BodyTextIndent3Char">
    <w:name w:val="Body Text Indent 3 Char"/>
    <w:basedOn w:val="DefaultParagraphFont"/>
    <w:link w:val="BodyTextIndent3"/>
    <w:semiHidden/>
    <w:rsid w:val="00487535"/>
    <w:rPr>
      <w:sz w:val="16"/>
      <w:szCs w:val="16"/>
    </w:rPr>
  </w:style>
  <w:style w:type="character" w:styleId="BookTitle">
    <w:name w:val="Book Title"/>
    <w:basedOn w:val="DefaultParagraphFont"/>
    <w:uiPriority w:val="33"/>
    <w:semiHidden/>
    <w:qFormat/>
    <w:rsid w:val="00487535"/>
    <w:rPr>
      <w:b/>
      <w:bCs/>
      <w:smallCaps/>
      <w:spacing w:val="5"/>
    </w:rPr>
  </w:style>
  <w:style w:type="paragraph" w:styleId="Caption">
    <w:name w:val="caption"/>
    <w:link w:val="CaptionChar"/>
    <w:unhideWhenUsed/>
    <w:qFormat/>
    <w:rsid w:val="008B6F7C"/>
    <w:pPr>
      <w:spacing w:line="240" w:lineRule="auto"/>
    </w:pPr>
    <w:rPr>
      <w:rFonts w:ascii="Arial" w:hAnsi="Arial"/>
      <w:b/>
      <w:bCs/>
      <w:szCs w:val="18"/>
    </w:rPr>
  </w:style>
  <w:style w:type="paragraph" w:styleId="Closing">
    <w:name w:val="Closing"/>
    <w:basedOn w:val="Normal"/>
    <w:link w:val="ClosingChar"/>
    <w:semiHidden/>
    <w:unhideWhenUsed/>
    <w:rsid w:val="00487535"/>
    <w:pPr>
      <w:spacing w:after="0" w:line="240" w:lineRule="auto"/>
      <w:ind w:left="4320"/>
    </w:pPr>
  </w:style>
  <w:style w:type="character" w:customStyle="1" w:styleId="ClosingChar">
    <w:name w:val="Closing Char"/>
    <w:basedOn w:val="DefaultParagraphFont"/>
    <w:link w:val="Closing"/>
    <w:semiHidden/>
    <w:rsid w:val="00487535"/>
  </w:style>
  <w:style w:type="table" w:styleId="ColorfulGrid-Accent1">
    <w:name w:val="Colorful Grid Accent 1"/>
    <w:basedOn w:val="TableNormal"/>
    <w:uiPriority w:val="73"/>
    <w:semiHidden/>
    <w:rsid w:val="004875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rsid w:val="004875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rsid w:val="004875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rsid w:val="004875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rsid w:val="004875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rsid w:val="004875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semiHidden/>
    <w:rsid w:val="0048753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rsid w:val="0048753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rsid w:val="0048753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rsid w:val="0048753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rsid w:val="0048753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rsid w:val="0048753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semiHidden/>
    <w:rsid w:val="0048753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rsid w:val="00487535"/>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rsid w:val="00487535"/>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rsid w:val="00487535"/>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rsid w:val="00487535"/>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rsid w:val="0048753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487535"/>
    <w:rPr>
      <w:sz w:val="16"/>
      <w:szCs w:val="16"/>
    </w:rPr>
  </w:style>
  <w:style w:type="paragraph" w:styleId="CommentText">
    <w:name w:val="annotation text"/>
    <w:basedOn w:val="Normal"/>
    <w:link w:val="CommentTextChar"/>
    <w:semiHidden/>
    <w:unhideWhenUsed/>
    <w:rsid w:val="00487535"/>
    <w:pPr>
      <w:spacing w:line="240" w:lineRule="auto"/>
    </w:pPr>
    <w:rPr>
      <w:sz w:val="20"/>
      <w:szCs w:val="20"/>
    </w:rPr>
  </w:style>
  <w:style w:type="character" w:customStyle="1" w:styleId="CommentTextChar">
    <w:name w:val="Comment Text Char"/>
    <w:basedOn w:val="DefaultParagraphFont"/>
    <w:link w:val="CommentText"/>
    <w:semiHidden/>
    <w:rsid w:val="00487535"/>
    <w:rPr>
      <w:sz w:val="20"/>
      <w:szCs w:val="20"/>
    </w:rPr>
  </w:style>
  <w:style w:type="paragraph" w:styleId="CommentSubject">
    <w:name w:val="annotation subject"/>
    <w:basedOn w:val="CommentText"/>
    <w:next w:val="CommentText"/>
    <w:link w:val="CommentSubjectChar"/>
    <w:semiHidden/>
    <w:unhideWhenUsed/>
    <w:rsid w:val="00487535"/>
    <w:rPr>
      <w:b/>
      <w:bCs/>
    </w:rPr>
  </w:style>
  <w:style w:type="character" w:customStyle="1" w:styleId="CommentSubjectChar">
    <w:name w:val="Comment Subject Char"/>
    <w:basedOn w:val="CommentTextChar"/>
    <w:link w:val="CommentSubject"/>
    <w:semiHidden/>
    <w:rsid w:val="00487535"/>
    <w:rPr>
      <w:b/>
      <w:bCs/>
      <w:sz w:val="20"/>
      <w:szCs w:val="20"/>
    </w:rPr>
  </w:style>
  <w:style w:type="table" w:styleId="DarkList-Accent1">
    <w:name w:val="Dark List Accent 1"/>
    <w:basedOn w:val="TableNormal"/>
    <w:uiPriority w:val="70"/>
    <w:semiHidden/>
    <w:rsid w:val="004875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rsid w:val="004875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rsid w:val="004875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rsid w:val="004875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rsid w:val="004875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rsid w:val="004875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487535"/>
  </w:style>
  <w:style w:type="character" w:customStyle="1" w:styleId="DateChar">
    <w:name w:val="Date Char"/>
    <w:basedOn w:val="DefaultParagraphFont"/>
    <w:link w:val="Date"/>
    <w:semiHidden/>
    <w:rsid w:val="00487535"/>
  </w:style>
  <w:style w:type="paragraph" w:styleId="DocumentMap">
    <w:name w:val="Document Map"/>
    <w:basedOn w:val="Normal"/>
    <w:link w:val="DocumentMapChar"/>
    <w:semiHidden/>
    <w:unhideWhenUsed/>
    <w:rsid w:val="0048753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487535"/>
    <w:rPr>
      <w:rFonts w:ascii="Tahoma" w:hAnsi="Tahoma" w:cs="Tahoma"/>
      <w:sz w:val="16"/>
      <w:szCs w:val="16"/>
    </w:rPr>
  </w:style>
  <w:style w:type="paragraph" w:styleId="E-mailSignature">
    <w:name w:val="E-mail Signature"/>
    <w:basedOn w:val="Normal"/>
    <w:link w:val="E-mailSignatureChar"/>
    <w:semiHidden/>
    <w:unhideWhenUsed/>
    <w:rsid w:val="00487535"/>
    <w:pPr>
      <w:spacing w:after="0" w:line="240" w:lineRule="auto"/>
    </w:pPr>
  </w:style>
  <w:style w:type="character" w:customStyle="1" w:styleId="E-mailSignatureChar">
    <w:name w:val="E-mail Signature Char"/>
    <w:basedOn w:val="DefaultParagraphFont"/>
    <w:link w:val="E-mailSignature"/>
    <w:semiHidden/>
    <w:rsid w:val="00487535"/>
  </w:style>
  <w:style w:type="character" w:styleId="Emphasis">
    <w:name w:val="Emphasis"/>
    <w:basedOn w:val="DefaultParagraphFont"/>
    <w:uiPriority w:val="20"/>
    <w:qFormat/>
    <w:rsid w:val="00487535"/>
    <w:rPr>
      <w:i/>
      <w:iCs/>
    </w:rPr>
  </w:style>
  <w:style w:type="character" w:styleId="EndnoteReference">
    <w:name w:val="endnote reference"/>
    <w:basedOn w:val="DefaultParagraphFont"/>
    <w:semiHidden/>
    <w:unhideWhenUsed/>
    <w:rsid w:val="00487535"/>
    <w:rPr>
      <w:vertAlign w:val="superscript"/>
    </w:rPr>
  </w:style>
  <w:style w:type="paragraph" w:styleId="EndnoteText">
    <w:name w:val="endnote text"/>
    <w:basedOn w:val="Normal"/>
    <w:link w:val="EndnoteTextChar"/>
    <w:semiHidden/>
    <w:unhideWhenUsed/>
    <w:rsid w:val="00487535"/>
    <w:pPr>
      <w:spacing w:after="0" w:line="240" w:lineRule="auto"/>
    </w:pPr>
    <w:rPr>
      <w:sz w:val="20"/>
      <w:szCs w:val="20"/>
    </w:rPr>
  </w:style>
  <w:style w:type="character" w:customStyle="1" w:styleId="EndnoteTextChar">
    <w:name w:val="Endnote Text Char"/>
    <w:basedOn w:val="DefaultParagraphFont"/>
    <w:link w:val="EndnoteText"/>
    <w:semiHidden/>
    <w:rsid w:val="00487535"/>
    <w:rPr>
      <w:sz w:val="20"/>
      <w:szCs w:val="20"/>
    </w:rPr>
  </w:style>
  <w:style w:type="paragraph" w:styleId="EnvelopeAddress">
    <w:name w:val="envelope address"/>
    <w:basedOn w:val="Normal"/>
    <w:semiHidden/>
    <w:unhideWhenUsed/>
    <w:rsid w:val="00487535"/>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semiHidden/>
    <w:unhideWhenUsed/>
    <w:rsid w:val="00487535"/>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unhideWhenUsed/>
    <w:rsid w:val="00487535"/>
    <w:rPr>
      <w:color w:val="800080" w:themeColor="followedHyperlink"/>
      <w:u w:val="single"/>
    </w:rPr>
  </w:style>
  <w:style w:type="character" w:styleId="FootnoteReference">
    <w:name w:val="footnote reference"/>
    <w:basedOn w:val="DefaultParagraphFont"/>
    <w:semiHidden/>
    <w:unhideWhenUsed/>
    <w:rsid w:val="00487535"/>
    <w:rPr>
      <w:vertAlign w:val="superscript"/>
    </w:rPr>
  </w:style>
  <w:style w:type="character" w:styleId="HTMLAcronym">
    <w:name w:val="HTML Acronym"/>
    <w:basedOn w:val="DefaultParagraphFont"/>
    <w:semiHidden/>
    <w:unhideWhenUsed/>
    <w:rsid w:val="00487535"/>
  </w:style>
  <w:style w:type="paragraph" w:styleId="HTMLAddress">
    <w:name w:val="HTML Address"/>
    <w:basedOn w:val="Normal"/>
    <w:link w:val="HTMLAddressChar"/>
    <w:semiHidden/>
    <w:unhideWhenUsed/>
    <w:rsid w:val="00487535"/>
    <w:pPr>
      <w:spacing w:after="0" w:line="240" w:lineRule="auto"/>
    </w:pPr>
    <w:rPr>
      <w:i/>
      <w:iCs/>
    </w:rPr>
  </w:style>
  <w:style w:type="character" w:customStyle="1" w:styleId="HTMLAddressChar">
    <w:name w:val="HTML Address Char"/>
    <w:basedOn w:val="DefaultParagraphFont"/>
    <w:link w:val="HTMLAddress"/>
    <w:semiHidden/>
    <w:rsid w:val="00487535"/>
    <w:rPr>
      <w:i/>
      <w:iCs/>
    </w:rPr>
  </w:style>
  <w:style w:type="character" w:styleId="HTMLCite">
    <w:name w:val="HTML Cite"/>
    <w:basedOn w:val="DefaultParagraphFont"/>
    <w:semiHidden/>
    <w:unhideWhenUsed/>
    <w:rsid w:val="00487535"/>
    <w:rPr>
      <w:i/>
      <w:iCs/>
    </w:rPr>
  </w:style>
  <w:style w:type="character" w:styleId="HTMLCode">
    <w:name w:val="HTML Code"/>
    <w:basedOn w:val="DefaultParagraphFont"/>
    <w:uiPriority w:val="99"/>
    <w:semiHidden/>
    <w:unhideWhenUsed/>
    <w:rsid w:val="00487535"/>
    <w:rPr>
      <w:rFonts w:ascii="Consolas" w:hAnsi="Consolas"/>
      <w:sz w:val="20"/>
      <w:szCs w:val="20"/>
    </w:rPr>
  </w:style>
  <w:style w:type="character" w:styleId="HTMLDefinition">
    <w:name w:val="HTML Definition"/>
    <w:basedOn w:val="DefaultParagraphFont"/>
    <w:semiHidden/>
    <w:unhideWhenUsed/>
    <w:rsid w:val="00487535"/>
    <w:rPr>
      <w:i/>
      <w:iCs/>
    </w:rPr>
  </w:style>
  <w:style w:type="character" w:styleId="HTMLKeyboard">
    <w:name w:val="HTML Keyboard"/>
    <w:basedOn w:val="DefaultParagraphFont"/>
    <w:semiHidden/>
    <w:unhideWhenUsed/>
    <w:rsid w:val="00487535"/>
    <w:rPr>
      <w:rFonts w:ascii="Consolas" w:hAnsi="Consolas"/>
      <w:sz w:val="20"/>
      <w:szCs w:val="20"/>
    </w:rPr>
  </w:style>
  <w:style w:type="paragraph" w:styleId="HTMLPreformatted">
    <w:name w:val="HTML Preformatted"/>
    <w:basedOn w:val="Normal"/>
    <w:link w:val="HTMLPreformattedChar"/>
    <w:semiHidden/>
    <w:unhideWhenUsed/>
    <w:rsid w:val="0048753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487535"/>
    <w:rPr>
      <w:rFonts w:ascii="Consolas" w:hAnsi="Consolas"/>
      <w:sz w:val="20"/>
      <w:szCs w:val="20"/>
    </w:rPr>
  </w:style>
  <w:style w:type="character" w:styleId="HTMLSample">
    <w:name w:val="HTML Sample"/>
    <w:basedOn w:val="DefaultParagraphFont"/>
    <w:semiHidden/>
    <w:unhideWhenUsed/>
    <w:rsid w:val="00487535"/>
    <w:rPr>
      <w:rFonts w:ascii="Consolas" w:hAnsi="Consolas"/>
      <w:sz w:val="24"/>
      <w:szCs w:val="24"/>
    </w:rPr>
  </w:style>
  <w:style w:type="character" w:styleId="HTMLTypewriter">
    <w:name w:val="HTML Typewriter"/>
    <w:basedOn w:val="DefaultParagraphFont"/>
    <w:semiHidden/>
    <w:unhideWhenUsed/>
    <w:rsid w:val="00487535"/>
    <w:rPr>
      <w:rFonts w:ascii="Consolas" w:hAnsi="Consolas"/>
      <w:sz w:val="20"/>
      <w:szCs w:val="20"/>
    </w:rPr>
  </w:style>
  <w:style w:type="character" w:styleId="HTMLVariable">
    <w:name w:val="HTML Variable"/>
    <w:basedOn w:val="DefaultParagraphFont"/>
    <w:semiHidden/>
    <w:unhideWhenUsed/>
    <w:rsid w:val="00487535"/>
    <w:rPr>
      <w:i/>
      <w:iCs/>
    </w:rPr>
  </w:style>
  <w:style w:type="paragraph" w:styleId="Index1">
    <w:name w:val="index 1"/>
    <w:basedOn w:val="Normal"/>
    <w:next w:val="Normal"/>
    <w:autoRedefine/>
    <w:semiHidden/>
    <w:unhideWhenUsed/>
    <w:rsid w:val="00487535"/>
    <w:pPr>
      <w:spacing w:after="0" w:line="240" w:lineRule="auto"/>
      <w:ind w:left="220" w:hanging="220"/>
    </w:pPr>
  </w:style>
  <w:style w:type="paragraph" w:styleId="Index2">
    <w:name w:val="index 2"/>
    <w:basedOn w:val="Normal"/>
    <w:next w:val="Normal"/>
    <w:autoRedefine/>
    <w:semiHidden/>
    <w:unhideWhenUsed/>
    <w:rsid w:val="00487535"/>
    <w:pPr>
      <w:spacing w:after="0" w:line="240" w:lineRule="auto"/>
      <w:ind w:left="440" w:hanging="220"/>
    </w:pPr>
  </w:style>
  <w:style w:type="paragraph" w:styleId="Index3">
    <w:name w:val="index 3"/>
    <w:basedOn w:val="Normal"/>
    <w:next w:val="Normal"/>
    <w:autoRedefine/>
    <w:semiHidden/>
    <w:unhideWhenUsed/>
    <w:rsid w:val="00487535"/>
    <w:pPr>
      <w:spacing w:after="0" w:line="240" w:lineRule="auto"/>
      <w:ind w:left="660" w:hanging="220"/>
    </w:pPr>
  </w:style>
  <w:style w:type="paragraph" w:styleId="Index4">
    <w:name w:val="index 4"/>
    <w:basedOn w:val="Normal"/>
    <w:next w:val="Normal"/>
    <w:autoRedefine/>
    <w:semiHidden/>
    <w:unhideWhenUsed/>
    <w:rsid w:val="00487535"/>
    <w:pPr>
      <w:spacing w:after="0" w:line="240" w:lineRule="auto"/>
      <w:ind w:left="880" w:hanging="220"/>
    </w:pPr>
  </w:style>
  <w:style w:type="paragraph" w:styleId="Index5">
    <w:name w:val="index 5"/>
    <w:basedOn w:val="Normal"/>
    <w:next w:val="Normal"/>
    <w:autoRedefine/>
    <w:semiHidden/>
    <w:unhideWhenUsed/>
    <w:rsid w:val="00487535"/>
    <w:pPr>
      <w:spacing w:after="0" w:line="240" w:lineRule="auto"/>
      <w:ind w:left="1100" w:hanging="220"/>
    </w:pPr>
  </w:style>
  <w:style w:type="paragraph" w:styleId="Index6">
    <w:name w:val="index 6"/>
    <w:basedOn w:val="Normal"/>
    <w:next w:val="Normal"/>
    <w:autoRedefine/>
    <w:semiHidden/>
    <w:unhideWhenUsed/>
    <w:rsid w:val="00487535"/>
    <w:pPr>
      <w:spacing w:after="0" w:line="240" w:lineRule="auto"/>
      <w:ind w:left="1320" w:hanging="220"/>
    </w:pPr>
  </w:style>
  <w:style w:type="paragraph" w:styleId="Index7">
    <w:name w:val="index 7"/>
    <w:basedOn w:val="Normal"/>
    <w:next w:val="Normal"/>
    <w:autoRedefine/>
    <w:semiHidden/>
    <w:unhideWhenUsed/>
    <w:rsid w:val="00487535"/>
    <w:pPr>
      <w:spacing w:after="0" w:line="240" w:lineRule="auto"/>
      <w:ind w:left="1540" w:hanging="220"/>
    </w:pPr>
  </w:style>
  <w:style w:type="paragraph" w:styleId="Index8">
    <w:name w:val="index 8"/>
    <w:basedOn w:val="Normal"/>
    <w:next w:val="Normal"/>
    <w:autoRedefine/>
    <w:semiHidden/>
    <w:unhideWhenUsed/>
    <w:rsid w:val="00487535"/>
    <w:pPr>
      <w:spacing w:after="0" w:line="240" w:lineRule="auto"/>
      <w:ind w:left="1760" w:hanging="220"/>
    </w:pPr>
  </w:style>
  <w:style w:type="paragraph" w:styleId="Index9">
    <w:name w:val="index 9"/>
    <w:basedOn w:val="Normal"/>
    <w:next w:val="Normal"/>
    <w:autoRedefine/>
    <w:semiHidden/>
    <w:unhideWhenUsed/>
    <w:rsid w:val="00487535"/>
    <w:pPr>
      <w:spacing w:after="0" w:line="240" w:lineRule="auto"/>
      <w:ind w:left="1980" w:hanging="220"/>
    </w:pPr>
  </w:style>
  <w:style w:type="paragraph" w:styleId="IndexHeading">
    <w:name w:val="index heading"/>
    <w:basedOn w:val="Normal"/>
    <w:next w:val="Index1"/>
    <w:semiHidden/>
    <w:unhideWhenUsed/>
    <w:rsid w:val="00487535"/>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487535"/>
    <w:rPr>
      <w:b/>
      <w:bCs/>
      <w:i/>
      <w:iCs/>
      <w:color w:val="4F81BD" w:themeColor="accent1"/>
    </w:rPr>
  </w:style>
  <w:style w:type="paragraph" w:styleId="IntenseQuote">
    <w:name w:val="Intense Quote"/>
    <w:basedOn w:val="Normal"/>
    <w:next w:val="Normal"/>
    <w:link w:val="IntenseQuoteChar"/>
    <w:uiPriority w:val="30"/>
    <w:semiHidden/>
    <w:qFormat/>
    <w:rsid w:val="004875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87535"/>
    <w:rPr>
      <w:b/>
      <w:bCs/>
      <w:i/>
      <w:iCs/>
      <w:color w:val="4F81BD" w:themeColor="accent1"/>
    </w:rPr>
  </w:style>
  <w:style w:type="character" w:styleId="IntenseReference">
    <w:name w:val="Intense Reference"/>
    <w:basedOn w:val="DefaultParagraphFont"/>
    <w:uiPriority w:val="32"/>
    <w:semiHidden/>
    <w:qFormat/>
    <w:rsid w:val="00487535"/>
    <w:rPr>
      <w:b/>
      <w:bCs/>
      <w:smallCaps/>
      <w:color w:val="C0504D" w:themeColor="accent2"/>
      <w:spacing w:val="5"/>
      <w:u w:val="single"/>
    </w:rPr>
  </w:style>
  <w:style w:type="table" w:styleId="LightGrid-Accent2">
    <w:name w:val="Light Grid Accent 2"/>
    <w:basedOn w:val="TableNormal"/>
    <w:uiPriority w:val="62"/>
    <w:semiHidden/>
    <w:rsid w:val="0048753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rsid w:val="0048753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rsid w:val="00487535"/>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rsid w:val="0048753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rsid w:val="0048753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semiHidden/>
    <w:rsid w:val="0048753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rsid w:val="0048753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rsid w:val="00487535"/>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rsid w:val="0048753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rsid w:val="0048753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semiHidden/>
    <w:rsid w:val="0048753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rsid w:val="0048753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rsid w:val="0048753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rsid w:val="0048753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rsid w:val="00487535"/>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rsid w:val="008B6F7C"/>
    <w:rPr>
      <w:rFonts w:ascii="Courier New" w:hAnsi="Courier New"/>
      <w:sz w:val="12"/>
    </w:rPr>
  </w:style>
  <w:style w:type="paragraph" w:styleId="List5">
    <w:name w:val="List 5"/>
    <w:basedOn w:val="Normal"/>
    <w:semiHidden/>
    <w:unhideWhenUsed/>
    <w:rsid w:val="00487535"/>
    <w:pPr>
      <w:ind w:left="1800" w:hanging="360"/>
      <w:contextualSpacing/>
    </w:pPr>
  </w:style>
  <w:style w:type="paragraph" w:styleId="ListBullet5">
    <w:name w:val="List Bullet 5"/>
    <w:basedOn w:val="Normal"/>
    <w:semiHidden/>
    <w:unhideWhenUsed/>
    <w:rsid w:val="00487535"/>
    <w:pPr>
      <w:numPr>
        <w:numId w:val="11"/>
      </w:numPr>
      <w:contextualSpacing/>
    </w:pPr>
  </w:style>
  <w:style w:type="paragraph" w:styleId="ListContinue4">
    <w:name w:val="List Continue 4"/>
    <w:basedOn w:val="Normal"/>
    <w:semiHidden/>
    <w:unhideWhenUsed/>
    <w:rsid w:val="00487535"/>
    <w:pPr>
      <w:spacing w:after="120"/>
      <w:ind w:left="1440"/>
      <w:contextualSpacing/>
    </w:pPr>
  </w:style>
  <w:style w:type="paragraph" w:styleId="ListContinue5">
    <w:name w:val="List Continue 5"/>
    <w:basedOn w:val="Normal"/>
    <w:semiHidden/>
    <w:unhideWhenUsed/>
    <w:rsid w:val="00487535"/>
    <w:pPr>
      <w:spacing w:after="120"/>
      <w:ind w:left="1800"/>
      <w:contextualSpacing/>
    </w:pPr>
  </w:style>
  <w:style w:type="paragraph" w:styleId="ListNumber4">
    <w:name w:val="List Number 4"/>
    <w:basedOn w:val="Normal"/>
    <w:semiHidden/>
    <w:unhideWhenUsed/>
    <w:rsid w:val="00487535"/>
    <w:pPr>
      <w:numPr>
        <w:numId w:val="12"/>
      </w:numPr>
      <w:contextualSpacing/>
    </w:pPr>
  </w:style>
  <w:style w:type="paragraph" w:styleId="ListNumber5">
    <w:name w:val="List Number 5"/>
    <w:basedOn w:val="Normal"/>
    <w:semiHidden/>
    <w:unhideWhenUsed/>
    <w:rsid w:val="00487535"/>
    <w:pPr>
      <w:numPr>
        <w:numId w:val="13"/>
      </w:numPr>
      <w:contextualSpacing/>
    </w:pPr>
  </w:style>
  <w:style w:type="paragraph" w:styleId="ListParagraph">
    <w:name w:val="List Paragraph"/>
    <w:basedOn w:val="Normal"/>
    <w:uiPriority w:val="34"/>
    <w:qFormat/>
    <w:rsid w:val="00487535"/>
    <w:pPr>
      <w:ind w:left="720"/>
      <w:contextualSpacing/>
    </w:pPr>
  </w:style>
  <w:style w:type="paragraph" w:styleId="MacroText">
    <w:name w:val="macro"/>
    <w:link w:val="MacroTextChar"/>
    <w:semiHidden/>
    <w:unhideWhenUsed/>
    <w:rsid w:val="0048753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semiHidden/>
    <w:rsid w:val="00487535"/>
    <w:rPr>
      <w:rFonts w:ascii="Consolas" w:hAnsi="Consolas"/>
      <w:sz w:val="20"/>
      <w:szCs w:val="20"/>
    </w:rPr>
  </w:style>
  <w:style w:type="table" w:styleId="MediumGrid1-Accent1">
    <w:name w:val="Medium Grid 1 Accent 1"/>
    <w:basedOn w:val="TableNormal"/>
    <w:uiPriority w:val="67"/>
    <w:semiHidden/>
    <w:rsid w:val="0048753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rsid w:val="0048753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rsid w:val="0048753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rsid w:val="00487535"/>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rsid w:val="0048753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rsid w:val="00487535"/>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semiHidden/>
    <w:rsid w:val="004875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rsid w:val="004875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rsid w:val="004875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rsid w:val="004875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rsid w:val="004875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rsid w:val="004875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semiHidden/>
    <w:rsid w:val="00487535"/>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rsid w:val="0048753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rsid w:val="00487535"/>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rsid w:val="00487535"/>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rsid w:val="00487535"/>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1">
    <w:name w:val="Medium List 2 Accent 1"/>
    <w:basedOn w:val="TableNormal"/>
    <w:uiPriority w:val="66"/>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4875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semiHidden/>
    <w:rsid w:val="0048753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48753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487535"/>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48753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487535"/>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semiHidden/>
    <w:rsid w:val="004875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4875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4875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4875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4875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48753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semiHidden/>
    <w:rsid w:val="00487535"/>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487535"/>
    <w:pPr>
      <w:spacing w:after="0" w:line="240" w:lineRule="auto"/>
    </w:pPr>
  </w:style>
  <w:style w:type="paragraph" w:styleId="NormalWeb">
    <w:name w:val="Normal (Web)"/>
    <w:basedOn w:val="Normal"/>
    <w:uiPriority w:val="99"/>
    <w:unhideWhenUsed/>
    <w:rsid w:val="00487535"/>
    <w:rPr>
      <w:rFonts w:cs="Times New Roman"/>
      <w:szCs w:val="24"/>
    </w:rPr>
  </w:style>
  <w:style w:type="paragraph" w:styleId="NormalIndent">
    <w:name w:val="Normal Indent"/>
    <w:basedOn w:val="Normal"/>
    <w:semiHidden/>
    <w:unhideWhenUsed/>
    <w:rsid w:val="00487535"/>
    <w:pPr>
      <w:ind w:left="720"/>
    </w:pPr>
  </w:style>
  <w:style w:type="paragraph" w:styleId="NoteHeading">
    <w:name w:val="Note Heading"/>
    <w:basedOn w:val="Normal"/>
    <w:next w:val="Normal"/>
    <w:link w:val="NoteHeadingChar"/>
    <w:semiHidden/>
    <w:unhideWhenUsed/>
    <w:rsid w:val="00487535"/>
    <w:pPr>
      <w:spacing w:after="0" w:line="240" w:lineRule="auto"/>
    </w:pPr>
  </w:style>
  <w:style w:type="character" w:customStyle="1" w:styleId="NoteHeadingChar">
    <w:name w:val="Note Heading Char"/>
    <w:basedOn w:val="DefaultParagraphFont"/>
    <w:link w:val="NoteHeading"/>
    <w:semiHidden/>
    <w:rsid w:val="00487535"/>
  </w:style>
  <w:style w:type="character" w:styleId="PlaceholderText">
    <w:name w:val="Placeholder Text"/>
    <w:basedOn w:val="DefaultParagraphFont"/>
    <w:uiPriority w:val="99"/>
    <w:semiHidden/>
    <w:rsid w:val="00487535"/>
    <w:rPr>
      <w:color w:val="808080"/>
    </w:rPr>
  </w:style>
  <w:style w:type="paragraph" w:styleId="PlainText">
    <w:name w:val="Plain Text"/>
    <w:basedOn w:val="Normal"/>
    <w:link w:val="PlainTextChar"/>
    <w:unhideWhenUsed/>
    <w:rsid w:val="00487535"/>
    <w:pPr>
      <w:spacing w:after="0" w:line="240" w:lineRule="auto"/>
    </w:pPr>
    <w:rPr>
      <w:rFonts w:ascii="Consolas" w:hAnsi="Consolas"/>
      <w:sz w:val="21"/>
      <w:szCs w:val="21"/>
    </w:rPr>
  </w:style>
  <w:style w:type="character" w:customStyle="1" w:styleId="PlainTextChar">
    <w:name w:val="Plain Text Char"/>
    <w:basedOn w:val="DefaultParagraphFont"/>
    <w:link w:val="PlainText"/>
    <w:rsid w:val="00487535"/>
    <w:rPr>
      <w:rFonts w:ascii="Consolas" w:hAnsi="Consolas"/>
      <w:sz w:val="21"/>
      <w:szCs w:val="21"/>
    </w:rPr>
  </w:style>
  <w:style w:type="paragraph" w:styleId="Quote">
    <w:name w:val="Quote"/>
    <w:basedOn w:val="Normal"/>
    <w:next w:val="Normal"/>
    <w:link w:val="QuoteChar"/>
    <w:uiPriority w:val="29"/>
    <w:semiHidden/>
    <w:qFormat/>
    <w:rsid w:val="00487535"/>
    <w:rPr>
      <w:i/>
      <w:iCs/>
      <w:color w:val="000000" w:themeColor="text1"/>
    </w:rPr>
  </w:style>
  <w:style w:type="character" w:customStyle="1" w:styleId="QuoteChar">
    <w:name w:val="Quote Char"/>
    <w:basedOn w:val="DefaultParagraphFont"/>
    <w:link w:val="Quote"/>
    <w:uiPriority w:val="29"/>
    <w:rsid w:val="00487535"/>
    <w:rPr>
      <w:i/>
      <w:iCs/>
      <w:color w:val="000000" w:themeColor="text1"/>
    </w:rPr>
  </w:style>
  <w:style w:type="paragraph" w:styleId="Salutation">
    <w:name w:val="Salutation"/>
    <w:basedOn w:val="Normal"/>
    <w:next w:val="Normal"/>
    <w:link w:val="SalutationChar"/>
    <w:semiHidden/>
    <w:unhideWhenUsed/>
    <w:rsid w:val="00487535"/>
  </w:style>
  <w:style w:type="character" w:customStyle="1" w:styleId="SalutationChar">
    <w:name w:val="Salutation Char"/>
    <w:basedOn w:val="DefaultParagraphFont"/>
    <w:link w:val="Salutation"/>
    <w:semiHidden/>
    <w:rsid w:val="00487535"/>
  </w:style>
  <w:style w:type="paragraph" w:styleId="Signature">
    <w:name w:val="Signature"/>
    <w:basedOn w:val="Normal"/>
    <w:link w:val="SignatureChar"/>
    <w:semiHidden/>
    <w:unhideWhenUsed/>
    <w:rsid w:val="00487535"/>
    <w:pPr>
      <w:spacing w:after="0" w:line="240" w:lineRule="auto"/>
      <w:ind w:left="4320"/>
    </w:pPr>
  </w:style>
  <w:style w:type="character" w:customStyle="1" w:styleId="SignatureChar">
    <w:name w:val="Signature Char"/>
    <w:basedOn w:val="DefaultParagraphFont"/>
    <w:link w:val="Signature"/>
    <w:semiHidden/>
    <w:rsid w:val="00487535"/>
  </w:style>
  <w:style w:type="character" w:styleId="Strong">
    <w:name w:val="Strong"/>
    <w:basedOn w:val="DefaultParagraphFont"/>
    <w:uiPriority w:val="22"/>
    <w:qFormat/>
    <w:rsid w:val="00487535"/>
    <w:rPr>
      <w:b/>
      <w:bCs/>
    </w:rPr>
  </w:style>
  <w:style w:type="paragraph" w:styleId="Subtitle">
    <w:name w:val="Subtitle"/>
    <w:basedOn w:val="Normal"/>
    <w:next w:val="Normal"/>
    <w:link w:val="SubtitleChar"/>
    <w:semiHidden/>
    <w:qFormat/>
    <w:rsid w:val="00487535"/>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48753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487535"/>
    <w:rPr>
      <w:i/>
      <w:iCs/>
      <w:color w:val="808080" w:themeColor="text1" w:themeTint="7F"/>
    </w:rPr>
  </w:style>
  <w:style w:type="character" w:styleId="SubtleReference">
    <w:name w:val="Subtle Reference"/>
    <w:basedOn w:val="DefaultParagraphFont"/>
    <w:uiPriority w:val="31"/>
    <w:semiHidden/>
    <w:qFormat/>
    <w:rsid w:val="00487535"/>
    <w:rPr>
      <w:smallCaps/>
      <w:color w:val="C0504D" w:themeColor="accent2"/>
      <w:u w:val="single"/>
    </w:rPr>
  </w:style>
  <w:style w:type="table" w:styleId="Table3Deffects1">
    <w:name w:val="Table 3D effects 1"/>
    <w:basedOn w:val="TableNormal"/>
    <w:semiHidden/>
    <w:unhideWhenUsed/>
    <w:rsid w:val="0048753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48753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48753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48753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48753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48753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48753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48753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48753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48753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48753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48753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48753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48753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48753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48753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48753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48753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48753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48753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48753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48753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48753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48753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48753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48753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48753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48753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48753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48753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48753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48753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48753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487535"/>
    <w:pPr>
      <w:spacing w:after="0"/>
      <w:ind w:left="220" w:hanging="220"/>
    </w:pPr>
  </w:style>
  <w:style w:type="paragraph" w:styleId="TableofFigures">
    <w:name w:val="table of figures"/>
    <w:next w:val="Normal"/>
    <w:uiPriority w:val="99"/>
    <w:unhideWhenUsed/>
    <w:qFormat/>
    <w:rsid w:val="00C95439"/>
    <w:pPr>
      <w:tabs>
        <w:tab w:val="right" w:leader="dot" w:pos="9350"/>
      </w:tabs>
      <w:spacing w:after="0"/>
    </w:pPr>
    <w:rPr>
      <w:rFonts w:ascii="Times New Roman" w:hAnsi="Times New Roman"/>
      <w:noProof/>
    </w:rPr>
  </w:style>
  <w:style w:type="table" w:styleId="TableProfessional">
    <w:name w:val="Table Professional"/>
    <w:basedOn w:val="TableNormal"/>
    <w:semiHidden/>
    <w:unhideWhenUsed/>
    <w:rsid w:val="0048753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48753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48753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48753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48753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48753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4875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unhideWhenUsed/>
    <w:rsid w:val="0048753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48753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48753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semiHidden/>
    <w:qFormat/>
    <w:rsid w:val="004875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87535"/>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487535"/>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semiHidden/>
    <w:unhideWhenUsed/>
    <w:qFormat/>
    <w:rsid w:val="00487535"/>
    <w:pPr>
      <w:numPr>
        <w:numId w:val="0"/>
      </w:numPr>
      <w:spacing w:line="276" w:lineRule="auto"/>
      <w:outlineLvl w:val="9"/>
    </w:pPr>
    <w:rPr>
      <w:rFonts w:asciiTheme="majorHAnsi" w:eastAsiaTheme="majorEastAsia" w:hAnsiTheme="majorHAnsi" w:cstheme="majorBidi"/>
      <w:bCs/>
      <w:color w:val="365F91" w:themeColor="accent1" w:themeShade="BF"/>
      <w:sz w:val="28"/>
      <w:szCs w:val="28"/>
      <w:lang w:eastAsia="en-US"/>
    </w:rPr>
  </w:style>
  <w:style w:type="character" w:customStyle="1" w:styleId="SC-SmallCaps">
    <w:name w:val="SC-Small Caps"/>
    <w:basedOn w:val="DefaultParagraphFont"/>
    <w:uiPriority w:val="1"/>
    <w:qFormat/>
    <w:rsid w:val="008B6F7C"/>
    <w:rPr>
      <w:smallCaps/>
      <w:lang w:eastAsia="ja-JP"/>
    </w:rPr>
  </w:style>
  <w:style w:type="paragraph" w:styleId="z-BottomofForm">
    <w:name w:val="HTML Bottom of Form"/>
    <w:basedOn w:val="Normal"/>
    <w:next w:val="Normal"/>
    <w:link w:val="z-BottomofFormChar"/>
    <w:hidden/>
    <w:rsid w:val="00F66B3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F66B3F"/>
    <w:rPr>
      <w:rFonts w:ascii="Arial" w:eastAsia="Times New Roman" w:hAnsi="Arial" w:cs="Arial"/>
      <w:vanish/>
      <w:sz w:val="16"/>
      <w:szCs w:val="16"/>
    </w:rPr>
  </w:style>
  <w:style w:type="paragraph" w:styleId="z-TopofForm">
    <w:name w:val="HTML Top of Form"/>
    <w:basedOn w:val="Normal"/>
    <w:next w:val="Normal"/>
    <w:link w:val="z-TopofFormChar"/>
    <w:hidden/>
    <w:rsid w:val="00F66B3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F66B3F"/>
    <w:rPr>
      <w:rFonts w:ascii="Arial" w:eastAsia="Times New Roman" w:hAnsi="Arial" w:cs="Arial"/>
      <w:vanish/>
      <w:sz w:val="16"/>
      <w:szCs w:val="16"/>
    </w:rPr>
  </w:style>
  <w:style w:type="character" w:customStyle="1" w:styleId="CaptionChar">
    <w:name w:val="Caption Char"/>
    <w:basedOn w:val="DefaultParagraphFont"/>
    <w:link w:val="Caption"/>
    <w:rsid w:val="00F66B3F"/>
    <w:rPr>
      <w:rFonts w:ascii="Arial" w:hAnsi="Arial"/>
      <w:b/>
      <w:bCs/>
      <w:szCs w:val="18"/>
    </w:rPr>
  </w:style>
  <w:style w:type="paragraph" w:customStyle="1" w:styleId="TR-TableBodyRight">
    <w:name w:val="TR-Table Body_Right"/>
    <w:basedOn w:val="TB-TableBody"/>
    <w:rsid w:val="0040257D"/>
    <w:pPr>
      <w:jc w:val="right"/>
    </w:pPr>
  </w:style>
  <w:style w:type="table" w:customStyle="1" w:styleId="ColorfulGrid2">
    <w:name w:val="Colorful Grid2"/>
    <w:basedOn w:val="TableNormal"/>
    <w:uiPriority w:val="73"/>
    <w:semiHidden/>
    <w:rsid w:val="00175286"/>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2">
    <w:name w:val="Colorful List2"/>
    <w:basedOn w:val="TableNormal"/>
    <w:uiPriority w:val="72"/>
    <w:semiHidden/>
    <w:rsid w:val="0017528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2">
    <w:name w:val="Colorful Shading2"/>
    <w:basedOn w:val="TableNormal"/>
    <w:uiPriority w:val="71"/>
    <w:semiHidden/>
    <w:rsid w:val="0017528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2">
    <w:name w:val="Dark List2"/>
    <w:basedOn w:val="TableNormal"/>
    <w:uiPriority w:val="70"/>
    <w:semiHidden/>
    <w:rsid w:val="0017528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2">
    <w:name w:val="Light Grid2"/>
    <w:basedOn w:val="TableNormal"/>
    <w:uiPriority w:val="62"/>
    <w:semiHidden/>
    <w:rsid w:val="0017528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2">
    <w:name w:val="Light Grid - Accent 12"/>
    <w:basedOn w:val="TableNormal"/>
    <w:uiPriority w:val="62"/>
    <w:semiHidden/>
    <w:rsid w:val="0017528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2">
    <w:name w:val="Light List2"/>
    <w:basedOn w:val="TableNormal"/>
    <w:uiPriority w:val="61"/>
    <w:semiHidden/>
    <w:rsid w:val="0017528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2">
    <w:name w:val="Light List - Accent 12"/>
    <w:basedOn w:val="TableNormal"/>
    <w:uiPriority w:val="61"/>
    <w:semiHidden/>
    <w:rsid w:val="0017528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2">
    <w:name w:val="Light Shading2"/>
    <w:basedOn w:val="TableNormal"/>
    <w:uiPriority w:val="60"/>
    <w:semiHidden/>
    <w:rsid w:val="0017528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
    <w:name w:val="Light Shading - Accent 12"/>
    <w:basedOn w:val="TableNormal"/>
    <w:uiPriority w:val="60"/>
    <w:semiHidden/>
    <w:rsid w:val="0017528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2">
    <w:name w:val="Medium Grid 12"/>
    <w:basedOn w:val="TableNormal"/>
    <w:uiPriority w:val="67"/>
    <w:semiHidden/>
    <w:rsid w:val="0017528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2">
    <w:name w:val="Medium Grid 22"/>
    <w:basedOn w:val="TableNormal"/>
    <w:uiPriority w:val="68"/>
    <w:semiHidden/>
    <w:rsid w:val="0017528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2">
    <w:name w:val="Medium Grid 32"/>
    <w:basedOn w:val="TableNormal"/>
    <w:uiPriority w:val="69"/>
    <w:semiHidden/>
    <w:rsid w:val="0017528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2">
    <w:name w:val="Medium List 12"/>
    <w:basedOn w:val="TableNormal"/>
    <w:uiPriority w:val="65"/>
    <w:semiHidden/>
    <w:rsid w:val="00175286"/>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2">
    <w:name w:val="Medium List 1 - Accent 12"/>
    <w:basedOn w:val="TableNormal"/>
    <w:uiPriority w:val="65"/>
    <w:semiHidden/>
    <w:rsid w:val="00175286"/>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2">
    <w:name w:val="Medium List 22"/>
    <w:basedOn w:val="TableNormal"/>
    <w:uiPriority w:val="66"/>
    <w:semiHidden/>
    <w:rsid w:val="0017528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2">
    <w:name w:val="Medium Shading 12"/>
    <w:basedOn w:val="TableNormal"/>
    <w:uiPriority w:val="63"/>
    <w:semiHidden/>
    <w:rsid w:val="0017528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semiHidden/>
    <w:rsid w:val="0017528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2">
    <w:name w:val="Medium Shading 22"/>
    <w:basedOn w:val="TableNormal"/>
    <w:uiPriority w:val="64"/>
    <w:semiHidden/>
    <w:rsid w:val="001752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uiPriority w:val="64"/>
    <w:semiHidden/>
    <w:rsid w:val="001752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L-ListChar">
    <w:name w:val="L-List Char"/>
    <w:basedOn w:val="DefaultParagraphFont"/>
    <w:link w:val="L-List"/>
    <w:rsid w:val="00331A01"/>
    <w:rPr>
      <w:rFonts w:ascii="Times New Roman" w:eastAsia="Times New Roman" w:hAnsi="Times New Roman" w:cs="Times New Roman"/>
      <w:szCs w:val="20"/>
    </w:rPr>
  </w:style>
  <w:style w:type="paragraph" w:customStyle="1" w:styleId="xl64">
    <w:name w:val="xl64"/>
    <w:basedOn w:val="Normal"/>
    <w:rsid w:val="00D140B9"/>
    <w:pPr>
      <w:spacing w:before="100" w:beforeAutospacing="1" w:after="100" w:afterAutospacing="1" w:line="240" w:lineRule="auto"/>
      <w:jc w:val="center"/>
    </w:pPr>
    <w:rPr>
      <w:rFonts w:eastAsia="Times New Roman" w:cs="Times New Roman"/>
      <w:color w:val="FF0000"/>
      <w:szCs w:val="24"/>
    </w:rPr>
  </w:style>
  <w:style w:type="table" w:customStyle="1" w:styleId="FormatAWide">
    <w:name w:val="Format A Wide"/>
    <w:basedOn w:val="FormatA"/>
    <w:uiPriority w:val="99"/>
    <w:qFormat/>
    <w:rsid w:val="00A5474C"/>
    <w:tblPr>
      <w:tblStyleRowBandSize w:val="1"/>
      <w:tblStyleColBandSize w:val="1"/>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TableGrid">
    <w:name w:val="Table Grid"/>
    <w:basedOn w:val="TableNormal"/>
    <w:rsid w:val="000A3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62FEB"/>
  </w:style>
  <w:style w:type="paragraph" w:customStyle="1" w:styleId="Caption1">
    <w:name w:val="Caption1"/>
    <w:basedOn w:val="Normal"/>
    <w:rsid w:val="00D62F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wnload-sdk">
    <w:name w:val="download-sdk"/>
    <w:basedOn w:val="DefaultParagraphFont"/>
    <w:rsid w:val="00D62FEB"/>
  </w:style>
  <w:style w:type="paragraph" w:customStyle="1" w:styleId="rteindent1">
    <w:name w:val="rteindent1"/>
    <w:basedOn w:val="Normal"/>
    <w:rsid w:val="00C81B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2">
    <w:name w:val="Caption2"/>
    <w:basedOn w:val="Normal"/>
    <w:rsid w:val="001C73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CC03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9841417">
      <w:bodyDiv w:val="1"/>
      <w:marLeft w:val="0"/>
      <w:marRight w:val="0"/>
      <w:marTop w:val="0"/>
      <w:marBottom w:val="0"/>
      <w:divBdr>
        <w:top w:val="none" w:sz="0" w:space="0" w:color="auto"/>
        <w:left w:val="none" w:sz="0" w:space="0" w:color="auto"/>
        <w:bottom w:val="none" w:sz="0" w:space="0" w:color="auto"/>
        <w:right w:val="none" w:sz="0" w:space="0" w:color="auto"/>
      </w:divBdr>
    </w:div>
    <w:div w:id="615330966">
      <w:bodyDiv w:val="1"/>
      <w:marLeft w:val="0"/>
      <w:marRight w:val="0"/>
      <w:marTop w:val="0"/>
      <w:marBottom w:val="0"/>
      <w:divBdr>
        <w:top w:val="none" w:sz="0" w:space="0" w:color="auto"/>
        <w:left w:val="none" w:sz="0" w:space="0" w:color="auto"/>
        <w:bottom w:val="none" w:sz="0" w:space="0" w:color="auto"/>
        <w:right w:val="none" w:sz="0" w:space="0" w:color="auto"/>
      </w:divBdr>
    </w:div>
    <w:div w:id="635911959">
      <w:bodyDiv w:val="1"/>
      <w:marLeft w:val="0"/>
      <w:marRight w:val="0"/>
      <w:marTop w:val="0"/>
      <w:marBottom w:val="0"/>
      <w:divBdr>
        <w:top w:val="none" w:sz="0" w:space="0" w:color="auto"/>
        <w:left w:val="none" w:sz="0" w:space="0" w:color="auto"/>
        <w:bottom w:val="none" w:sz="0" w:space="0" w:color="auto"/>
        <w:right w:val="none" w:sz="0" w:space="0" w:color="auto"/>
      </w:divBdr>
    </w:div>
    <w:div w:id="653726940">
      <w:bodyDiv w:val="1"/>
      <w:marLeft w:val="0"/>
      <w:marRight w:val="0"/>
      <w:marTop w:val="0"/>
      <w:marBottom w:val="0"/>
      <w:divBdr>
        <w:top w:val="none" w:sz="0" w:space="0" w:color="auto"/>
        <w:left w:val="none" w:sz="0" w:space="0" w:color="auto"/>
        <w:bottom w:val="none" w:sz="0" w:space="0" w:color="auto"/>
        <w:right w:val="none" w:sz="0" w:space="0" w:color="auto"/>
      </w:divBdr>
    </w:div>
    <w:div w:id="692457665">
      <w:bodyDiv w:val="1"/>
      <w:marLeft w:val="0"/>
      <w:marRight w:val="0"/>
      <w:marTop w:val="0"/>
      <w:marBottom w:val="0"/>
      <w:divBdr>
        <w:top w:val="none" w:sz="0" w:space="0" w:color="auto"/>
        <w:left w:val="none" w:sz="0" w:space="0" w:color="auto"/>
        <w:bottom w:val="none" w:sz="0" w:space="0" w:color="auto"/>
        <w:right w:val="none" w:sz="0" w:space="0" w:color="auto"/>
      </w:divBdr>
    </w:div>
    <w:div w:id="883492154">
      <w:bodyDiv w:val="1"/>
      <w:marLeft w:val="0"/>
      <w:marRight w:val="0"/>
      <w:marTop w:val="0"/>
      <w:marBottom w:val="0"/>
      <w:divBdr>
        <w:top w:val="none" w:sz="0" w:space="0" w:color="auto"/>
        <w:left w:val="none" w:sz="0" w:space="0" w:color="auto"/>
        <w:bottom w:val="none" w:sz="0" w:space="0" w:color="auto"/>
        <w:right w:val="none" w:sz="0" w:space="0" w:color="auto"/>
      </w:divBdr>
    </w:div>
    <w:div w:id="963072962">
      <w:bodyDiv w:val="1"/>
      <w:marLeft w:val="0"/>
      <w:marRight w:val="0"/>
      <w:marTop w:val="0"/>
      <w:marBottom w:val="0"/>
      <w:divBdr>
        <w:top w:val="none" w:sz="0" w:space="0" w:color="auto"/>
        <w:left w:val="none" w:sz="0" w:space="0" w:color="auto"/>
        <w:bottom w:val="none" w:sz="0" w:space="0" w:color="auto"/>
        <w:right w:val="none" w:sz="0" w:space="0" w:color="auto"/>
      </w:divBdr>
    </w:div>
    <w:div w:id="990015666">
      <w:bodyDiv w:val="1"/>
      <w:marLeft w:val="0"/>
      <w:marRight w:val="0"/>
      <w:marTop w:val="0"/>
      <w:marBottom w:val="0"/>
      <w:divBdr>
        <w:top w:val="none" w:sz="0" w:space="0" w:color="auto"/>
        <w:left w:val="none" w:sz="0" w:space="0" w:color="auto"/>
        <w:bottom w:val="none" w:sz="0" w:space="0" w:color="auto"/>
        <w:right w:val="none" w:sz="0" w:space="0" w:color="auto"/>
      </w:divBdr>
    </w:div>
    <w:div w:id="1130635886">
      <w:bodyDiv w:val="1"/>
      <w:marLeft w:val="0"/>
      <w:marRight w:val="0"/>
      <w:marTop w:val="0"/>
      <w:marBottom w:val="0"/>
      <w:divBdr>
        <w:top w:val="none" w:sz="0" w:space="0" w:color="auto"/>
        <w:left w:val="none" w:sz="0" w:space="0" w:color="auto"/>
        <w:bottom w:val="none" w:sz="0" w:space="0" w:color="auto"/>
        <w:right w:val="none" w:sz="0" w:space="0" w:color="auto"/>
      </w:divBdr>
    </w:div>
    <w:div w:id="1377511671">
      <w:bodyDiv w:val="1"/>
      <w:marLeft w:val="0"/>
      <w:marRight w:val="0"/>
      <w:marTop w:val="0"/>
      <w:marBottom w:val="0"/>
      <w:divBdr>
        <w:top w:val="none" w:sz="0" w:space="0" w:color="auto"/>
        <w:left w:val="none" w:sz="0" w:space="0" w:color="auto"/>
        <w:bottom w:val="none" w:sz="0" w:space="0" w:color="auto"/>
        <w:right w:val="none" w:sz="0" w:space="0" w:color="auto"/>
      </w:divBdr>
    </w:div>
    <w:div w:id="1460146541">
      <w:bodyDiv w:val="1"/>
      <w:marLeft w:val="0"/>
      <w:marRight w:val="0"/>
      <w:marTop w:val="0"/>
      <w:marBottom w:val="0"/>
      <w:divBdr>
        <w:top w:val="none" w:sz="0" w:space="0" w:color="auto"/>
        <w:left w:val="none" w:sz="0" w:space="0" w:color="auto"/>
        <w:bottom w:val="none" w:sz="0" w:space="0" w:color="auto"/>
        <w:right w:val="none" w:sz="0" w:space="0" w:color="auto"/>
      </w:divBdr>
    </w:div>
    <w:div w:id="1559974285">
      <w:bodyDiv w:val="1"/>
      <w:marLeft w:val="0"/>
      <w:marRight w:val="0"/>
      <w:marTop w:val="0"/>
      <w:marBottom w:val="0"/>
      <w:divBdr>
        <w:top w:val="none" w:sz="0" w:space="0" w:color="auto"/>
        <w:left w:val="none" w:sz="0" w:space="0" w:color="auto"/>
        <w:bottom w:val="none" w:sz="0" w:space="0" w:color="auto"/>
        <w:right w:val="none" w:sz="0" w:space="0" w:color="auto"/>
      </w:divBdr>
    </w:div>
    <w:div w:id="1716192666">
      <w:bodyDiv w:val="1"/>
      <w:marLeft w:val="0"/>
      <w:marRight w:val="0"/>
      <w:marTop w:val="0"/>
      <w:marBottom w:val="0"/>
      <w:divBdr>
        <w:top w:val="none" w:sz="0" w:space="0" w:color="auto"/>
        <w:left w:val="none" w:sz="0" w:space="0" w:color="auto"/>
        <w:bottom w:val="none" w:sz="0" w:space="0" w:color="auto"/>
        <w:right w:val="none" w:sz="0" w:space="0" w:color="auto"/>
      </w:divBdr>
    </w:div>
    <w:div w:id="1740252471">
      <w:bodyDiv w:val="1"/>
      <w:marLeft w:val="0"/>
      <w:marRight w:val="0"/>
      <w:marTop w:val="0"/>
      <w:marBottom w:val="0"/>
      <w:divBdr>
        <w:top w:val="none" w:sz="0" w:space="0" w:color="auto"/>
        <w:left w:val="none" w:sz="0" w:space="0" w:color="auto"/>
        <w:bottom w:val="none" w:sz="0" w:space="0" w:color="auto"/>
        <w:right w:val="none" w:sz="0" w:space="0" w:color="auto"/>
      </w:divBdr>
    </w:div>
    <w:div w:id="1904217708">
      <w:bodyDiv w:val="1"/>
      <w:marLeft w:val="0"/>
      <w:marRight w:val="0"/>
      <w:marTop w:val="0"/>
      <w:marBottom w:val="0"/>
      <w:divBdr>
        <w:top w:val="none" w:sz="0" w:space="0" w:color="auto"/>
        <w:left w:val="none" w:sz="0" w:space="0" w:color="auto"/>
        <w:bottom w:val="none" w:sz="0" w:space="0" w:color="auto"/>
        <w:right w:val="none" w:sz="0" w:space="0" w:color="auto"/>
      </w:divBdr>
    </w:div>
    <w:div w:id="1924606284">
      <w:bodyDiv w:val="1"/>
      <w:marLeft w:val="0"/>
      <w:marRight w:val="0"/>
      <w:marTop w:val="0"/>
      <w:marBottom w:val="0"/>
      <w:divBdr>
        <w:top w:val="none" w:sz="0" w:space="0" w:color="auto"/>
        <w:left w:val="none" w:sz="0" w:space="0" w:color="auto"/>
        <w:bottom w:val="none" w:sz="0" w:space="0" w:color="auto"/>
        <w:right w:val="none" w:sz="0" w:space="0" w:color="auto"/>
      </w:divBdr>
    </w:div>
    <w:div w:id="1983385314">
      <w:bodyDiv w:val="1"/>
      <w:marLeft w:val="0"/>
      <w:marRight w:val="0"/>
      <w:marTop w:val="0"/>
      <w:marBottom w:val="0"/>
      <w:divBdr>
        <w:top w:val="none" w:sz="0" w:space="0" w:color="auto"/>
        <w:left w:val="none" w:sz="0" w:space="0" w:color="auto"/>
        <w:bottom w:val="none" w:sz="0" w:space="0" w:color="auto"/>
        <w:right w:val="none" w:sz="0" w:space="0" w:color="auto"/>
      </w:divBdr>
    </w:div>
    <w:div w:id="19879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ar.qualcomm.at/qdevnet/sdk/android/Eclipse%20IDE" TargetMode="External"/><Relationship Id="rId39" Type="http://schemas.openxmlformats.org/officeDocument/2006/relationships/image" Target="media/image4.png"/><Relationship Id="rId21" Type="http://schemas.openxmlformats.org/officeDocument/2006/relationships/hyperlink" Target="http://fastcv.qualcomm.com" TargetMode="External"/><Relationship Id="rId34" Type="http://schemas.openxmlformats.org/officeDocument/2006/relationships/hyperlink" Target="http://www.eclipse.org/downloads/" TargetMode="External"/><Relationship Id="rId42" Type="http://schemas.openxmlformats.org/officeDocument/2006/relationships/hyperlink" Target="http://www.cygwin.com/" TargetMode="External"/><Relationship Id="rId47" Type="http://schemas.openxmlformats.org/officeDocument/2006/relationships/image" Target="media/image6.png"/><Relationship Id="rId50" Type="http://schemas.openxmlformats.org/officeDocument/2006/relationships/image" Target="media/image8.jpeg"/><Relationship Id="rId55"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hyperlink" Target="https://support.cdmatech.com" TargetMode="External"/><Relationship Id="rId17" Type="http://schemas.openxmlformats.org/officeDocument/2006/relationships/header" Target="header3.xml"/><Relationship Id="rId25" Type="http://schemas.openxmlformats.org/officeDocument/2006/relationships/hyperlink" Target="https://ar.qualcomm.at/qdevnet/sdk/android/JDK" TargetMode="External"/><Relationship Id="rId33" Type="http://schemas.openxmlformats.org/officeDocument/2006/relationships/hyperlink" Target="http://www.oracle.com/technetwork/java/javase/index-137561.html" TargetMode="External"/><Relationship Id="rId38" Type="http://schemas.openxmlformats.org/officeDocument/2006/relationships/image" Target="media/image3.png"/><Relationship Id="rId46" Type="http://schemas.openxmlformats.org/officeDocument/2006/relationships/hyperlink" Target="http://download.eclipse.org/tools/cdt/releases/helio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s://ar.qualcomm.at/qdevnet/sdk/android/Android%20SDK%20Platform%20Support" TargetMode="External"/><Relationship Id="rId41" Type="http://schemas.openxmlformats.org/officeDocument/2006/relationships/hyperlink" Target="http://developer.apple.com/xcode/"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ar.qualcomm.at/qdevnet/sdk/android/Installing%20QCAR%20SDK" TargetMode="External"/><Relationship Id="rId32" Type="http://schemas.openxmlformats.org/officeDocument/2006/relationships/hyperlink" Target="http://www.oracle.com/technetwork/java/javase/downloads/" TargetMode="External"/><Relationship Id="rId37" Type="http://schemas.openxmlformats.org/officeDocument/2006/relationships/hyperlink" Target="http://developer.android.com/sdk/installing.html" TargetMode="External"/><Relationship Id="rId40" Type="http://schemas.openxmlformats.org/officeDocument/2006/relationships/image" Target="media/image5.png"/><Relationship Id="rId45" Type="http://schemas.openxmlformats.org/officeDocument/2006/relationships/hyperlink" Target="http://download.eclipse.org/tools/cdt/releases/galileo/" TargetMode="External"/><Relationship Id="rId53" Type="http://schemas.openxmlformats.org/officeDocument/2006/relationships/hyperlink" Target="http://www.gnu.org/software/make/" TargetMode="External"/><Relationship Id="rId5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fastcv.qualcomm.com" TargetMode="External"/><Relationship Id="rId28" Type="http://schemas.openxmlformats.org/officeDocument/2006/relationships/hyperlink" Target="https://ar.qualcomm.at/qdevnet/sdk/android/Android%20ADT" TargetMode="External"/><Relationship Id="rId36" Type="http://schemas.openxmlformats.org/officeDocument/2006/relationships/hyperlink" Target="http://developer.android.com/sdk/index.html" TargetMode="External"/><Relationship Id="rId49" Type="http://schemas.openxmlformats.org/officeDocument/2006/relationships/image" Target="media/image7.jpe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hyperlink" Target="https://ar.qualcomm.at/qdevnet/sdk/android/Android%20NDK" TargetMode="External"/><Relationship Id="rId44" Type="http://schemas.openxmlformats.org/officeDocument/2006/relationships/hyperlink" Target="http://developer.android.com/sdk/ndk/index.html" TargetMode="External"/><Relationship Id="rId52"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fastcv.qualcomm.com/download" TargetMode="External"/><Relationship Id="rId27" Type="http://schemas.openxmlformats.org/officeDocument/2006/relationships/hyperlink" Target="https://ar.qualcomm.at/qdevnet/sdk/android/Android%20SDK%20Downloader" TargetMode="External"/><Relationship Id="rId30" Type="http://schemas.openxmlformats.org/officeDocument/2006/relationships/hyperlink" Target="https://ar.qualcomm.at/qdevnet/sdk/android/Cygwin%20Environment" TargetMode="External"/><Relationship Id="rId35" Type="http://schemas.openxmlformats.org/officeDocument/2006/relationships/hyperlink" Target="http://developer.android.com/sdk/index.html" TargetMode="External"/><Relationship Id="rId43" Type="http://schemas.openxmlformats.org/officeDocument/2006/relationships/hyperlink" Target="http://www.cygwin.com/setup.exe" TargetMode="External"/><Relationship Id="rId48" Type="http://schemas.openxmlformats.org/officeDocument/2006/relationships/hyperlink" Target="http://fastcv.qualcomm.com" TargetMode="External"/><Relationship Id="rId56" Type="http://schemas.openxmlformats.org/officeDocument/2006/relationships/hyperlink" Target="http://Fastcv.qualcomm.com/FastCVAPI" TargetMode="External"/><Relationship Id="rId8" Type="http://schemas.openxmlformats.org/officeDocument/2006/relationships/settings" Target="settings.xml"/><Relationship Id="rId51" Type="http://schemas.openxmlformats.org/officeDocument/2006/relationships/image" Target="media/image9.jpe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oleObject" Target="embeddings/Microsoft_Office_Word_97_-_2003_Document1.doc"/><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Office_Word_97_-_2003_Document2.doc"/><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angan\Documents\BizDev\QCT\CV\ISMAR%20Oct%2011\QCT_Fetch-and-Fill%20(1).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C470E5B68DD45BDBAC95DFCC3860F2B"/>
        <w:category>
          <w:name w:val="General"/>
          <w:gallery w:val="placeholder"/>
        </w:category>
        <w:types>
          <w:type w:val="bbPlcHdr"/>
        </w:types>
        <w:behaviors>
          <w:behavior w:val="content"/>
        </w:behaviors>
        <w:guid w:val="{0B570F9C-981B-452B-8CC0-CF4F1A4D9D5B}"/>
      </w:docPartPr>
      <w:docPartBody>
        <w:p w:rsidR="006A6002" w:rsidRDefault="00EB14AB">
          <w:pPr>
            <w:pStyle w:val="6C470E5B68DD45BDBAC95DFCC3860F2B"/>
          </w:pPr>
          <w:r w:rsidRPr="0011424E">
            <w:t>80</w:t>
          </w:r>
          <w:r w:rsidRPr="0011424E">
            <w:noBreakHyphen/>
            <w:t>xxxxx</w:t>
          </w:r>
          <w:r w:rsidRPr="0011424E">
            <w:noBreakHyphen/>
            <w:t>x Rev. x</w:t>
          </w:r>
        </w:p>
      </w:docPartBody>
    </w:docPart>
    <w:docPart>
      <w:docPartPr>
        <w:name w:val="884B6C9D96C44C34B53671195874DF92"/>
        <w:category>
          <w:name w:val="General"/>
          <w:gallery w:val="placeholder"/>
        </w:category>
        <w:types>
          <w:type w:val="bbPlcHdr"/>
        </w:types>
        <w:behaviors>
          <w:behavior w:val="content"/>
        </w:behaviors>
        <w:guid w:val="{CA1516B6-CB2D-4AB2-B550-EFA03E967544}"/>
      </w:docPartPr>
      <w:docPartBody>
        <w:p w:rsidR="006A6002" w:rsidRDefault="00EB14AB">
          <w:pPr>
            <w:pStyle w:val="884B6C9D96C44C34B53671195874DF92"/>
          </w:pPr>
          <w:r w:rsidRPr="00115C10">
            <w:rPr>
              <w:rStyle w:val="PlaceholderText"/>
            </w:rPr>
            <w:t>Click here to enter a date.</w:t>
          </w:r>
        </w:p>
      </w:docPartBody>
    </w:docPart>
    <w:docPart>
      <w:docPartPr>
        <w:name w:val="5A33201C149A4425BFFDFBBA1A7CDA18"/>
        <w:category>
          <w:name w:val="General"/>
          <w:gallery w:val="placeholder"/>
        </w:category>
        <w:types>
          <w:type w:val="bbPlcHdr"/>
        </w:types>
        <w:behaviors>
          <w:behavior w:val="content"/>
        </w:behaviors>
        <w:guid w:val="{AD37387E-0213-4A2E-8A3E-577BC47D8EB4}"/>
      </w:docPartPr>
      <w:docPartBody>
        <w:p w:rsidR="006A6002" w:rsidRDefault="00EB14AB">
          <w:pPr>
            <w:pStyle w:val="5A33201C149A4425BFFDFBBA1A7CDA18"/>
          </w:pPr>
          <w:r w:rsidRPr="00451EDD">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sDel="0"/>
  <w:defaultTabStop w:val="720"/>
  <w:characterSpacingControl w:val="doNotCompress"/>
  <w:compat>
    <w:useFELayout/>
  </w:compat>
  <w:rsids>
    <w:rsidRoot w:val="00EB14AB"/>
    <w:rsid w:val="006A6002"/>
    <w:rsid w:val="00EB14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0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DC5017724A42F292D21948D9855280">
    <w:name w:val="97DC5017724A42F292D21948D9855280"/>
    <w:rsid w:val="006A6002"/>
  </w:style>
  <w:style w:type="paragraph" w:customStyle="1" w:styleId="36923D75D9244940976023CB77ED75E6">
    <w:name w:val="36923D75D9244940976023CB77ED75E6"/>
    <w:rsid w:val="006A6002"/>
  </w:style>
  <w:style w:type="paragraph" w:customStyle="1" w:styleId="6C470E5B68DD45BDBAC95DFCC3860F2B">
    <w:name w:val="6C470E5B68DD45BDBAC95DFCC3860F2B"/>
    <w:rsid w:val="006A6002"/>
  </w:style>
  <w:style w:type="character" w:styleId="PlaceholderText">
    <w:name w:val="Placeholder Text"/>
    <w:basedOn w:val="DefaultParagraphFont"/>
    <w:uiPriority w:val="99"/>
    <w:semiHidden/>
    <w:rsid w:val="006A6002"/>
    <w:rPr>
      <w:color w:val="808080"/>
    </w:rPr>
  </w:style>
  <w:style w:type="paragraph" w:customStyle="1" w:styleId="884B6C9D96C44C34B53671195874DF92">
    <w:name w:val="884B6C9D96C44C34B53671195874DF92"/>
    <w:rsid w:val="006A6002"/>
  </w:style>
  <w:style w:type="paragraph" w:customStyle="1" w:styleId="5A33201C149A4425BFFDFBBA1A7CDA18">
    <w:name w:val="5A33201C149A4425BFFDFBBA1A7CDA18"/>
    <w:rsid w:val="006A6002"/>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C9AFC9DDCC1644ACB31B09299DD002" ma:contentTypeVersion="4" ma:contentTypeDescription="Create a new document." ma:contentTypeScope="" ma:versionID="81aa2709d8537ce4e2b28ed7a5176466">
  <xsd:schema xmlns:xsd="http://www.w3.org/2001/XMLSchema" xmlns:xs="http://www.w3.org/2001/XMLSchema" xmlns:p="http://schemas.microsoft.com/office/2006/metadata/properties" xmlns:ns2="e0d4330c-3562-47b0-bdef-db4cbe277a1f" xmlns:ns3="b93d51b0-7243-435a-bdf2-cca5c2271db6" xmlns:ns4="b3d90708-0be3-4624-8a80-21cf9db0b101" targetNamespace="http://schemas.microsoft.com/office/2006/metadata/properties" ma:root="true" ma:fieldsID="380507f5eeed4b6d05c1da1e5b221b79" ns2:_="" ns3:_="" ns4:_="">
    <xsd:import namespace="e0d4330c-3562-47b0-bdef-db4cbe277a1f"/>
    <xsd:import namespace="b93d51b0-7243-435a-bdf2-cca5c2271db6"/>
    <xsd:import namespace="b3d90708-0be3-4624-8a80-21cf9db0b101"/>
    <xsd:element name="properties">
      <xsd:complexType>
        <xsd:sequence>
          <xsd:element name="documentManagement">
            <xsd:complexType>
              <xsd:all>
                <xsd:element ref="ns2:_dlc_DocId" minOccurs="0"/>
                <xsd:element ref="ns2:_dlc_DocIdUrl" minOccurs="0"/>
                <xsd:element ref="ns2:_dlc_DocIdPersistId" minOccurs="0"/>
                <xsd:element ref="ns3:Application"/>
                <xsd:element ref="ns3:Description0" minOccurs="0"/>
                <xsd:element ref="ns4:Visibilit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d4330c-3562-47b0-bdef-db4cbe277a1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93d51b0-7243-435a-bdf2-cca5c2271db6" elementFormDefault="qualified">
    <xsd:import namespace="http://schemas.microsoft.com/office/2006/documentManagement/types"/>
    <xsd:import namespace="http://schemas.microsoft.com/office/infopath/2007/PartnerControls"/>
    <xsd:element name="Application" ma:index="11" ma:displayName="Application" ma:default="FrameMaker" ma:description="Application platform" ma:format="Dropdown" ma:indexed="true" ma:internalName="Application">
      <xsd:simpleType>
        <xsd:restriction base="dms:Choice">
          <xsd:enumeration value="FrameMaker"/>
          <xsd:enumeration value="MS Word"/>
          <xsd:enumeration value="MS Excel"/>
          <xsd:enumeration value="MS Visio"/>
          <xsd:enumeration value="MS PowerPoint"/>
        </xsd:restriction>
      </xsd:simpleType>
    </xsd:element>
    <xsd:element name="Description0" ma:index="12" nillable="true" ma:displayName="Description" ma:description="Purpose or use" ma:internalName="Description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d90708-0be3-4624-8a80-21cf9db0b101" elementFormDefault="qualified">
    <xsd:import namespace="http://schemas.microsoft.com/office/2006/documentManagement/types"/>
    <xsd:import namespace="http://schemas.microsoft.com/office/infopath/2007/PartnerControls"/>
    <xsd:element name="Visibility" ma:index="13" ma:displayName="Visibility" ma:default="Show" ma:description="Indicates whether this file should be visible (active template) or hidden (inactive/archived)" ma:format="RadioButtons" ma:internalName="Visibility">
      <xsd:simpleType>
        <xsd:restriction base="dms:Choice">
          <xsd:enumeration value="Show"/>
          <xsd:enumeration value="Hid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0 xmlns="b93d51b0-7243-435a-bdf2-cca5c2271db6">QCT Word template. For detailed information about using this template, see http://qwiki.qualcomm.com/qct-techpub/Word_2007_Fetch_and_Fill.</Description0>
    <_dlc_DocId xmlns="e0d4330c-3562-47b0-bdef-db4cbe277a1f">WY6WZQH5RTTF-73-15</_dlc_DocId>
    <Application xmlns="b93d51b0-7243-435a-bdf2-cca5c2271db6">MS Word</Application>
    <_dlc_DocIdUrl xmlns="e0d4330c-3562-47b0-bdef-db4cbe277a1f">
      <Url>http://sharepoint/qct/TechPubs/HW/AHW/templates/_layouts/DocIdRedir.aspx?ID=WY6WZQH5RTTF-73-15</Url>
      <Description>WY6WZQH5RTTF-73-15</Description>
    </_dlc_DocIdUrl>
    <Visibility xmlns="b3d90708-0be3-4624-8a80-21cf9db0b101">Show</Visibility>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
    <b:Tag>ant11</b:Tag>
    <b:SourceType>Book</b:SourceType>
    <b:Guid>{F8BF5CCF-9178-4541-B059-63BC5C9820F2}</b:Guid>
    <b:Author>
      <b:Author>
        <b:NameList>
          <b:Person>
            <b:Last>anthony</b:Last>
          </b:Person>
        </b:NameList>
      </b:Author>
    </b:Author>
    <b:Title>a bunch of bull</b:Title>
    <b:Year>2011</b:Year>
    <b:RefOrder>2</b:RefOrder>
  </b:Source>
</b:Sources>
</file>

<file path=customXml/itemProps1.xml><?xml version="1.0" encoding="utf-8"?>
<ds:datastoreItem xmlns:ds="http://schemas.openxmlformats.org/officeDocument/2006/customXml" ds:itemID="{81B19749-BFEC-450D-8197-0818B277AE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d4330c-3562-47b0-bdef-db4cbe277a1f"/>
    <ds:schemaRef ds:uri="b93d51b0-7243-435a-bdf2-cca5c2271db6"/>
    <ds:schemaRef ds:uri="b3d90708-0be3-4624-8a80-21cf9db0b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47C31C-D918-4BFC-9126-B48F1578C5F9}">
  <ds:schemaRefs>
    <ds:schemaRef ds:uri="http://schemas.microsoft.com/sharepoint/v3/contenttype/forms"/>
  </ds:schemaRefs>
</ds:datastoreItem>
</file>

<file path=customXml/itemProps3.xml><?xml version="1.0" encoding="utf-8"?>
<ds:datastoreItem xmlns:ds="http://schemas.openxmlformats.org/officeDocument/2006/customXml" ds:itemID="{FAE23ACA-6A57-4943-83F9-2B4B50AAA36F}">
  <ds:schemaRefs>
    <ds:schemaRef ds:uri="http://schemas.microsoft.com/office/2006/metadata/properties"/>
    <ds:schemaRef ds:uri="http://schemas.microsoft.com/office/infopath/2007/PartnerControls"/>
    <ds:schemaRef ds:uri="b93d51b0-7243-435a-bdf2-cca5c2271db6"/>
    <ds:schemaRef ds:uri="e0d4330c-3562-47b0-bdef-db4cbe277a1f"/>
    <ds:schemaRef ds:uri="b3d90708-0be3-4624-8a80-21cf9db0b101"/>
  </ds:schemaRefs>
</ds:datastoreItem>
</file>

<file path=customXml/itemProps4.xml><?xml version="1.0" encoding="utf-8"?>
<ds:datastoreItem xmlns:ds="http://schemas.openxmlformats.org/officeDocument/2006/customXml" ds:itemID="{E43FC5DD-0723-404C-AF76-B2C2AC69137F}">
  <ds:schemaRefs>
    <ds:schemaRef ds:uri="http://schemas.microsoft.com/sharepoint/events"/>
  </ds:schemaRefs>
</ds:datastoreItem>
</file>

<file path=customXml/itemProps5.xml><?xml version="1.0" encoding="utf-8"?>
<ds:datastoreItem xmlns:ds="http://schemas.openxmlformats.org/officeDocument/2006/customXml" ds:itemID="{662567AC-D737-4E94-A9CE-45B64BAEC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QCT_Fetch-and-Fill (1).dotm</Template>
  <TotalTime>1</TotalTime>
  <Pages>23</Pages>
  <Words>4185</Words>
  <Characters>23856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QUALCOMM Incorporated_x000d_
5775 Morehouse Drive_x000d_
San Diego, CA 92121-1714_x000d_
U.S.A. QUALCOMM India Private Limited_x000d_
Building 10, Mindspace_x000d_
HiTech City, Madhapur_x000d_
Hyderabad, Andhra Pradesh 500081_x000d_
India QUALCOMM Israel_x000d_
Omega Center_x000d_
MATAM Post Office_x000d_
Haifa 31905_x000d_
Israel  QUALCOMM (UK) Ltd _x000d_
Spectrum Point_x000d_
279 Farnborough Road_x000d_
Farnborough , Hants_x000d_
GU14 7LS_x000d_
UNITED KINGDOM SnapTrack, Inc._x000d_
5775 Morehouse Drive_x000d_
San Diego, CA 92121-1714_x000d_
U.S.A. QUALCOMM Flarion Technologies, Inc._x000d_
500 Somerset Corporate Boulevard_x000d_
Bridgewater, NJ 08807_x000d_
U.S.A.</Company>
  <LinksUpToDate>false</LinksUpToDate>
  <CharactersWithSpaces>27986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Qualcomm</dc:creator>
  <cp:lastModifiedBy>Qualcomm</cp:lastModifiedBy>
  <cp:revision>2</cp:revision>
  <cp:lastPrinted>2010-03-24T21:02:00Z</cp:lastPrinted>
  <dcterms:created xsi:type="dcterms:W3CDTF">2011-10-11T21:36:00Z</dcterms:created>
  <dcterms:modified xsi:type="dcterms:W3CDTF">2011-10-11T21:36:00Z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100</vt:r8>
  </property>
  <property fmtid="{D5CDD505-2E9C-101B-9397-08002B2CF9AE}" pid="3" name="Department-specific?">
    <vt:bool>false</vt:bool>
  </property>
  <property fmtid="{D5CDD505-2E9C-101B-9397-08002B2CF9AE}" pid="4" name="_dlc_DocIdItemGuid">
    <vt:lpwstr>955592c0-518a-4880-b8ec-09b237532908</vt:lpwstr>
  </property>
  <property fmtid="{D5CDD505-2E9C-101B-9397-08002B2CF9AE}" pid="5" name="ContentTypeId">
    <vt:lpwstr>0x0101004FC9AFC9DDCC1644ACB31B09299DD002</vt:lpwstr>
  </property>
  <property fmtid="{D5CDD505-2E9C-101B-9397-08002B2CF9AE}" pid="6" name="Description0">
    <vt:lpwstr>QCT Word template. For detailed information about using this template, see http://qwiki.qualcomm.com/qct-techpub/Word_2007_Fetch_and_Fill.</vt:lpwstr>
  </property>
  <property fmtid="{D5CDD505-2E9C-101B-9397-08002B2CF9AE}" pid="7" name="_dlc_DocId">
    <vt:lpwstr>WY6WZQH5RTTF-73-15</vt:lpwstr>
  </property>
  <property fmtid="{D5CDD505-2E9C-101B-9397-08002B2CF9AE}" pid="8" name="Application">
    <vt:lpwstr>MS Word</vt:lpwstr>
  </property>
  <property fmtid="{D5CDD505-2E9C-101B-9397-08002B2CF9AE}" pid="9" name="_dlc_DocIdUrl">
    <vt:lpwstr>http://sharepoint/qct/TechPubs/HW/AHW/templates/_layouts/DocIdRedir.aspx?ID=WY6WZQH5RTTF-73-15, WY6WZQH5RTTF-73-15</vt:lpwstr>
  </property>
  <property fmtid="{D5CDD505-2E9C-101B-9397-08002B2CF9AE}" pid="10" name="Visibility">
    <vt:lpwstr>Show</vt:lpwstr>
  </property>
  <property fmtid="{D5CDD505-2E9C-101B-9397-08002B2CF9AE}" pid="11" name="_AdHocReviewCycleID">
    <vt:i4>132369477</vt:i4>
  </property>
  <property fmtid="{D5CDD505-2E9C-101B-9397-08002B2CF9AE}" pid="12" name="_NewReviewCycle">
    <vt:lpwstr/>
  </property>
  <property fmtid="{D5CDD505-2E9C-101B-9397-08002B2CF9AE}" pid="13" name="_EmailSubject">
    <vt:lpwstr>Sample Application in Zip form</vt:lpwstr>
  </property>
  <property fmtid="{D5CDD505-2E9C-101B-9397-08002B2CF9AE}" pid="14" name="_AuthorEmail">
    <vt:lpwstr>mmangan@qualcomm.com</vt:lpwstr>
  </property>
  <property fmtid="{D5CDD505-2E9C-101B-9397-08002B2CF9AE}" pid="15" name="_AuthorEmailDisplayName">
    <vt:lpwstr>Mangan, Michael</vt:lpwstr>
  </property>
</Properties>
</file>